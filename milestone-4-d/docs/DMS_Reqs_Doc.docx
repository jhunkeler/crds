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66A" w:rsidRPr="001A17B6" w:rsidRDefault="000B21C0" w:rsidP="00217B3C">
      <w:pPr>
        <w:tabs>
          <w:tab w:val="left" w:pos="2565"/>
        </w:tabs>
      </w:pPr>
      <w:r>
        <w:pict>
          <v:shapetype id="_x0000_t202" coordsize="21600,21600" o:spt="202" path="m,l,21600r21600,l21600,xe">
            <v:stroke joinstyle="miter"/>
            <v:path gradientshapeok="t" o:connecttype="rect"/>
          </v:shapetype>
          <v:shape id="_x0000_s1026" type="#_x0000_t202" style="position:absolute;margin-left:325.05pt;margin-top:-44.8pt;width:162pt;height:48pt;z-index:251657216">
            <v:textbox style="mso-next-textbox:#_x0000_s1026">
              <w:txbxContent>
                <w:p w:rsidR="00E927C0" w:rsidRDefault="00E927C0" w:rsidP="005D366A">
                  <w:pPr>
                    <w:jc w:val="right"/>
                  </w:pPr>
                  <w:r>
                    <w:t>JWST-RQMT-002941</w:t>
                  </w:r>
                </w:p>
                <w:p w:rsidR="00E927C0" w:rsidRDefault="00E927C0" w:rsidP="005D366A">
                  <w:pPr>
                    <w:jc w:val="right"/>
                  </w:pPr>
                  <w:r>
                    <w:t>JWST-STScI-002249</w:t>
                  </w:r>
                </w:p>
                <w:p w:rsidR="00E927C0" w:rsidRDefault="00E927C0" w:rsidP="005D366A">
                  <w:pPr>
                    <w:jc w:val="right"/>
                  </w:pPr>
                  <w:r>
                    <w:t>SM-05.3</w:t>
                  </w:r>
                </w:p>
              </w:txbxContent>
            </v:textbox>
          </v:shape>
        </w:pict>
      </w:r>
      <w:r w:rsidR="00A32C93">
        <w:rPr>
          <w:noProof/>
        </w:rPr>
        <w:drawing>
          <wp:anchor distT="0" distB="0" distL="114300" distR="114300" simplePos="0" relativeHeight="251658240" behindDoc="0" locked="0" layoutInCell="1" allowOverlap="1">
            <wp:simplePos x="0" y="0"/>
            <wp:positionH relativeFrom="column">
              <wp:posOffset>4432935</wp:posOffset>
            </wp:positionH>
            <wp:positionV relativeFrom="paragraph">
              <wp:posOffset>116840</wp:posOffset>
            </wp:positionV>
            <wp:extent cx="1234440" cy="1234440"/>
            <wp:effectExtent l="19050" t="0" r="3810" b="0"/>
            <wp:wrapNone/>
            <wp:docPr id="7" name="Picture 3" descr="jwst_circle_desig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wst_circle_design3"/>
                    <pic:cNvPicPr>
                      <a:picLocks noChangeAspect="1" noChangeArrowheads="1"/>
                    </pic:cNvPicPr>
                  </pic:nvPicPr>
                  <pic:blipFill>
                    <a:blip r:embed="rId8" cstate="print"/>
                    <a:srcRect/>
                    <a:stretch>
                      <a:fillRect/>
                    </a:stretch>
                  </pic:blipFill>
                  <pic:spPr bwMode="auto">
                    <a:xfrm>
                      <a:off x="0" y="0"/>
                      <a:ext cx="1234440" cy="1234440"/>
                    </a:xfrm>
                    <a:prstGeom prst="rect">
                      <a:avLst/>
                    </a:prstGeom>
                    <a:noFill/>
                  </pic:spPr>
                </pic:pic>
              </a:graphicData>
            </a:graphic>
          </wp:anchor>
        </w:drawing>
      </w:r>
      <w:r w:rsidR="005D366A" w:rsidRPr="001A17B6">
        <w:object w:dxaOrig="3795" w:dyaOrig="2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5pt;height:124.5pt" o:ole="">
            <v:imagedata r:id="rId9" o:title=""/>
          </v:shape>
          <o:OLEObject Type="Embed" ProgID="MSPhotoEd.3" ShapeID="_x0000_i1025" DrawAspect="Content" ObjectID="_1354019512" r:id="rId10"/>
        </w:object>
      </w:r>
    </w:p>
    <w:p w:rsidR="005D366A" w:rsidRPr="001A17B6" w:rsidRDefault="005D366A"/>
    <w:p w:rsidR="00601218" w:rsidRDefault="00601218" w:rsidP="00601218">
      <w:pPr>
        <w:jc w:val="center"/>
        <w:rPr>
          <w:b/>
          <w:sz w:val="32"/>
          <w:szCs w:val="32"/>
        </w:rPr>
      </w:pPr>
      <w:bookmarkStart w:id="0" w:name="_Toc195683277"/>
      <w:bookmarkStart w:id="1" w:name="_Toc200784321"/>
      <w:bookmarkStart w:id="2" w:name="_Toc200793789"/>
      <w:bookmarkStart w:id="3" w:name="_Toc200869238"/>
      <w:bookmarkStart w:id="4" w:name="_Toc200879596"/>
      <w:bookmarkStart w:id="5" w:name="_Toc202604007"/>
      <w:bookmarkStart w:id="6" w:name="_Toc202769716"/>
      <w:bookmarkStart w:id="7" w:name="_Toc202842121"/>
      <w:bookmarkStart w:id="8" w:name="_Toc203383782"/>
      <w:bookmarkStart w:id="9" w:name="_Toc203450708"/>
      <w:bookmarkStart w:id="10" w:name="_Toc203969876"/>
      <w:bookmarkStart w:id="11" w:name="_Toc204142062"/>
      <w:bookmarkStart w:id="12" w:name="_Toc205290401"/>
      <w:bookmarkStart w:id="13" w:name="_Toc205612446"/>
      <w:bookmarkStart w:id="14" w:name="_Toc205620859"/>
      <w:bookmarkStart w:id="15" w:name="_Toc208632971"/>
      <w:bookmarkStart w:id="16" w:name="_Toc208993161"/>
      <w:bookmarkStart w:id="17" w:name="_Toc209233378"/>
      <w:bookmarkStart w:id="18" w:name="_Toc210728778"/>
      <w:bookmarkStart w:id="19" w:name="_Toc212871007"/>
      <w:bookmarkStart w:id="20" w:name="_Toc213210053"/>
      <w:bookmarkStart w:id="21" w:name="_Toc214266021"/>
      <w:bookmarkStart w:id="22" w:name="_Toc214346848"/>
      <w:bookmarkStart w:id="23" w:name="_Toc214788483"/>
      <w:bookmarkStart w:id="24" w:name="_Toc218494385"/>
      <w:bookmarkStart w:id="25" w:name="_Toc218928541"/>
      <w:bookmarkStart w:id="26" w:name="_Toc218930261"/>
      <w:bookmarkStart w:id="27" w:name="_Toc219878017"/>
      <w:bookmarkStart w:id="28" w:name="_Toc220731908"/>
      <w:bookmarkStart w:id="29" w:name="_Toc221071111"/>
      <w:bookmarkStart w:id="30" w:name="_Toc221421949"/>
      <w:bookmarkStart w:id="31" w:name="_Toc223158989"/>
      <w:bookmarkStart w:id="32" w:name="_Toc228346093"/>
      <w:bookmarkStart w:id="33" w:name="_Toc229194504"/>
      <w:bookmarkStart w:id="34" w:name="_Toc230056429"/>
      <w:bookmarkStart w:id="35" w:name="_Toc230061410"/>
      <w:bookmarkStart w:id="36" w:name="_Toc236103739"/>
      <w:bookmarkStart w:id="37" w:name="_Toc236645753"/>
      <w:bookmarkStart w:id="38" w:name="_Toc237933402"/>
      <w:bookmarkStart w:id="39" w:name="_Toc238262559"/>
      <w:bookmarkStart w:id="40" w:name="_Toc239053706"/>
      <w:bookmarkStart w:id="41" w:name="_Toc239127869"/>
      <w:bookmarkStart w:id="42" w:name="_Toc240877611"/>
      <w:bookmarkStart w:id="43" w:name="_Toc241311360"/>
      <w:bookmarkStart w:id="44" w:name="_Toc241317258"/>
      <w:bookmarkStart w:id="45" w:name="_Toc241318304"/>
    </w:p>
    <w:p w:rsidR="00601218" w:rsidRDefault="00601218" w:rsidP="00601218">
      <w:pPr>
        <w:jc w:val="center"/>
        <w:rPr>
          <w:b/>
          <w:sz w:val="32"/>
          <w:szCs w:val="32"/>
        </w:rPr>
      </w:pPr>
    </w:p>
    <w:p w:rsidR="005D366A" w:rsidRDefault="005D366A" w:rsidP="00601218">
      <w:pPr>
        <w:jc w:val="center"/>
        <w:rPr>
          <w:b/>
          <w:sz w:val="32"/>
          <w:szCs w:val="32"/>
        </w:rPr>
      </w:pPr>
      <w:r w:rsidRPr="00601218">
        <w:rPr>
          <w:b/>
          <w:sz w:val="32"/>
          <w:szCs w:val="32"/>
        </w:rPr>
        <w:t>Space Telescope Science Institute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601218" w:rsidRPr="00601218" w:rsidRDefault="00601218" w:rsidP="00601218">
      <w:pPr>
        <w:jc w:val="center"/>
        <w:rPr>
          <w:b/>
          <w:sz w:val="32"/>
          <w:szCs w:val="32"/>
        </w:rPr>
      </w:pPr>
    </w:p>
    <w:p w:rsidR="005D366A" w:rsidRDefault="005D366A" w:rsidP="00601218">
      <w:pPr>
        <w:jc w:val="center"/>
        <w:rPr>
          <w:b/>
          <w:sz w:val="32"/>
          <w:szCs w:val="32"/>
        </w:rPr>
      </w:pPr>
      <w:bookmarkStart w:id="46" w:name="_Toc195683278"/>
      <w:bookmarkStart w:id="47" w:name="_Toc200784322"/>
      <w:bookmarkStart w:id="48" w:name="_Toc200793790"/>
      <w:bookmarkStart w:id="49" w:name="_Toc200869239"/>
      <w:bookmarkStart w:id="50" w:name="_Toc200879597"/>
      <w:bookmarkStart w:id="51" w:name="_Toc202604008"/>
      <w:bookmarkStart w:id="52" w:name="_Toc202769717"/>
      <w:bookmarkStart w:id="53" w:name="_Toc202842122"/>
      <w:bookmarkStart w:id="54" w:name="_Toc203383783"/>
      <w:bookmarkStart w:id="55" w:name="_Toc203450709"/>
      <w:bookmarkStart w:id="56" w:name="_Toc203969877"/>
      <w:bookmarkStart w:id="57" w:name="_Toc204142063"/>
      <w:bookmarkStart w:id="58" w:name="_Toc205290402"/>
      <w:bookmarkStart w:id="59" w:name="_Toc205612447"/>
      <w:bookmarkStart w:id="60" w:name="_Toc205620860"/>
      <w:bookmarkStart w:id="61" w:name="_Toc208632972"/>
      <w:bookmarkStart w:id="62" w:name="_Toc208993162"/>
      <w:bookmarkStart w:id="63" w:name="_Toc209233379"/>
      <w:bookmarkStart w:id="64" w:name="_Toc210728779"/>
      <w:bookmarkStart w:id="65" w:name="_Toc212871008"/>
      <w:bookmarkStart w:id="66" w:name="_Toc213210054"/>
      <w:bookmarkStart w:id="67" w:name="_Toc214266022"/>
      <w:bookmarkStart w:id="68" w:name="_Toc214346849"/>
      <w:bookmarkStart w:id="69" w:name="_Toc214788484"/>
      <w:bookmarkStart w:id="70" w:name="_Toc218494386"/>
      <w:bookmarkStart w:id="71" w:name="_Toc218928542"/>
      <w:bookmarkStart w:id="72" w:name="_Toc218930262"/>
      <w:bookmarkStart w:id="73" w:name="_Toc219878018"/>
      <w:bookmarkStart w:id="74" w:name="_Toc220731909"/>
      <w:bookmarkStart w:id="75" w:name="_Toc221071112"/>
      <w:bookmarkStart w:id="76" w:name="_Toc221421950"/>
      <w:bookmarkStart w:id="77" w:name="_Toc223158990"/>
      <w:bookmarkStart w:id="78" w:name="_Toc228346094"/>
      <w:bookmarkStart w:id="79" w:name="_Toc229194505"/>
      <w:bookmarkStart w:id="80" w:name="_Toc230056430"/>
      <w:bookmarkStart w:id="81" w:name="_Toc230061411"/>
      <w:bookmarkStart w:id="82" w:name="_Toc236103740"/>
      <w:bookmarkStart w:id="83" w:name="_Toc236645754"/>
      <w:bookmarkStart w:id="84" w:name="_Toc237933403"/>
      <w:bookmarkStart w:id="85" w:name="_Toc238262560"/>
      <w:bookmarkStart w:id="86" w:name="_Toc239053707"/>
      <w:bookmarkStart w:id="87" w:name="_Toc239127870"/>
      <w:bookmarkStart w:id="88" w:name="_Toc240877612"/>
      <w:bookmarkStart w:id="89" w:name="_Toc241311361"/>
      <w:bookmarkStart w:id="90" w:name="_Toc241317259"/>
      <w:bookmarkStart w:id="91" w:name="_Toc241318305"/>
      <w:r w:rsidRPr="00601218">
        <w:rPr>
          <w:b/>
          <w:sz w:val="32"/>
          <w:szCs w:val="32"/>
        </w:rPr>
        <w:t>JAMES WEBB SPACE TELESCOPE MISSION</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01218" w:rsidRPr="00601218" w:rsidRDefault="00601218" w:rsidP="00601218">
      <w:pPr>
        <w:jc w:val="center"/>
        <w:rPr>
          <w:b/>
          <w:sz w:val="32"/>
          <w:szCs w:val="32"/>
        </w:rPr>
      </w:pPr>
    </w:p>
    <w:p w:rsidR="005D366A" w:rsidRPr="00601218" w:rsidRDefault="005D366A" w:rsidP="00601218">
      <w:pPr>
        <w:jc w:val="center"/>
        <w:rPr>
          <w:b/>
          <w:sz w:val="32"/>
          <w:szCs w:val="32"/>
        </w:rPr>
      </w:pPr>
      <w:bookmarkStart w:id="92" w:name="_Toc195683279"/>
      <w:bookmarkStart w:id="93" w:name="_Toc200784323"/>
      <w:bookmarkStart w:id="94" w:name="_Toc200793791"/>
      <w:bookmarkStart w:id="95" w:name="_Toc200869240"/>
      <w:bookmarkStart w:id="96" w:name="_Toc200879598"/>
      <w:bookmarkStart w:id="97" w:name="_Toc202604009"/>
      <w:bookmarkStart w:id="98" w:name="_Toc202769718"/>
      <w:bookmarkStart w:id="99" w:name="_Toc202842123"/>
      <w:bookmarkStart w:id="100" w:name="_Toc203383784"/>
      <w:bookmarkStart w:id="101" w:name="_Toc203450710"/>
      <w:bookmarkStart w:id="102" w:name="_Toc203969878"/>
      <w:bookmarkStart w:id="103" w:name="_Toc204142064"/>
      <w:bookmarkStart w:id="104" w:name="_Toc205290403"/>
      <w:bookmarkStart w:id="105" w:name="_Toc205612448"/>
      <w:bookmarkStart w:id="106" w:name="_Toc205620861"/>
      <w:bookmarkStart w:id="107" w:name="_Toc208632973"/>
      <w:bookmarkStart w:id="108" w:name="_Toc208993163"/>
      <w:bookmarkStart w:id="109" w:name="_Toc209233380"/>
      <w:bookmarkStart w:id="110" w:name="_Toc210728780"/>
      <w:bookmarkStart w:id="111" w:name="_Toc212871009"/>
      <w:bookmarkStart w:id="112" w:name="_Toc213210055"/>
      <w:bookmarkStart w:id="113" w:name="_Toc214266023"/>
      <w:bookmarkStart w:id="114" w:name="_Toc214346850"/>
      <w:bookmarkStart w:id="115" w:name="_Toc214788485"/>
      <w:bookmarkStart w:id="116" w:name="_Toc218494387"/>
      <w:bookmarkStart w:id="117" w:name="_Toc218928543"/>
      <w:bookmarkStart w:id="118" w:name="_Toc218930263"/>
      <w:bookmarkStart w:id="119" w:name="_Toc219878019"/>
      <w:bookmarkStart w:id="120" w:name="_Toc220731910"/>
      <w:bookmarkStart w:id="121" w:name="_Toc221071113"/>
      <w:bookmarkStart w:id="122" w:name="_Toc221421951"/>
      <w:bookmarkStart w:id="123" w:name="_Toc223158991"/>
      <w:bookmarkStart w:id="124" w:name="_Toc228346095"/>
      <w:bookmarkStart w:id="125" w:name="_Toc229194506"/>
      <w:bookmarkStart w:id="126" w:name="_Toc230056431"/>
      <w:bookmarkStart w:id="127" w:name="_Toc230061412"/>
      <w:bookmarkStart w:id="128" w:name="_Toc236103741"/>
      <w:bookmarkStart w:id="129" w:name="_Toc236645755"/>
      <w:bookmarkStart w:id="130" w:name="_Toc237933404"/>
      <w:bookmarkStart w:id="131" w:name="_Toc238262561"/>
      <w:bookmarkStart w:id="132" w:name="_Toc239053708"/>
      <w:bookmarkStart w:id="133" w:name="_Toc239127871"/>
      <w:bookmarkStart w:id="134" w:name="_Toc240877613"/>
      <w:bookmarkStart w:id="135" w:name="_Toc241311362"/>
      <w:bookmarkStart w:id="136" w:name="_Toc241317260"/>
      <w:bookmarkStart w:id="137" w:name="_Toc241318306"/>
      <w:r w:rsidRPr="00601218">
        <w:rPr>
          <w:b/>
          <w:sz w:val="32"/>
          <w:szCs w:val="32"/>
        </w:rPr>
        <w:t>SCIENCE AND OPERATIONS CENTER</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5D366A" w:rsidRDefault="005D366A" w:rsidP="00601218">
      <w:pPr>
        <w:jc w:val="center"/>
        <w:rPr>
          <w:b/>
          <w:sz w:val="32"/>
          <w:szCs w:val="32"/>
        </w:rPr>
      </w:pPr>
    </w:p>
    <w:p w:rsidR="00601218" w:rsidRDefault="00601218" w:rsidP="00601218">
      <w:pPr>
        <w:jc w:val="center"/>
        <w:rPr>
          <w:b/>
          <w:sz w:val="32"/>
          <w:szCs w:val="32"/>
        </w:rPr>
      </w:pPr>
    </w:p>
    <w:p w:rsidR="00601218" w:rsidRPr="00601218" w:rsidRDefault="00601218" w:rsidP="00601218">
      <w:pPr>
        <w:jc w:val="center"/>
        <w:rPr>
          <w:b/>
          <w:sz w:val="32"/>
          <w:szCs w:val="32"/>
        </w:rPr>
      </w:pPr>
    </w:p>
    <w:p w:rsidR="005D366A" w:rsidRPr="00601218" w:rsidRDefault="005D366A" w:rsidP="00601218">
      <w:pPr>
        <w:jc w:val="center"/>
        <w:rPr>
          <w:b/>
          <w:sz w:val="32"/>
          <w:szCs w:val="32"/>
        </w:rPr>
      </w:pPr>
    </w:p>
    <w:p w:rsidR="005D366A" w:rsidRDefault="008B7578" w:rsidP="00601218">
      <w:pPr>
        <w:jc w:val="center"/>
        <w:rPr>
          <w:b/>
          <w:sz w:val="32"/>
          <w:szCs w:val="32"/>
        </w:rPr>
      </w:pPr>
      <w:bookmarkStart w:id="138" w:name="_Toc195683280"/>
      <w:bookmarkStart w:id="139" w:name="_Toc200784324"/>
      <w:bookmarkStart w:id="140" w:name="_Toc200793792"/>
      <w:bookmarkStart w:id="141" w:name="_Toc200869241"/>
      <w:bookmarkStart w:id="142" w:name="_Toc200879599"/>
      <w:bookmarkStart w:id="143" w:name="_Toc202604010"/>
      <w:bookmarkStart w:id="144" w:name="_Toc202769719"/>
      <w:bookmarkStart w:id="145" w:name="_Toc202842124"/>
      <w:bookmarkStart w:id="146" w:name="_Toc203383785"/>
      <w:bookmarkStart w:id="147" w:name="_Toc203450711"/>
      <w:bookmarkStart w:id="148" w:name="_Toc203969879"/>
      <w:bookmarkStart w:id="149" w:name="_Toc204142065"/>
      <w:bookmarkStart w:id="150" w:name="_Toc205290404"/>
      <w:bookmarkStart w:id="151" w:name="_Toc205612449"/>
      <w:bookmarkStart w:id="152" w:name="_Toc205620862"/>
      <w:bookmarkStart w:id="153" w:name="_Toc208632974"/>
      <w:bookmarkStart w:id="154" w:name="_Toc208993164"/>
      <w:bookmarkStart w:id="155" w:name="_Toc209233381"/>
      <w:bookmarkStart w:id="156" w:name="_Toc210728781"/>
      <w:bookmarkStart w:id="157" w:name="_Toc212871010"/>
      <w:bookmarkStart w:id="158" w:name="_Toc213210056"/>
      <w:bookmarkStart w:id="159" w:name="_Toc214266024"/>
      <w:bookmarkStart w:id="160" w:name="_Toc214346851"/>
      <w:bookmarkStart w:id="161" w:name="_Toc214788486"/>
      <w:bookmarkStart w:id="162" w:name="_Toc218494388"/>
      <w:bookmarkStart w:id="163" w:name="_Toc218928544"/>
      <w:bookmarkStart w:id="164" w:name="_Toc218930264"/>
      <w:bookmarkStart w:id="165" w:name="_Toc219878020"/>
      <w:bookmarkStart w:id="166" w:name="_Toc220731911"/>
      <w:bookmarkStart w:id="167" w:name="_Toc221071114"/>
      <w:bookmarkStart w:id="168" w:name="_Toc221421952"/>
      <w:bookmarkStart w:id="169" w:name="_Toc223158992"/>
      <w:bookmarkStart w:id="170" w:name="_Toc228346096"/>
      <w:bookmarkStart w:id="171" w:name="_Toc229194507"/>
      <w:bookmarkStart w:id="172" w:name="_Toc230056432"/>
      <w:bookmarkStart w:id="173" w:name="_Toc230061413"/>
      <w:bookmarkStart w:id="174" w:name="_Toc236103742"/>
      <w:bookmarkStart w:id="175" w:name="_Toc236645756"/>
      <w:bookmarkStart w:id="176" w:name="_Toc237933405"/>
      <w:bookmarkStart w:id="177" w:name="_Toc238262562"/>
      <w:bookmarkStart w:id="178" w:name="_Toc239053709"/>
      <w:bookmarkStart w:id="179" w:name="_Toc239127872"/>
      <w:bookmarkStart w:id="180" w:name="_Toc240877614"/>
      <w:bookmarkStart w:id="181" w:name="_Toc241311363"/>
      <w:bookmarkStart w:id="182" w:name="_Toc241317261"/>
      <w:bookmarkStart w:id="183" w:name="_Toc241318307"/>
      <w:r w:rsidRPr="00601218">
        <w:rPr>
          <w:b/>
          <w:sz w:val="32"/>
          <w:szCs w:val="32"/>
        </w:rPr>
        <w:t>DATA MANAGEMENT</w:t>
      </w:r>
      <w:r w:rsidR="005D366A" w:rsidRPr="00601218">
        <w:rPr>
          <w:b/>
          <w:sz w:val="32"/>
          <w:szCs w:val="32"/>
        </w:rPr>
        <w:t xml:space="preserve"> SUBSYSTEM</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601218" w:rsidRPr="00601218" w:rsidRDefault="00601218" w:rsidP="00601218">
      <w:pPr>
        <w:jc w:val="center"/>
        <w:rPr>
          <w:b/>
          <w:sz w:val="32"/>
          <w:szCs w:val="32"/>
        </w:rPr>
      </w:pPr>
    </w:p>
    <w:p w:rsidR="005D366A" w:rsidRDefault="005D366A" w:rsidP="00601218">
      <w:pPr>
        <w:jc w:val="center"/>
        <w:rPr>
          <w:b/>
          <w:sz w:val="32"/>
          <w:szCs w:val="32"/>
        </w:rPr>
      </w:pPr>
      <w:bookmarkStart w:id="184" w:name="_Toc195683281"/>
      <w:bookmarkStart w:id="185" w:name="_Toc200784325"/>
      <w:bookmarkStart w:id="186" w:name="_Toc200793793"/>
      <w:bookmarkStart w:id="187" w:name="_Toc200869242"/>
      <w:bookmarkStart w:id="188" w:name="_Toc200879600"/>
      <w:bookmarkStart w:id="189" w:name="_Toc202604011"/>
      <w:bookmarkStart w:id="190" w:name="_Toc202769720"/>
      <w:bookmarkStart w:id="191" w:name="_Toc202842125"/>
      <w:bookmarkStart w:id="192" w:name="_Toc203383786"/>
      <w:bookmarkStart w:id="193" w:name="_Toc203450712"/>
      <w:bookmarkStart w:id="194" w:name="_Toc203969880"/>
      <w:bookmarkStart w:id="195" w:name="_Toc204142066"/>
      <w:bookmarkStart w:id="196" w:name="_Toc205290405"/>
      <w:bookmarkStart w:id="197" w:name="_Toc205612450"/>
      <w:bookmarkStart w:id="198" w:name="_Toc205620863"/>
      <w:bookmarkStart w:id="199" w:name="_Toc208632975"/>
      <w:bookmarkStart w:id="200" w:name="_Toc208993165"/>
      <w:bookmarkStart w:id="201" w:name="_Toc209233382"/>
      <w:bookmarkStart w:id="202" w:name="_Toc210728782"/>
      <w:bookmarkStart w:id="203" w:name="_Toc212871011"/>
      <w:bookmarkStart w:id="204" w:name="_Toc213210057"/>
      <w:bookmarkStart w:id="205" w:name="_Toc214266025"/>
      <w:bookmarkStart w:id="206" w:name="_Toc214346852"/>
      <w:bookmarkStart w:id="207" w:name="_Toc214788487"/>
      <w:bookmarkStart w:id="208" w:name="_Toc218494389"/>
      <w:bookmarkStart w:id="209" w:name="_Toc218928545"/>
      <w:bookmarkStart w:id="210" w:name="_Toc218930265"/>
      <w:bookmarkStart w:id="211" w:name="_Toc219878021"/>
      <w:bookmarkStart w:id="212" w:name="_Toc220731912"/>
      <w:bookmarkStart w:id="213" w:name="_Toc221071115"/>
      <w:bookmarkStart w:id="214" w:name="_Toc221421953"/>
      <w:bookmarkStart w:id="215" w:name="_Toc223158993"/>
      <w:bookmarkStart w:id="216" w:name="_Toc228346097"/>
      <w:bookmarkStart w:id="217" w:name="_Toc229194508"/>
      <w:bookmarkStart w:id="218" w:name="_Toc230056433"/>
      <w:bookmarkStart w:id="219" w:name="_Toc230061414"/>
      <w:bookmarkStart w:id="220" w:name="_Toc236103743"/>
      <w:bookmarkStart w:id="221" w:name="_Toc236645757"/>
      <w:bookmarkStart w:id="222" w:name="_Toc237933406"/>
      <w:bookmarkStart w:id="223" w:name="_Toc238262563"/>
      <w:bookmarkStart w:id="224" w:name="_Toc239053710"/>
      <w:bookmarkStart w:id="225" w:name="_Toc239127873"/>
      <w:bookmarkStart w:id="226" w:name="_Toc240877615"/>
      <w:bookmarkStart w:id="227" w:name="_Toc241311364"/>
      <w:bookmarkStart w:id="228" w:name="_Toc241317262"/>
      <w:bookmarkStart w:id="229" w:name="_Toc241318308"/>
      <w:r w:rsidRPr="00601218">
        <w:rPr>
          <w:b/>
          <w:sz w:val="32"/>
          <w:szCs w:val="32"/>
        </w:rPr>
        <w:t>REQUIREMENTS DOCUMENT</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601218" w:rsidRPr="00601218" w:rsidRDefault="00601218" w:rsidP="00601218">
      <w:pPr>
        <w:jc w:val="center"/>
        <w:rPr>
          <w:b/>
          <w:sz w:val="32"/>
          <w:szCs w:val="32"/>
        </w:rPr>
      </w:pPr>
    </w:p>
    <w:p w:rsidR="005D366A" w:rsidRPr="00601218" w:rsidRDefault="003D0252" w:rsidP="00601218">
      <w:pPr>
        <w:jc w:val="center"/>
        <w:rPr>
          <w:b/>
          <w:sz w:val="32"/>
          <w:szCs w:val="32"/>
        </w:rPr>
      </w:pPr>
      <w:r>
        <w:rPr>
          <w:b/>
          <w:sz w:val="32"/>
          <w:szCs w:val="32"/>
        </w:rPr>
        <w:t xml:space="preserve">December </w:t>
      </w:r>
      <w:r w:rsidR="008A2E80">
        <w:rPr>
          <w:b/>
          <w:sz w:val="32"/>
          <w:szCs w:val="32"/>
        </w:rPr>
        <w:t>1</w:t>
      </w:r>
      <w:r w:rsidR="005C67E5">
        <w:rPr>
          <w:b/>
          <w:sz w:val="32"/>
          <w:szCs w:val="32"/>
        </w:rPr>
        <w:t>6</w:t>
      </w:r>
      <w:r w:rsidR="00603764">
        <w:rPr>
          <w:b/>
          <w:sz w:val="32"/>
          <w:szCs w:val="32"/>
        </w:rPr>
        <w:t>, 2010</w:t>
      </w:r>
    </w:p>
    <w:p w:rsidR="005D366A" w:rsidRPr="00601218" w:rsidRDefault="005D366A" w:rsidP="00601218">
      <w:pPr>
        <w:jc w:val="center"/>
        <w:rPr>
          <w:b/>
          <w:sz w:val="32"/>
          <w:szCs w:val="32"/>
        </w:rPr>
      </w:pPr>
    </w:p>
    <w:p w:rsidR="00601218" w:rsidRDefault="00601218" w:rsidP="00601218">
      <w:pPr>
        <w:jc w:val="center"/>
        <w:rPr>
          <w:b/>
          <w:sz w:val="32"/>
          <w:szCs w:val="32"/>
        </w:rPr>
      </w:pPr>
    </w:p>
    <w:p w:rsidR="00601218" w:rsidRPr="00601218" w:rsidRDefault="00601218" w:rsidP="00601218">
      <w:pPr>
        <w:jc w:val="center"/>
        <w:rPr>
          <w:b/>
          <w:sz w:val="32"/>
          <w:szCs w:val="32"/>
        </w:rPr>
      </w:pPr>
    </w:p>
    <w:p w:rsidR="005D366A" w:rsidRPr="00601218" w:rsidRDefault="005D366A" w:rsidP="00601218">
      <w:pPr>
        <w:jc w:val="center"/>
        <w:rPr>
          <w:b/>
          <w:sz w:val="32"/>
          <w:szCs w:val="32"/>
        </w:rPr>
      </w:pPr>
      <w:bookmarkStart w:id="230" w:name="_Toc195683283"/>
      <w:bookmarkStart w:id="231" w:name="_Toc200784327"/>
      <w:bookmarkStart w:id="232" w:name="_Toc200793795"/>
      <w:bookmarkStart w:id="233" w:name="_Toc200869244"/>
      <w:bookmarkStart w:id="234" w:name="_Toc200879602"/>
      <w:bookmarkStart w:id="235" w:name="_Toc202604013"/>
      <w:bookmarkStart w:id="236" w:name="_Toc202769722"/>
      <w:bookmarkStart w:id="237" w:name="_Toc202842127"/>
      <w:bookmarkStart w:id="238" w:name="_Toc203383788"/>
      <w:bookmarkStart w:id="239" w:name="_Toc203450714"/>
      <w:bookmarkStart w:id="240" w:name="_Toc203969882"/>
      <w:bookmarkStart w:id="241" w:name="_Toc204142068"/>
      <w:bookmarkStart w:id="242" w:name="_Toc205290407"/>
      <w:bookmarkStart w:id="243" w:name="_Toc205612452"/>
      <w:bookmarkStart w:id="244" w:name="_Toc205620865"/>
      <w:bookmarkStart w:id="245" w:name="_Toc208632977"/>
      <w:bookmarkStart w:id="246" w:name="_Toc208993167"/>
      <w:bookmarkStart w:id="247" w:name="_Toc209233384"/>
      <w:bookmarkStart w:id="248" w:name="_Toc210728784"/>
      <w:bookmarkStart w:id="249" w:name="_Toc212871013"/>
      <w:bookmarkStart w:id="250" w:name="_Toc213210059"/>
      <w:bookmarkStart w:id="251" w:name="_Toc214266027"/>
      <w:bookmarkStart w:id="252" w:name="_Toc214346854"/>
      <w:bookmarkStart w:id="253" w:name="_Toc214788489"/>
      <w:bookmarkStart w:id="254" w:name="_Toc218494391"/>
      <w:bookmarkStart w:id="255" w:name="_Toc218928547"/>
      <w:bookmarkStart w:id="256" w:name="_Toc218930267"/>
      <w:bookmarkStart w:id="257" w:name="_Toc219878023"/>
      <w:bookmarkStart w:id="258" w:name="_Toc220731914"/>
      <w:bookmarkStart w:id="259" w:name="_Toc221071117"/>
      <w:bookmarkStart w:id="260" w:name="_Toc221421955"/>
      <w:bookmarkStart w:id="261" w:name="_Toc223158995"/>
      <w:bookmarkStart w:id="262" w:name="_Toc228346099"/>
      <w:bookmarkStart w:id="263" w:name="_Toc229194510"/>
      <w:bookmarkStart w:id="264" w:name="_Toc230056435"/>
      <w:bookmarkStart w:id="265" w:name="_Toc230061416"/>
      <w:bookmarkStart w:id="266" w:name="_Toc236103745"/>
      <w:bookmarkStart w:id="267" w:name="_Toc236645759"/>
      <w:bookmarkStart w:id="268" w:name="_Toc237933408"/>
      <w:bookmarkStart w:id="269" w:name="_Toc238262565"/>
      <w:bookmarkStart w:id="270" w:name="_Toc239053712"/>
      <w:bookmarkStart w:id="271" w:name="_Toc239127875"/>
      <w:bookmarkStart w:id="272" w:name="_Toc240877617"/>
      <w:bookmarkStart w:id="273" w:name="_Toc241311366"/>
      <w:bookmarkStart w:id="274" w:name="_Toc241317264"/>
      <w:bookmarkStart w:id="275" w:name="_Toc241318310"/>
      <w:r w:rsidRPr="00601218">
        <w:rPr>
          <w:b/>
          <w:sz w:val="32"/>
          <w:szCs w:val="32"/>
        </w:rPr>
        <w:t>Released:</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rsidR="008A2E80">
        <w:rPr>
          <w:b/>
          <w:sz w:val="32"/>
          <w:szCs w:val="32"/>
        </w:rPr>
        <w:t xml:space="preserve"> </w:t>
      </w:r>
    </w:p>
    <w:p w:rsidR="005D366A" w:rsidRPr="001A17B6" w:rsidRDefault="005D366A"/>
    <w:p w:rsidR="005D366A" w:rsidRDefault="005D366A">
      <w:pPr>
        <w:rPr>
          <w:rFonts w:ascii="Arial" w:hAnsi="Arial"/>
        </w:rPr>
      </w:pPr>
    </w:p>
    <w:p w:rsidR="008A2E80" w:rsidRDefault="008A2E80">
      <w:pPr>
        <w:rPr>
          <w:rFonts w:ascii="Arial" w:hAnsi="Arial"/>
        </w:rPr>
      </w:pPr>
    </w:p>
    <w:p w:rsidR="008A2E80" w:rsidRDefault="008A2E80">
      <w:pPr>
        <w:rPr>
          <w:rFonts w:ascii="Arial" w:hAnsi="Arial"/>
        </w:rPr>
      </w:pPr>
    </w:p>
    <w:p w:rsidR="008A2E80" w:rsidRPr="001A17B6" w:rsidRDefault="008A2E80">
      <w:pPr>
        <w:rPr>
          <w:rFonts w:ascii="Arial" w:hAnsi="Arial"/>
        </w:rPr>
      </w:pPr>
    </w:p>
    <w:p w:rsidR="005D366A" w:rsidRPr="001A17B6" w:rsidRDefault="005D366A">
      <w:pPr>
        <w:rPr>
          <w:rFonts w:ascii="Arial" w:hAnsi="Arial"/>
        </w:rPr>
      </w:pPr>
    </w:p>
    <w:p w:rsidR="005D366A" w:rsidRPr="001A17B6" w:rsidRDefault="005D366A">
      <w:pPr>
        <w:jc w:val="center"/>
      </w:pPr>
    </w:p>
    <w:p w:rsidR="005D366A" w:rsidRPr="001A17B6" w:rsidRDefault="005D366A">
      <w:pPr>
        <w:jc w:val="center"/>
        <w:rPr>
          <w:b/>
          <w:sz w:val="16"/>
        </w:rPr>
      </w:pPr>
      <w:r w:rsidRPr="001A17B6">
        <w:rPr>
          <w:b/>
          <w:sz w:val="16"/>
        </w:rPr>
        <w:t>Operated by the Association of Universities for Research in Astronomy, Inc., for the National Aeronautics and Space Administration under Contract NAS5-03127</w:t>
      </w:r>
    </w:p>
    <w:p w:rsidR="005D366A" w:rsidRPr="001A17B6" w:rsidRDefault="005D366A" w:rsidP="008B7578">
      <w:pPr>
        <w:sectPr w:rsidR="005D366A" w:rsidRPr="001A17B6" w:rsidSect="005D366A">
          <w:footerReference w:type="even" r:id="rId11"/>
          <w:footerReference w:type="default" r:id="rId12"/>
          <w:footerReference w:type="first" r:id="rId13"/>
          <w:pgSz w:w="12240" w:h="15840"/>
          <w:pgMar w:top="1440" w:right="1440" w:bottom="1800" w:left="1440" w:header="720" w:footer="576" w:gutter="0"/>
          <w:pgNumType w:fmt="lowerRoman" w:start="1"/>
          <w:cols w:space="720"/>
          <w:noEndnote/>
          <w:titlePg/>
        </w:sectPr>
      </w:pPr>
    </w:p>
    <w:p w:rsidR="008F564E" w:rsidRDefault="008F564E" w:rsidP="008F564E">
      <w:pPr>
        <w:jc w:val="center"/>
      </w:pPr>
    </w:p>
    <w:p w:rsidR="008F564E" w:rsidRDefault="008F564E" w:rsidP="008F564E">
      <w:pPr>
        <w:jc w:val="center"/>
      </w:pPr>
    </w:p>
    <w:p w:rsidR="008F564E" w:rsidRDefault="008F564E" w:rsidP="008F564E">
      <w:pPr>
        <w:pBdr>
          <w:top w:val="single" w:sz="4" w:space="1" w:color="auto"/>
          <w:left w:val="single" w:sz="4" w:space="4" w:color="auto"/>
          <w:bottom w:val="single" w:sz="4" w:space="1" w:color="auto"/>
          <w:right w:val="single" w:sz="4" w:space="4" w:color="auto"/>
        </w:pBdr>
        <w:jc w:val="center"/>
        <w:rPr>
          <w:b/>
        </w:rPr>
      </w:pPr>
      <w:r>
        <w:rPr>
          <w:b/>
        </w:rPr>
        <w:t>CM Foreword</w:t>
      </w:r>
    </w:p>
    <w:p w:rsidR="008F564E" w:rsidRDefault="008F564E" w:rsidP="008F564E">
      <w:pPr>
        <w:pBdr>
          <w:top w:val="single" w:sz="4" w:space="1" w:color="auto"/>
          <w:left w:val="single" w:sz="4" w:space="4" w:color="auto"/>
          <w:bottom w:val="single" w:sz="4" w:space="1" w:color="auto"/>
          <w:right w:val="single" w:sz="4" w:space="4" w:color="auto"/>
        </w:pBdr>
        <w:rPr>
          <w:b/>
        </w:rPr>
      </w:pPr>
    </w:p>
    <w:p w:rsidR="008F564E" w:rsidRDefault="008F564E" w:rsidP="008F564E">
      <w:pPr>
        <w:pStyle w:val="BodyText3"/>
      </w:pPr>
      <w:r>
        <w:t>This document is a STScI JWST Configuration Management-controlled document.  Changes to this document require prior approval of the STScI JWST CCB.  Proposed changes should be submitted to the JWST Office of Configuration Management.</w:t>
      </w:r>
    </w:p>
    <w:p w:rsidR="008F564E" w:rsidRDefault="008F564E" w:rsidP="008F564E">
      <w:pPr>
        <w:pBdr>
          <w:top w:val="single" w:sz="4" w:space="1" w:color="auto"/>
          <w:left w:val="single" w:sz="4" w:space="4" w:color="auto"/>
          <w:bottom w:val="single" w:sz="4" w:space="1" w:color="auto"/>
          <w:right w:val="single" w:sz="4" w:space="4" w:color="auto"/>
        </w:pBdr>
        <w:rPr>
          <w:b/>
        </w:rPr>
      </w:pPr>
    </w:p>
    <w:p w:rsidR="008F564E" w:rsidRDefault="008F564E" w:rsidP="008F564E">
      <w:pPr>
        <w:jc w:val="center"/>
      </w:pPr>
    </w:p>
    <w:p w:rsidR="008F564E" w:rsidRDefault="008F564E" w:rsidP="008F564E">
      <w:pPr>
        <w:jc w:val="center"/>
      </w:pPr>
    </w:p>
    <w:p w:rsidR="00215EED" w:rsidRDefault="00215EED">
      <w:r>
        <w:br w:type="page"/>
      </w:r>
    </w:p>
    <w:p w:rsidR="00215EED" w:rsidRDefault="00215EED" w:rsidP="00215EED">
      <w:pPr>
        <w:jc w:val="center"/>
      </w:pPr>
      <w:r>
        <w:lastRenderedPageBreak/>
        <w:t>Signature Page</w:t>
      </w:r>
    </w:p>
    <w:p w:rsidR="00215EED" w:rsidRDefault="00215EED" w:rsidP="00215EED"/>
    <w:p w:rsidR="00215EED" w:rsidRDefault="00215EED" w:rsidP="00215EED"/>
    <w:p w:rsidR="00215EED" w:rsidRDefault="00215EED" w:rsidP="00215EED"/>
    <w:p w:rsidR="00215EED" w:rsidRDefault="00215EED" w:rsidP="00215EED">
      <w:r>
        <w:t>Prepared by:  ___</w:t>
      </w:r>
      <w:r>
        <w:rPr>
          <w:szCs w:val="24"/>
        </w:rPr>
        <w:t>_______________________________________ Date _______________</w:t>
      </w:r>
    </w:p>
    <w:p w:rsidR="00215EED" w:rsidRDefault="00215EED" w:rsidP="00215EED"/>
    <w:p w:rsidR="00215EED" w:rsidRDefault="00215EED" w:rsidP="00215EED">
      <w:pPr>
        <w:ind w:left="1440"/>
      </w:pPr>
      <w:r>
        <w:t>Daryl Swade</w:t>
      </w:r>
    </w:p>
    <w:p w:rsidR="00215EED" w:rsidRDefault="00215EED" w:rsidP="00215EED">
      <w:pPr>
        <w:ind w:left="1440"/>
      </w:pPr>
      <w:r>
        <w:t>DMS Systems Engineer</w:t>
      </w:r>
    </w:p>
    <w:p w:rsidR="00215EED" w:rsidRDefault="00215EED" w:rsidP="00215EED">
      <w:pPr>
        <w:ind w:left="1440"/>
      </w:pPr>
      <w:r>
        <w:t>STScI/OED</w:t>
      </w:r>
    </w:p>
    <w:p w:rsidR="00215EED" w:rsidRDefault="00215EED" w:rsidP="00215EED"/>
    <w:p w:rsidR="00215EED" w:rsidRDefault="00215EED" w:rsidP="00215EED"/>
    <w:p w:rsidR="00215EED" w:rsidRDefault="00215EED" w:rsidP="00215EED"/>
    <w:p w:rsidR="00215EED" w:rsidRDefault="00215EED" w:rsidP="00215EED">
      <w:r>
        <w:t>Reviewed by:  ___</w:t>
      </w:r>
      <w:r>
        <w:rPr>
          <w:szCs w:val="24"/>
        </w:rPr>
        <w:t>______________________________________ Date _______________</w:t>
      </w:r>
    </w:p>
    <w:p w:rsidR="00215EED" w:rsidRDefault="00215EED" w:rsidP="00215EED"/>
    <w:p w:rsidR="00215EED" w:rsidRDefault="00215EED" w:rsidP="00215EED">
      <w:pPr>
        <w:tabs>
          <w:tab w:val="left" w:pos="3600"/>
        </w:tabs>
        <w:ind w:left="1440"/>
      </w:pPr>
      <w:r>
        <w:t>Rusty Whitman</w:t>
      </w:r>
    </w:p>
    <w:p w:rsidR="00215EED" w:rsidRDefault="00215EED" w:rsidP="00215EED">
      <w:pPr>
        <w:ind w:left="1440"/>
      </w:pPr>
      <w:r>
        <w:t>S&amp;OC Systems Engineering Team Lead</w:t>
      </w:r>
    </w:p>
    <w:p w:rsidR="00215EED" w:rsidRDefault="00215EED" w:rsidP="00215EED">
      <w:pPr>
        <w:ind w:left="1440"/>
      </w:pPr>
      <w:r>
        <w:t>STScI/OED</w:t>
      </w:r>
    </w:p>
    <w:p w:rsidR="00215EED" w:rsidRDefault="00215EED" w:rsidP="00215EED"/>
    <w:p w:rsidR="00215EED" w:rsidRDefault="00215EED" w:rsidP="00215EED"/>
    <w:p w:rsidR="00215EED" w:rsidRDefault="00215EED" w:rsidP="00215EED"/>
    <w:p w:rsidR="00215EED" w:rsidRDefault="00215EED" w:rsidP="00215EED">
      <w:r>
        <w:t>Reviewed by:  ___</w:t>
      </w:r>
      <w:r>
        <w:rPr>
          <w:szCs w:val="24"/>
        </w:rPr>
        <w:t>______________________________________ Date _______________</w:t>
      </w:r>
    </w:p>
    <w:p w:rsidR="00215EED" w:rsidRDefault="00215EED" w:rsidP="00215EED"/>
    <w:p w:rsidR="00215EED" w:rsidRDefault="00215EED" w:rsidP="00215EED">
      <w:pPr>
        <w:tabs>
          <w:tab w:val="left" w:pos="3492"/>
          <w:tab w:val="left" w:pos="4372"/>
        </w:tabs>
        <w:ind w:left="1440"/>
      </w:pPr>
      <w:r>
        <w:t xml:space="preserve">Joe </w:t>
      </w:r>
      <w:proofErr w:type="spellStart"/>
      <w:r>
        <w:t>Pollizzi</w:t>
      </w:r>
      <w:proofErr w:type="spellEnd"/>
    </w:p>
    <w:p w:rsidR="00215EED" w:rsidRDefault="00215EED" w:rsidP="00215EED">
      <w:pPr>
        <w:ind w:left="1440"/>
      </w:pPr>
      <w:r>
        <w:t>S&amp;OC Systems Development Manager</w:t>
      </w:r>
    </w:p>
    <w:p w:rsidR="00215EED" w:rsidRDefault="00215EED" w:rsidP="00215EED">
      <w:pPr>
        <w:ind w:left="1440"/>
      </w:pPr>
      <w:r>
        <w:t>STScI/JWST Mission Office</w:t>
      </w:r>
    </w:p>
    <w:p w:rsidR="00215EED" w:rsidRDefault="00215EED" w:rsidP="00215EED"/>
    <w:p w:rsidR="00215EED" w:rsidRDefault="00215EED" w:rsidP="00215EED"/>
    <w:p w:rsidR="00215EED" w:rsidRDefault="00215EED" w:rsidP="00215EED"/>
    <w:p w:rsidR="00215EED" w:rsidRDefault="00215EED" w:rsidP="00215EED">
      <w:r>
        <w:t>Approved by:  ___</w:t>
      </w:r>
      <w:r>
        <w:rPr>
          <w:szCs w:val="24"/>
        </w:rPr>
        <w:t>______________________________________ Date _______________</w:t>
      </w:r>
    </w:p>
    <w:p w:rsidR="00215EED" w:rsidRDefault="00215EED" w:rsidP="00215EED"/>
    <w:p w:rsidR="00215EED" w:rsidRDefault="00215EED" w:rsidP="00215EED">
      <w:pPr>
        <w:tabs>
          <w:tab w:val="left" w:pos="3600"/>
        </w:tabs>
        <w:ind w:left="1440"/>
      </w:pPr>
      <w:r>
        <w:t>David Hunter</w:t>
      </w:r>
    </w:p>
    <w:p w:rsidR="00215EED" w:rsidRDefault="00215EED" w:rsidP="00215EED">
      <w:pPr>
        <w:ind w:left="1440"/>
      </w:pPr>
      <w:r>
        <w:t>Project Manager</w:t>
      </w:r>
    </w:p>
    <w:p w:rsidR="00215EED" w:rsidRDefault="00215EED" w:rsidP="00215EED">
      <w:pPr>
        <w:ind w:left="1440"/>
      </w:pPr>
      <w:r>
        <w:t>STScI/JWST Mission Office</w:t>
      </w:r>
    </w:p>
    <w:p w:rsidR="00215EED" w:rsidRDefault="00215EED" w:rsidP="00215EED"/>
    <w:p w:rsidR="00215EED" w:rsidRDefault="00215EED" w:rsidP="00215EED"/>
    <w:p w:rsidR="00370ABE" w:rsidRDefault="00370ABE">
      <w:r>
        <w:br w:type="page"/>
      </w:r>
    </w:p>
    <w:p w:rsidR="00215EED" w:rsidRDefault="00215EED" w:rsidP="00215EED"/>
    <w:p w:rsidR="00370ABE" w:rsidRPr="00171E4C" w:rsidRDefault="00370ABE" w:rsidP="00171E4C">
      <w:pPr>
        <w:jc w:val="center"/>
        <w:rPr>
          <w:b/>
          <w:szCs w:val="24"/>
          <w:lang w:val="fr-FR"/>
        </w:rPr>
      </w:pPr>
      <w:r w:rsidRPr="00171E4C">
        <w:rPr>
          <w:b/>
          <w:szCs w:val="24"/>
          <w:lang w:val="fr-FR"/>
        </w:rPr>
        <w:t>STScI JWST Document Change Record</w:t>
      </w:r>
    </w:p>
    <w:p w:rsidR="00370ABE" w:rsidRPr="00171E4C" w:rsidRDefault="00370ABE" w:rsidP="00215EED">
      <w:pPr>
        <w:rPr>
          <w:szCs w:val="24"/>
        </w:rPr>
      </w:pPr>
    </w:p>
    <w:p w:rsidR="00370ABE" w:rsidRPr="00171E4C" w:rsidRDefault="00370ABE" w:rsidP="00215EED">
      <w:pPr>
        <w:rPr>
          <w:szCs w:val="24"/>
        </w:rPr>
      </w:pPr>
      <w:r w:rsidRPr="00171E4C">
        <w:rPr>
          <w:b/>
          <w:szCs w:val="24"/>
        </w:rPr>
        <w:t>Title:</w:t>
      </w:r>
      <w:r w:rsidRPr="00171E4C">
        <w:rPr>
          <w:szCs w:val="24"/>
        </w:rPr>
        <w:t xml:space="preserve">  STScI JWST </w:t>
      </w:r>
      <w:r w:rsidR="008A2E80">
        <w:rPr>
          <w:szCs w:val="24"/>
        </w:rPr>
        <w:t xml:space="preserve">Mission </w:t>
      </w:r>
      <w:r w:rsidRPr="00171E4C">
        <w:rPr>
          <w:szCs w:val="24"/>
        </w:rPr>
        <w:t xml:space="preserve">Science and Operations Center </w:t>
      </w:r>
      <w:r w:rsidR="00171E4C">
        <w:rPr>
          <w:szCs w:val="24"/>
        </w:rPr>
        <w:t>DM</w:t>
      </w:r>
      <w:r w:rsidRPr="00171E4C">
        <w:rPr>
          <w:szCs w:val="24"/>
        </w:rPr>
        <w:t>S Requirements Document</w:t>
      </w:r>
    </w:p>
    <w:p w:rsidR="00370ABE" w:rsidRPr="00171E4C" w:rsidRDefault="00370ABE" w:rsidP="00215EED">
      <w:pPr>
        <w:rPr>
          <w:szCs w:val="24"/>
        </w:rPr>
      </w:pPr>
    </w:p>
    <w:p w:rsidR="00370ABE" w:rsidRPr="00171E4C" w:rsidRDefault="00370ABE" w:rsidP="00215EED">
      <w:pPr>
        <w:rPr>
          <w:szCs w:val="24"/>
        </w:rPr>
      </w:pPr>
      <w:r w:rsidRPr="00171E4C">
        <w:rPr>
          <w:b/>
          <w:szCs w:val="24"/>
        </w:rPr>
        <w:t xml:space="preserve">STScI JWST CI No:  </w:t>
      </w:r>
      <w:r w:rsidR="00171E4C">
        <w:rPr>
          <w:szCs w:val="24"/>
        </w:rPr>
        <w:t>JWST-STScI-002249</w:t>
      </w:r>
    </w:p>
    <w:p w:rsidR="00370ABE" w:rsidRPr="00171E4C" w:rsidRDefault="00370ABE" w:rsidP="00215EED">
      <w:pPr>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15"/>
        <w:gridCol w:w="2844"/>
        <w:gridCol w:w="2979"/>
      </w:tblGrid>
      <w:tr w:rsidR="00370ABE" w:rsidRPr="00171E4C" w:rsidTr="00171E4C">
        <w:trPr>
          <w:jc w:val="center"/>
        </w:trPr>
        <w:tc>
          <w:tcPr>
            <w:tcW w:w="3015" w:type="dxa"/>
          </w:tcPr>
          <w:p w:rsidR="00370ABE" w:rsidRPr="00171E4C" w:rsidRDefault="00370ABE" w:rsidP="0064317F">
            <w:pPr>
              <w:rPr>
                <w:rFonts w:ascii="Times" w:hAnsi="Times"/>
                <w:b/>
                <w:sz w:val="20"/>
              </w:rPr>
            </w:pPr>
            <w:r w:rsidRPr="00171E4C">
              <w:rPr>
                <w:rFonts w:ascii="Times" w:hAnsi="Times"/>
                <w:b/>
                <w:sz w:val="20"/>
              </w:rPr>
              <w:t>Change No./Date</w:t>
            </w:r>
          </w:p>
        </w:tc>
        <w:tc>
          <w:tcPr>
            <w:tcW w:w="2844" w:type="dxa"/>
          </w:tcPr>
          <w:p w:rsidR="00370ABE" w:rsidRPr="00171E4C" w:rsidRDefault="00370ABE" w:rsidP="0064317F">
            <w:pPr>
              <w:rPr>
                <w:rFonts w:ascii="Times" w:hAnsi="Times"/>
                <w:b/>
                <w:sz w:val="20"/>
              </w:rPr>
            </w:pPr>
            <w:r w:rsidRPr="00171E4C">
              <w:rPr>
                <w:rFonts w:ascii="Times" w:hAnsi="Times"/>
                <w:b/>
                <w:sz w:val="20"/>
              </w:rPr>
              <w:t>Description of Change</w:t>
            </w:r>
          </w:p>
        </w:tc>
        <w:tc>
          <w:tcPr>
            <w:tcW w:w="2979" w:type="dxa"/>
          </w:tcPr>
          <w:p w:rsidR="00370ABE" w:rsidRPr="00171E4C" w:rsidRDefault="00370ABE" w:rsidP="0064317F">
            <w:pPr>
              <w:rPr>
                <w:rFonts w:ascii="Times" w:hAnsi="Times"/>
                <w:b/>
                <w:sz w:val="20"/>
              </w:rPr>
            </w:pPr>
            <w:r w:rsidRPr="00171E4C">
              <w:rPr>
                <w:rFonts w:ascii="Times" w:hAnsi="Times"/>
                <w:b/>
                <w:sz w:val="20"/>
              </w:rPr>
              <w:t>Change Authorization/Release:</w:t>
            </w:r>
          </w:p>
        </w:tc>
      </w:tr>
      <w:tr w:rsidR="00370ABE" w:rsidTr="00171E4C">
        <w:trPr>
          <w:jc w:val="center"/>
        </w:trPr>
        <w:tc>
          <w:tcPr>
            <w:tcW w:w="3015" w:type="dxa"/>
          </w:tcPr>
          <w:p w:rsidR="00370ABE" w:rsidRPr="00B76CEA" w:rsidRDefault="00370ABE" w:rsidP="0064317F">
            <w:pPr>
              <w:rPr>
                <w:rFonts w:ascii="Times" w:hAnsi="Times"/>
                <w:sz w:val="20"/>
              </w:rPr>
            </w:pPr>
            <w:r w:rsidRPr="00B76CEA">
              <w:rPr>
                <w:rFonts w:ascii="Times" w:hAnsi="Times"/>
                <w:sz w:val="20"/>
              </w:rPr>
              <w:t>JWST-STScI-CR-</w:t>
            </w:r>
          </w:p>
        </w:tc>
        <w:tc>
          <w:tcPr>
            <w:tcW w:w="2844" w:type="dxa"/>
          </w:tcPr>
          <w:p w:rsidR="00370ABE" w:rsidRPr="00B76CEA" w:rsidRDefault="00370ABE" w:rsidP="0064317F">
            <w:pPr>
              <w:rPr>
                <w:rFonts w:ascii="Times" w:hAnsi="Times"/>
                <w:sz w:val="20"/>
              </w:rPr>
            </w:pPr>
            <w:r w:rsidRPr="00B76CEA">
              <w:rPr>
                <w:rFonts w:ascii="Times" w:hAnsi="Times"/>
                <w:sz w:val="20"/>
              </w:rPr>
              <w:t>Baseline</w:t>
            </w:r>
          </w:p>
        </w:tc>
        <w:tc>
          <w:tcPr>
            <w:tcW w:w="2979" w:type="dxa"/>
          </w:tcPr>
          <w:p w:rsidR="00370ABE" w:rsidRPr="00B76CEA" w:rsidRDefault="00370ABE" w:rsidP="0064317F">
            <w:pPr>
              <w:rPr>
                <w:rFonts w:ascii="Times" w:hAnsi="Times"/>
                <w:sz w:val="20"/>
              </w:rPr>
            </w:pPr>
            <w:r w:rsidRPr="00B76CEA">
              <w:rPr>
                <w:rFonts w:ascii="Times" w:hAnsi="Times"/>
                <w:sz w:val="20"/>
              </w:rPr>
              <w:t>Level 4 CCB (out-of-board)</w:t>
            </w:r>
          </w:p>
        </w:tc>
      </w:tr>
    </w:tbl>
    <w:p w:rsidR="00370ABE" w:rsidRDefault="00370ABE" w:rsidP="00215EED"/>
    <w:p w:rsidR="00370ABE" w:rsidRDefault="00370ABE" w:rsidP="00215EED"/>
    <w:p w:rsidR="00370ABE" w:rsidRDefault="00370ABE" w:rsidP="00215EED"/>
    <w:p w:rsidR="00370ABE" w:rsidRDefault="00370ABE" w:rsidP="00215EED"/>
    <w:p w:rsidR="00370ABE" w:rsidRDefault="00370ABE" w:rsidP="00215EED"/>
    <w:p w:rsidR="00370ABE" w:rsidRDefault="00370ABE" w:rsidP="00215EED"/>
    <w:p w:rsidR="008F564E" w:rsidRDefault="008F564E" w:rsidP="00215EED">
      <w:pPr>
        <w:rPr>
          <w:b/>
          <w:bCs/>
          <w:szCs w:val="24"/>
        </w:rPr>
      </w:pPr>
      <w:r>
        <w:rPr>
          <w:b/>
          <w:bCs/>
        </w:rPr>
        <w:br w:type="page"/>
      </w:r>
    </w:p>
    <w:p w:rsidR="005D366A" w:rsidRPr="00601218" w:rsidRDefault="005D366A" w:rsidP="00601218">
      <w:pPr>
        <w:pStyle w:val="TOCTitle"/>
        <w:rPr>
          <w:b/>
          <w:bCs/>
        </w:rPr>
      </w:pPr>
      <w:r w:rsidRPr="00601218">
        <w:rPr>
          <w:b/>
          <w:bCs/>
        </w:rPr>
        <w:lastRenderedPageBreak/>
        <w:t>Table of Contents</w:t>
      </w:r>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r>
        <w:rPr>
          <w:rFonts w:ascii="Arial" w:hAnsi="Arial"/>
          <w:szCs w:val="24"/>
        </w:rPr>
        <w:fldChar w:fldCharType="begin"/>
      </w:r>
      <w:r w:rsidR="00450685">
        <w:rPr>
          <w:rFonts w:ascii="Arial" w:hAnsi="Arial"/>
          <w:szCs w:val="24"/>
        </w:rPr>
        <w:instrText xml:space="preserve"> TOC \o "1-3" \h \z \u </w:instrText>
      </w:r>
      <w:r>
        <w:rPr>
          <w:rFonts w:ascii="Arial" w:hAnsi="Arial"/>
          <w:szCs w:val="24"/>
        </w:rPr>
        <w:fldChar w:fldCharType="separate"/>
      </w:r>
      <w:hyperlink w:anchor="_Toc280275181" w:history="1">
        <w:r w:rsidR="00BD0E67" w:rsidRPr="003A288A">
          <w:rPr>
            <w:rStyle w:val="Hyperlink"/>
            <w:noProof/>
          </w:rPr>
          <w:t>1</w:t>
        </w:r>
        <w:r w:rsidR="00BD0E67">
          <w:rPr>
            <w:rFonts w:asciiTheme="minorHAnsi" w:eastAsiaTheme="minorEastAsia" w:hAnsiTheme="minorHAnsi" w:cstheme="minorBidi"/>
            <w:noProof/>
            <w:sz w:val="22"/>
            <w:szCs w:val="22"/>
          </w:rPr>
          <w:tab/>
        </w:r>
        <w:r w:rsidR="00BD0E67" w:rsidRPr="003A288A">
          <w:rPr>
            <w:rStyle w:val="Hyperlink"/>
            <w:noProof/>
          </w:rPr>
          <w:t>INTRODUCTION</w:t>
        </w:r>
        <w:r w:rsidR="00BD0E67">
          <w:rPr>
            <w:noProof/>
            <w:webHidden/>
          </w:rPr>
          <w:tab/>
        </w:r>
        <w:r>
          <w:rPr>
            <w:noProof/>
            <w:webHidden/>
          </w:rPr>
          <w:fldChar w:fldCharType="begin"/>
        </w:r>
        <w:r w:rsidR="00BD0E67">
          <w:rPr>
            <w:noProof/>
            <w:webHidden/>
          </w:rPr>
          <w:instrText xml:space="preserve"> PAGEREF _Toc280275181 \h </w:instrText>
        </w:r>
        <w:r>
          <w:rPr>
            <w:noProof/>
            <w:webHidden/>
          </w:rPr>
        </w:r>
        <w:r>
          <w:rPr>
            <w:noProof/>
            <w:webHidden/>
          </w:rPr>
          <w:fldChar w:fldCharType="separate"/>
        </w:r>
        <w:r w:rsidR="00E76382">
          <w:rPr>
            <w:noProof/>
            <w:webHidden/>
          </w:rPr>
          <w:t>1-1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82" w:history="1">
        <w:r w:rsidR="00BD0E67" w:rsidRPr="003A288A">
          <w:rPr>
            <w:rStyle w:val="Hyperlink"/>
            <w:noProof/>
          </w:rPr>
          <w:t>1.1</w:t>
        </w:r>
        <w:r w:rsidR="00BD0E67">
          <w:rPr>
            <w:rFonts w:asciiTheme="minorHAnsi" w:eastAsiaTheme="minorEastAsia" w:hAnsiTheme="minorHAnsi" w:cstheme="minorBidi"/>
            <w:noProof/>
            <w:sz w:val="22"/>
            <w:szCs w:val="22"/>
          </w:rPr>
          <w:tab/>
        </w:r>
        <w:r w:rsidR="00BD0E67" w:rsidRPr="003A288A">
          <w:rPr>
            <w:rStyle w:val="Hyperlink"/>
            <w:noProof/>
          </w:rPr>
          <w:t>Purpose</w:t>
        </w:r>
        <w:r w:rsidR="00BD0E67">
          <w:rPr>
            <w:noProof/>
            <w:webHidden/>
          </w:rPr>
          <w:tab/>
        </w:r>
        <w:r>
          <w:rPr>
            <w:noProof/>
            <w:webHidden/>
          </w:rPr>
          <w:fldChar w:fldCharType="begin"/>
        </w:r>
        <w:r w:rsidR="00BD0E67">
          <w:rPr>
            <w:noProof/>
            <w:webHidden/>
          </w:rPr>
          <w:instrText xml:space="preserve"> PAGEREF _Toc280275182 \h </w:instrText>
        </w:r>
        <w:r>
          <w:rPr>
            <w:noProof/>
            <w:webHidden/>
          </w:rPr>
        </w:r>
        <w:r>
          <w:rPr>
            <w:noProof/>
            <w:webHidden/>
          </w:rPr>
          <w:fldChar w:fldCharType="separate"/>
        </w:r>
        <w:r w:rsidR="00E76382">
          <w:rPr>
            <w:noProof/>
            <w:webHidden/>
          </w:rPr>
          <w:t>1-1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83" w:history="1">
        <w:r w:rsidR="00BD0E67" w:rsidRPr="003A288A">
          <w:rPr>
            <w:rStyle w:val="Hyperlink"/>
            <w:noProof/>
          </w:rPr>
          <w:t>1.2</w:t>
        </w:r>
        <w:r w:rsidR="00BD0E67">
          <w:rPr>
            <w:rFonts w:asciiTheme="minorHAnsi" w:eastAsiaTheme="minorEastAsia" w:hAnsiTheme="minorHAnsi" w:cstheme="minorBidi"/>
            <w:noProof/>
            <w:sz w:val="22"/>
            <w:szCs w:val="22"/>
          </w:rPr>
          <w:tab/>
        </w:r>
        <w:r w:rsidR="00BD0E67" w:rsidRPr="003A288A">
          <w:rPr>
            <w:rStyle w:val="Hyperlink"/>
            <w:noProof/>
          </w:rPr>
          <w:t>Scope</w:t>
        </w:r>
        <w:r w:rsidR="00BD0E67">
          <w:rPr>
            <w:noProof/>
            <w:webHidden/>
          </w:rPr>
          <w:tab/>
        </w:r>
        <w:r>
          <w:rPr>
            <w:noProof/>
            <w:webHidden/>
          </w:rPr>
          <w:fldChar w:fldCharType="begin"/>
        </w:r>
        <w:r w:rsidR="00BD0E67">
          <w:rPr>
            <w:noProof/>
            <w:webHidden/>
          </w:rPr>
          <w:instrText xml:space="preserve"> PAGEREF _Toc280275183 \h </w:instrText>
        </w:r>
        <w:r>
          <w:rPr>
            <w:noProof/>
            <w:webHidden/>
          </w:rPr>
        </w:r>
        <w:r>
          <w:rPr>
            <w:noProof/>
            <w:webHidden/>
          </w:rPr>
          <w:fldChar w:fldCharType="separate"/>
        </w:r>
        <w:r w:rsidR="00E76382">
          <w:rPr>
            <w:noProof/>
            <w:webHidden/>
          </w:rPr>
          <w:t>1-1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84" w:history="1">
        <w:r w:rsidR="00BD0E67" w:rsidRPr="003A288A">
          <w:rPr>
            <w:rStyle w:val="Hyperlink"/>
            <w:noProof/>
          </w:rPr>
          <w:t>1.3</w:t>
        </w:r>
        <w:r w:rsidR="00BD0E67">
          <w:rPr>
            <w:rFonts w:asciiTheme="minorHAnsi" w:eastAsiaTheme="minorEastAsia" w:hAnsiTheme="minorHAnsi" w:cstheme="minorBidi"/>
            <w:noProof/>
            <w:sz w:val="22"/>
            <w:szCs w:val="22"/>
          </w:rPr>
          <w:tab/>
        </w:r>
        <w:r w:rsidR="00BD0E67" w:rsidRPr="003A288A">
          <w:rPr>
            <w:rStyle w:val="Hyperlink"/>
            <w:noProof/>
          </w:rPr>
          <w:t>Document Organization</w:t>
        </w:r>
        <w:r w:rsidR="00BD0E67">
          <w:rPr>
            <w:noProof/>
            <w:webHidden/>
          </w:rPr>
          <w:tab/>
        </w:r>
        <w:r>
          <w:rPr>
            <w:noProof/>
            <w:webHidden/>
          </w:rPr>
          <w:fldChar w:fldCharType="begin"/>
        </w:r>
        <w:r w:rsidR="00BD0E67">
          <w:rPr>
            <w:noProof/>
            <w:webHidden/>
          </w:rPr>
          <w:instrText xml:space="preserve"> PAGEREF _Toc280275184 \h </w:instrText>
        </w:r>
        <w:r>
          <w:rPr>
            <w:noProof/>
            <w:webHidden/>
          </w:rPr>
        </w:r>
        <w:r>
          <w:rPr>
            <w:noProof/>
            <w:webHidden/>
          </w:rPr>
          <w:fldChar w:fldCharType="separate"/>
        </w:r>
        <w:r w:rsidR="00E76382">
          <w:rPr>
            <w:noProof/>
            <w:webHidden/>
          </w:rPr>
          <w:t>1-1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85" w:history="1">
        <w:r w:rsidR="00BD0E67" w:rsidRPr="003A288A">
          <w:rPr>
            <w:rStyle w:val="Hyperlink"/>
            <w:noProof/>
          </w:rPr>
          <w:t>1.4</w:t>
        </w:r>
        <w:r w:rsidR="00BD0E67">
          <w:rPr>
            <w:rFonts w:asciiTheme="minorHAnsi" w:eastAsiaTheme="minorEastAsia" w:hAnsiTheme="minorHAnsi" w:cstheme="minorBidi"/>
            <w:noProof/>
            <w:sz w:val="22"/>
            <w:szCs w:val="22"/>
          </w:rPr>
          <w:tab/>
        </w:r>
        <w:r w:rsidR="00BD0E67" w:rsidRPr="003A288A">
          <w:rPr>
            <w:rStyle w:val="Hyperlink"/>
            <w:noProof/>
          </w:rPr>
          <w:t>Applicable Documents</w:t>
        </w:r>
        <w:r w:rsidR="00BD0E67">
          <w:rPr>
            <w:noProof/>
            <w:webHidden/>
          </w:rPr>
          <w:tab/>
        </w:r>
        <w:r>
          <w:rPr>
            <w:noProof/>
            <w:webHidden/>
          </w:rPr>
          <w:fldChar w:fldCharType="begin"/>
        </w:r>
        <w:r w:rsidR="00BD0E67">
          <w:rPr>
            <w:noProof/>
            <w:webHidden/>
          </w:rPr>
          <w:instrText xml:space="preserve"> PAGEREF _Toc280275185 \h </w:instrText>
        </w:r>
        <w:r>
          <w:rPr>
            <w:noProof/>
            <w:webHidden/>
          </w:rPr>
        </w:r>
        <w:r>
          <w:rPr>
            <w:noProof/>
            <w:webHidden/>
          </w:rPr>
          <w:fldChar w:fldCharType="separate"/>
        </w:r>
        <w:r w:rsidR="00E76382">
          <w:rPr>
            <w:noProof/>
            <w:webHidden/>
          </w:rPr>
          <w:t>1-1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86" w:history="1">
        <w:r w:rsidR="00BD0E67" w:rsidRPr="003A288A">
          <w:rPr>
            <w:rStyle w:val="Hyperlink"/>
            <w:noProof/>
          </w:rPr>
          <w:t>1.5</w:t>
        </w:r>
        <w:r w:rsidR="00BD0E67">
          <w:rPr>
            <w:rFonts w:asciiTheme="minorHAnsi" w:eastAsiaTheme="minorEastAsia" w:hAnsiTheme="minorHAnsi" w:cstheme="minorBidi"/>
            <w:noProof/>
            <w:sz w:val="22"/>
            <w:szCs w:val="22"/>
          </w:rPr>
          <w:tab/>
        </w:r>
        <w:r w:rsidR="00BD0E67" w:rsidRPr="003A288A">
          <w:rPr>
            <w:rStyle w:val="Hyperlink"/>
            <w:noProof/>
          </w:rPr>
          <w:t>Reference Documents</w:t>
        </w:r>
        <w:r w:rsidR="00BD0E67">
          <w:rPr>
            <w:noProof/>
            <w:webHidden/>
          </w:rPr>
          <w:tab/>
        </w:r>
        <w:r>
          <w:rPr>
            <w:noProof/>
            <w:webHidden/>
          </w:rPr>
          <w:fldChar w:fldCharType="begin"/>
        </w:r>
        <w:r w:rsidR="00BD0E67">
          <w:rPr>
            <w:noProof/>
            <w:webHidden/>
          </w:rPr>
          <w:instrText xml:space="preserve"> PAGEREF _Toc280275186 \h </w:instrText>
        </w:r>
        <w:r>
          <w:rPr>
            <w:noProof/>
            <w:webHidden/>
          </w:rPr>
        </w:r>
        <w:r>
          <w:rPr>
            <w:noProof/>
            <w:webHidden/>
          </w:rPr>
          <w:fldChar w:fldCharType="separate"/>
        </w:r>
        <w:r w:rsidR="00E76382">
          <w:rPr>
            <w:noProof/>
            <w:webHidden/>
          </w:rPr>
          <w:t>1-2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87" w:history="1">
        <w:r w:rsidR="00BD0E67" w:rsidRPr="003A288A">
          <w:rPr>
            <w:rStyle w:val="Hyperlink"/>
            <w:noProof/>
          </w:rPr>
          <w:t>1.5.1</w:t>
        </w:r>
        <w:r w:rsidR="00BD0E67">
          <w:rPr>
            <w:rFonts w:asciiTheme="minorHAnsi" w:eastAsiaTheme="minorEastAsia" w:hAnsiTheme="minorHAnsi" w:cstheme="minorBidi"/>
            <w:noProof/>
            <w:sz w:val="22"/>
            <w:szCs w:val="22"/>
          </w:rPr>
          <w:tab/>
        </w:r>
        <w:r w:rsidR="00BD0E67" w:rsidRPr="003A288A">
          <w:rPr>
            <w:rStyle w:val="Hyperlink"/>
            <w:noProof/>
          </w:rPr>
          <w:t>JWST Documents</w:t>
        </w:r>
        <w:r w:rsidR="00BD0E67">
          <w:rPr>
            <w:noProof/>
            <w:webHidden/>
          </w:rPr>
          <w:tab/>
        </w:r>
        <w:r>
          <w:rPr>
            <w:noProof/>
            <w:webHidden/>
          </w:rPr>
          <w:fldChar w:fldCharType="begin"/>
        </w:r>
        <w:r w:rsidR="00BD0E67">
          <w:rPr>
            <w:noProof/>
            <w:webHidden/>
          </w:rPr>
          <w:instrText xml:space="preserve"> PAGEREF _Toc280275187 \h </w:instrText>
        </w:r>
        <w:r>
          <w:rPr>
            <w:noProof/>
            <w:webHidden/>
          </w:rPr>
        </w:r>
        <w:r>
          <w:rPr>
            <w:noProof/>
            <w:webHidden/>
          </w:rPr>
          <w:fldChar w:fldCharType="separate"/>
        </w:r>
        <w:r w:rsidR="00E76382">
          <w:rPr>
            <w:noProof/>
            <w:webHidden/>
          </w:rPr>
          <w:t>1-2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88" w:history="1">
        <w:r w:rsidR="00BD0E67" w:rsidRPr="003A288A">
          <w:rPr>
            <w:rStyle w:val="Hyperlink"/>
            <w:noProof/>
          </w:rPr>
          <w:t>1.5.2</w:t>
        </w:r>
        <w:r w:rsidR="00BD0E67">
          <w:rPr>
            <w:rFonts w:asciiTheme="minorHAnsi" w:eastAsiaTheme="minorEastAsia" w:hAnsiTheme="minorHAnsi" w:cstheme="minorBidi"/>
            <w:noProof/>
            <w:sz w:val="22"/>
            <w:szCs w:val="22"/>
          </w:rPr>
          <w:tab/>
        </w:r>
        <w:r w:rsidR="00BD0E67" w:rsidRPr="003A288A">
          <w:rPr>
            <w:rStyle w:val="Hyperlink"/>
            <w:noProof/>
          </w:rPr>
          <w:t>Standards Documents</w:t>
        </w:r>
        <w:r w:rsidR="00BD0E67">
          <w:rPr>
            <w:noProof/>
            <w:webHidden/>
          </w:rPr>
          <w:tab/>
        </w:r>
        <w:r>
          <w:rPr>
            <w:noProof/>
            <w:webHidden/>
          </w:rPr>
          <w:fldChar w:fldCharType="begin"/>
        </w:r>
        <w:r w:rsidR="00BD0E67">
          <w:rPr>
            <w:noProof/>
            <w:webHidden/>
          </w:rPr>
          <w:instrText xml:space="preserve"> PAGEREF _Toc280275188 \h </w:instrText>
        </w:r>
        <w:r>
          <w:rPr>
            <w:noProof/>
            <w:webHidden/>
          </w:rPr>
        </w:r>
        <w:r>
          <w:rPr>
            <w:noProof/>
            <w:webHidden/>
          </w:rPr>
          <w:fldChar w:fldCharType="separate"/>
        </w:r>
        <w:r w:rsidR="00E76382">
          <w:rPr>
            <w:noProof/>
            <w:webHidden/>
          </w:rPr>
          <w:t>1-2</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89" w:history="1">
        <w:r w:rsidR="00BD0E67" w:rsidRPr="003A288A">
          <w:rPr>
            <w:rStyle w:val="Hyperlink"/>
            <w:noProof/>
          </w:rPr>
          <w:t>1.6</w:t>
        </w:r>
        <w:r w:rsidR="00BD0E67">
          <w:rPr>
            <w:rFonts w:asciiTheme="minorHAnsi" w:eastAsiaTheme="minorEastAsia" w:hAnsiTheme="minorHAnsi" w:cstheme="minorBidi"/>
            <w:noProof/>
            <w:sz w:val="22"/>
            <w:szCs w:val="22"/>
          </w:rPr>
          <w:tab/>
        </w:r>
        <w:r w:rsidR="00BD0E67" w:rsidRPr="003A288A">
          <w:rPr>
            <w:rStyle w:val="Hyperlink"/>
            <w:noProof/>
          </w:rPr>
          <w:t>Precedence</w:t>
        </w:r>
        <w:r w:rsidR="00BD0E67">
          <w:rPr>
            <w:noProof/>
            <w:webHidden/>
          </w:rPr>
          <w:tab/>
        </w:r>
        <w:r>
          <w:rPr>
            <w:noProof/>
            <w:webHidden/>
          </w:rPr>
          <w:fldChar w:fldCharType="begin"/>
        </w:r>
        <w:r w:rsidR="00BD0E67">
          <w:rPr>
            <w:noProof/>
            <w:webHidden/>
          </w:rPr>
          <w:instrText xml:space="preserve"> PAGEREF _Toc280275189 \h </w:instrText>
        </w:r>
        <w:r>
          <w:rPr>
            <w:noProof/>
            <w:webHidden/>
          </w:rPr>
        </w:r>
        <w:r>
          <w:rPr>
            <w:noProof/>
            <w:webHidden/>
          </w:rPr>
          <w:fldChar w:fldCharType="separate"/>
        </w:r>
        <w:r w:rsidR="00E76382">
          <w:rPr>
            <w:noProof/>
            <w:webHidden/>
          </w:rPr>
          <w:t>1-3</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90" w:history="1">
        <w:r w:rsidR="00BD0E67" w:rsidRPr="003A288A">
          <w:rPr>
            <w:rStyle w:val="Hyperlink"/>
            <w:noProof/>
          </w:rPr>
          <w:t>1.7</w:t>
        </w:r>
        <w:r w:rsidR="00BD0E67">
          <w:rPr>
            <w:rFonts w:asciiTheme="minorHAnsi" w:eastAsiaTheme="minorEastAsia" w:hAnsiTheme="minorHAnsi" w:cstheme="minorBidi"/>
            <w:noProof/>
            <w:sz w:val="22"/>
            <w:szCs w:val="22"/>
          </w:rPr>
          <w:tab/>
        </w:r>
        <w:r w:rsidR="00BD0E67" w:rsidRPr="003A288A">
          <w:rPr>
            <w:rStyle w:val="Hyperlink"/>
            <w:noProof/>
          </w:rPr>
          <w:t>Requirement Conventions</w:t>
        </w:r>
        <w:r w:rsidR="00BD0E67">
          <w:rPr>
            <w:noProof/>
            <w:webHidden/>
          </w:rPr>
          <w:tab/>
        </w:r>
        <w:r>
          <w:rPr>
            <w:noProof/>
            <w:webHidden/>
          </w:rPr>
          <w:fldChar w:fldCharType="begin"/>
        </w:r>
        <w:r w:rsidR="00BD0E67">
          <w:rPr>
            <w:noProof/>
            <w:webHidden/>
          </w:rPr>
          <w:instrText xml:space="preserve"> PAGEREF _Toc280275190 \h </w:instrText>
        </w:r>
        <w:r>
          <w:rPr>
            <w:noProof/>
            <w:webHidden/>
          </w:rPr>
        </w:r>
        <w:r>
          <w:rPr>
            <w:noProof/>
            <w:webHidden/>
          </w:rPr>
          <w:fldChar w:fldCharType="separate"/>
        </w:r>
        <w:r w:rsidR="00E76382">
          <w:rPr>
            <w:noProof/>
            <w:webHidden/>
          </w:rPr>
          <w:t>1-3</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191" w:history="1">
        <w:r w:rsidR="00BD0E67" w:rsidRPr="003A288A">
          <w:rPr>
            <w:rStyle w:val="Hyperlink"/>
            <w:noProof/>
          </w:rPr>
          <w:t>2</w:t>
        </w:r>
        <w:r w:rsidR="00BD0E67">
          <w:rPr>
            <w:rFonts w:asciiTheme="minorHAnsi" w:eastAsiaTheme="minorEastAsia" w:hAnsiTheme="minorHAnsi" w:cstheme="minorBidi"/>
            <w:noProof/>
            <w:sz w:val="22"/>
            <w:szCs w:val="22"/>
          </w:rPr>
          <w:tab/>
        </w:r>
        <w:r w:rsidR="00BD0E67" w:rsidRPr="003A288A">
          <w:rPr>
            <w:rStyle w:val="Hyperlink"/>
            <w:noProof/>
          </w:rPr>
          <w:t>DMS System Description</w:t>
        </w:r>
        <w:r w:rsidR="00BD0E67">
          <w:rPr>
            <w:noProof/>
            <w:webHidden/>
          </w:rPr>
          <w:tab/>
        </w:r>
        <w:r>
          <w:rPr>
            <w:noProof/>
            <w:webHidden/>
          </w:rPr>
          <w:fldChar w:fldCharType="begin"/>
        </w:r>
        <w:r w:rsidR="00BD0E67">
          <w:rPr>
            <w:noProof/>
            <w:webHidden/>
          </w:rPr>
          <w:instrText xml:space="preserve"> PAGEREF _Toc280275191 \h </w:instrText>
        </w:r>
        <w:r>
          <w:rPr>
            <w:noProof/>
            <w:webHidden/>
          </w:rPr>
        </w:r>
        <w:r>
          <w:rPr>
            <w:noProof/>
            <w:webHidden/>
          </w:rPr>
          <w:fldChar w:fldCharType="separate"/>
        </w:r>
        <w:r w:rsidR="00E76382">
          <w:rPr>
            <w:noProof/>
            <w:webHidden/>
          </w:rPr>
          <w:t>2-1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92" w:history="1">
        <w:r w:rsidR="00BD0E67" w:rsidRPr="003A288A">
          <w:rPr>
            <w:rStyle w:val="Hyperlink"/>
            <w:noProof/>
          </w:rPr>
          <w:t>2.1</w:t>
        </w:r>
        <w:r w:rsidR="00BD0E67">
          <w:rPr>
            <w:rFonts w:asciiTheme="minorHAnsi" w:eastAsiaTheme="minorEastAsia" w:hAnsiTheme="minorHAnsi" w:cstheme="minorBidi"/>
            <w:noProof/>
            <w:sz w:val="22"/>
            <w:szCs w:val="22"/>
          </w:rPr>
          <w:tab/>
        </w:r>
        <w:r w:rsidR="00BD0E67" w:rsidRPr="003A288A">
          <w:rPr>
            <w:rStyle w:val="Hyperlink"/>
            <w:noProof/>
          </w:rPr>
          <w:t>DMS Overview</w:t>
        </w:r>
        <w:r w:rsidR="00BD0E67">
          <w:rPr>
            <w:noProof/>
            <w:webHidden/>
          </w:rPr>
          <w:tab/>
        </w:r>
        <w:r>
          <w:rPr>
            <w:noProof/>
            <w:webHidden/>
          </w:rPr>
          <w:fldChar w:fldCharType="begin"/>
        </w:r>
        <w:r w:rsidR="00BD0E67">
          <w:rPr>
            <w:noProof/>
            <w:webHidden/>
          </w:rPr>
          <w:instrText xml:space="preserve"> PAGEREF _Toc280275192 \h </w:instrText>
        </w:r>
        <w:r>
          <w:rPr>
            <w:noProof/>
            <w:webHidden/>
          </w:rPr>
        </w:r>
        <w:r>
          <w:rPr>
            <w:noProof/>
            <w:webHidden/>
          </w:rPr>
          <w:fldChar w:fldCharType="separate"/>
        </w:r>
        <w:r w:rsidR="00E76382">
          <w:rPr>
            <w:noProof/>
            <w:webHidden/>
          </w:rPr>
          <w:t>2-1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93" w:history="1">
        <w:r w:rsidR="00BD0E67" w:rsidRPr="003A288A">
          <w:rPr>
            <w:rStyle w:val="Hyperlink"/>
            <w:noProof/>
          </w:rPr>
          <w:t>2.1.1</w:t>
        </w:r>
        <w:r w:rsidR="00BD0E67">
          <w:rPr>
            <w:rFonts w:asciiTheme="minorHAnsi" w:eastAsiaTheme="minorEastAsia" w:hAnsiTheme="minorHAnsi" w:cstheme="minorBidi"/>
            <w:noProof/>
            <w:sz w:val="22"/>
            <w:szCs w:val="22"/>
          </w:rPr>
          <w:tab/>
        </w:r>
        <w:r w:rsidR="00BD0E67" w:rsidRPr="003A288A">
          <w:rPr>
            <w:rStyle w:val="Hyperlink"/>
            <w:noProof/>
          </w:rPr>
          <w:t>Functional Overview</w:t>
        </w:r>
        <w:r w:rsidR="00BD0E67">
          <w:rPr>
            <w:noProof/>
            <w:webHidden/>
          </w:rPr>
          <w:tab/>
        </w:r>
        <w:r>
          <w:rPr>
            <w:noProof/>
            <w:webHidden/>
          </w:rPr>
          <w:fldChar w:fldCharType="begin"/>
        </w:r>
        <w:r w:rsidR="00BD0E67">
          <w:rPr>
            <w:noProof/>
            <w:webHidden/>
          </w:rPr>
          <w:instrText xml:space="preserve"> PAGEREF _Toc280275193 \h </w:instrText>
        </w:r>
        <w:r>
          <w:rPr>
            <w:noProof/>
            <w:webHidden/>
          </w:rPr>
        </w:r>
        <w:r>
          <w:rPr>
            <w:noProof/>
            <w:webHidden/>
          </w:rPr>
          <w:fldChar w:fldCharType="separate"/>
        </w:r>
        <w:r w:rsidR="00E76382">
          <w:rPr>
            <w:noProof/>
            <w:webHidden/>
          </w:rPr>
          <w:t>2-1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94" w:history="1">
        <w:r w:rsidR="00BD0E67" w:rsidRPr="003A288A">
          <w:rPr>
            <w:rStyle w:val="Hyperlink"/>
            <w:noProof/>
          </w:rPr>
          <w:t>2.1.2</w:t>
        </w:r>
        <w:r w:rsidR="00BD0E67">
          <w:rPr>
            <w:rFonts w:asciiTheme="minorHAnsi" w:eastAsiaTheme="minorEastAsia" w:hAnsiTheme="minorHAnsi" w:cstheme="minorBidi"/>
            <w:noProof/>
            <w:sz w:val="22"/>
            <w:szCs w:val="22"/>
          </w:rPr>
          <w:tab/>
        </w:r>
        <w:r w:rsidR="00BD0E67" w:rsidRPr="003A288A">
          <w:rPr>
            <w:rStyle w:val="Hyperlink"/>
            <w:noProof/>
          </w:rPr>
          <w:t>Operations Overview</w:t>
        </w:r>
        <w:r w:rsidR="00BD0E67">
          <w:rPr>
            <w:noProof/>
            <w:webHidden/>
          </w:rPr>
          <w:tab/>
        </w:r>
        <w:r>
          <w:rPr>
            <w:noProof/>
            <w:webHidden/>
          </w:rPr>
          <w:fldChar w:fldCharType="begin"/>
        </w:r>
        <w:r w:rsidR="00BD0E67">
          <w:rPr>
            <w:noProof/>
            <w:webHidden/>
          </w:rPr>
          <w:instrText xml:space="preserve"> PAGEREF _Toc280275194 \h </w:instrText>
        </w:r>
        <w:r>
          <w:rPr>
            <w:noProof/>
            <w:webHidden/>
          </w:rPr>
        </w:r>
        <w:r>
          <w:rPr>
            <w:noProof/>
            <w:webHidden/>
          </w:rPr>
          <w:fldChar w:fldCharType="separate"/>
        </w:r>
        <w:r w:rsidR="00E76382">
          <w:rPr>
            <w:noProof/>
            <w:webHidden/>
          </w:rPr>
          <w:t>2-1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195" w:history="1">
        <w:r w:rsidR="00BD0E67" w:rsidRPr="003A288A">
          <w:rPr>
            <w:rStyle w:val="Hyperlink"/>
            <w:noProof/>
          </w:rPr>
          <w:t>2.2</w:t>
        </w:r>
        <w:r w:rsidR="00BD0E67">
          <w:rPr>
            <w:rFonts w:asciiTheme="minorHAnsi" w:eastAsiaTheme="minorEastAsia" w:hAnsiTheme="minorHAnsi" w:cstheme="minorBidi"/>
            <w:noProof/>
            <w:sz w:val="22"/>
            <w:szCs w:val="22"/>
          </w:rPr>
          <w:tab/>
        </w:r>
        <w:r w:rsidR="00BD0E67" w:rsidRPr="003A288A">
          <w:rPr>
            <w:rStyle w:val="Hyperlink"/>
            <w:noProof/>
          </w:rPr>
          <w:t>DMS Architecture</w:t>
        </w:r>
        <w:r w:rsidR="00BD0E67">
          <w:rPr>
            <w:noProof/>
            <w:webHidden/>
          </w:rPr>
          <w:tab/>
        </w:r>
        <w:r>
          <w:rPr>
            <w:noProof/>
            <w:webHidden/>
          </w:rPr>
          <w:fldChar w:fldCharType="begin"/>
        </w:r>
        <w:r w:rsidR="00BD0E67">
          <w:rPr>
            <w:noProof/>
            <w:webHidden/>
          </w:rPr>
          <w:instrText xml:space="preserve"> PAGEREF _Toc280275195 \h </w:instrText>
        </w:r>
        <w:r>
          <w:rPr>
            <w:noProof/>
            <w:webHidden/>
          </w:rPr>
        </w:r>
        <w:r>
          <w:rPr>
            <w:noProof/>
            <w:webHidden/>
          </w:rPr>
          <w:fldChar w:fldCharType="separate"/>
        </w:r>
        <w:r w:rsidR="00E76382">
          <w:rPr>
            <w:noProof/>
            <w:webHidden/>
          </w:rPr>
          <w:t>2-3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96" w:history="1">
        <w:r w:rsidR="00BD0E67" w:rsidRPr="003A288A">
          <w:rPr>
            <w:rStyle w:val="Hyperlink"/>
            <w:noProof/>
          </w:rPr>
          <w:t>2.2.1</w:t>
        </w:r>
        <w:r w:rsidR="00BD0E67">
          <w:rPr>
            <w:rFonts w:asciiTheme="minorHAnsi" w:eastAsiaTheme="minorEastAsia" w:hAnsiTheme="minorHAnsi" w:cstheme="minorBidi"/>
            <w:noProof/>
            <w:sz w:val="22"/>
            <w:szCs w:val="22"/>
          </w:rPr>
          <w:tab/>
        </w:r>
        <w:r w:rsidR="00BD0E67" w:rsidRPr="003A288A">
          <w:rPr>
            <w:rStyle w:val="Hyperlink"/>
            <w:noProof/>
          </w:rPr>
          <w:t>Data processing</w:t>
        </w:r>
        <w:r w:rsidR="00BD0E67">
          <w:rPr>
            <w:noProof/>
            <w:webHidden/>
          </w:rPr>
          <w:tab/>
        </w:r>
        <w:r>
          <w:rPr>
            <w:noProof/>
            <w:webHidden/>
          </w:rPr>
          <w:fldChar w:fldCharType="begin"/>
        </w:r>
        <w:r w:rsidR="00BD0E67">
          <w:rPr>
            <w:noProof/>
            <w:webHidden/>
          </w:rPr>
          <w:instrText xml:space="preserve"> PAGEREF _Toc280275196 \h </w:instrText>
        </w:r>
        <w:r>
          <w:rPr>
            <w:noProof/>
            <w:webHidden/>
          </w:rPr>
        </w:r>
        <w:r>
          <w:rPr>
            <w:noProof/>
            <w:webHidden/>
          </w:rPr>
          <w:fldChar w:fldCharType="separate"/>
        </w:r>
        <w:r w:rsidR="00E76382">
          <w:rPr>
            <w:noProof/>
            <w:webHidden/>
          </w:rPr>
          <w:t>2-4</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97" w:history="1">
        <w:r w:rsidR="00BD0E67" w:rsidRPr="003A288A">
          <w:rPr>
            <w:rStyle w:val="Hyperlink"/>
            <w:noProof/>
          </w:rPr>
          <w:t>2.2.2</w:t>
        </w:r>
        <w:r w:rsidR="00BD0E67">
          <w:rPr>
            <w:rFonts w:asciiTheme="minorHAnsi" w:eastAsiaTheme="minorEastAsia" w:hAnsiTheme="minorHAnsi" w:cstheme="minorBidi"/>
            <w:noProof/>
            <w:sz w:val="22"/>
            <w:szCs w:val="22"/>
          </w:rPr>
          <w:tab/>
        </w:r>
        <w:r w:rsidR="00BD0E67" w:rsidRPr="003A288A">
          <w:rPr>
            <w:rStyle w:val="Hyperlink"/>
            <w:noProof/>
          </w:rPr>
          <w:t>Science software</w:t>
        </w:r>
        <w:r w:rsidR="00BD0E67">
          <w:rPr>
            <w:noProof/>
            <w:webHidden/>
          </w:rPr>
          <w:tab/>
        </w:r>
        <w:r>
          <w:rPr>
            <w:noProof/>
            <w:webHidden/>
          </w:rPr>
          <w:fldChar w:fldCharType="begin"/>
        </w:r>
        <w:r w:rsidR="00BD0E67">
          <w:rPr>
            <w:noProof/>
            <w:webHidden/>
          </w:rPr>
          <w:instrText xml:space="preserve"> PAGEREF _Toc280275197 \h </w:instrText>
        </w:r>
        <w:r>
          <w:rPr>
            <w:noProof/>
            <w:webHidden/>
          </w:rPr>
        </w:r>
        <w:r>
          <w:rPr>
            <w:noProof/>
            <w:webHidden/>
          </w:rPr>
          <w:fldChar w:fldCharType="separate"/>
        </w:r>
        <w:r w:rsidR="00E76382">
          <w:rPr>
            <w:noProof/>
            <w:webHidden/>
          </w:rPr>
          <w:t>2-5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98" w:history="1">
        <w:r w:rsidR="00BD0E67" w:rsidRPr="003A288A">
          <w:rPr>
            <w:rStyle w:val="Hyperlink"/>
            <w:noProof/>
          </w:rPr>
          <w:t>2.2.3</w:t>
        </w:r>
        <w:r w:rsidR="00BD0E67">
          <w:rPr>
            <w:rFonts w:asciiTheme="minorHAnsi" w:eastAsiaTheme="minorEastAsia" w:hAnsiTheme="minorHAnsi" w:cstheme="minorBidi"/>
            <w:noProof/>
            <w:sz w:val="22"/>
            <w:szCs w:val="22"/>
          </w:rPr>
          <w:tab/>
        </w:r>
        <w:r w:rsidR="00BD0E67" w:rsidRPr="003A288A">
          <w:rPr>
            <w:rStyle w:val="Hyperlink"/>
            <w:noProof/>
          </w:rPr>
          <w:t>Archive</w:t>
        </w:r>
        <w:r w:rsidR="00BD0E67">
          <w:rPr>
            <w:noProof/>
            <w:webHidden/>
          </w:rPr>
          <w:tab/>
        </w:r>
        <w:r>
          <w:rPr>
            <w:noProof/>
            <w:webHidden/>
          </w:rPr>
          <w:fldChar w:fldCharType="begin"/>
        </w:r>
        <w:r w:rsidR="00BD0E67">
          <w:rPr>
            <w:noProof/>
            <w:webHidden/>
          </w:rPr>
          <w:instrText xml:space="preserve"> PAGEREF _Toc280275198 \h </w:instrText>
        </w:r>
        <w:r>
          <w:rPr>
            <w:noProof/>
            <w:webHidden/>
          </w:rPr>
        </w:r>
        <w:r>
          <w:rPr>
            <w:noProof/>
            <w:webHidden/>
          </w:rPr>
          <w:fldChar w:fldCharType="separate"/>
        </w:r>
        <w:r w:rsidR="00E76382">
          <w:rPr>
            <w:noProof/>
            <w:webHidden/>
          </w:rPr>
          <w:t>2-5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199" w:history="1">
        <w:r w:rsidR="00BD0E67" w:rsidRPr="003A288A">
          <w:rPr>
            <w:rStyle w:val="Hyperlink"/>
            <w:noProof/>
          </w:rPr>
          <w:t>2.2.4</w:t>
        </w:r>
        <w:r w:rsidR="00BD0E67">
          <w:rPr>
            <w:rFonts w:asciiTheme="minorHAnsi" w:eastAsiaTheme="minorEastAsia" w:hAnsiTheme="minorHAnsi" w:cstheme="minorBidi"/>
            <w:noProof/>
            <w:sz w:val="22"/>
            <w:szCs w:val="22"/>
          </w:rPr>
          <w:tab/>
        </w:r>
        <w:r w:rsidR="00BD0E67" w:rsidRPr="003A288A">
          <w:rPr>
            <w:rStyle w:val="Hyperlink"/>
            <w:noProof/>
          </w:rPr>
          <w:t>Reprocessing</w:t>
        </w:r>
        <w:r w:rsidR="00BD0E67">
          <w:rPr>
            <w:noProof/>
            <w:webHidden/>
          </w:rPr>
          <w:tab/>
        </w:r>
        <w:r>
          <w:rPr>
            <w:noProof/>
            <w:webHidden/>
          </w:rPr>
          <w:fldChar w:fldCharType="begin"/>
        </w:r>
        <w:r w:rsidR="00BD0E67">
          <w:rPr>
            <w:noProof/>
            <w:webHidden/>
          </w:rPr>
          <w:instrText xml:space="preserve"> PAGEREF _Toc280275199 \h </w:instrText>
        </w:r>
        <w:r>
          <w:rPr>
            <w:noProof/>
            <w:webHidden/>
          </w:rPr>
        </w:r>
        <w:r>
          <w:rPr>
            <w:noProof/>
            <w:webHidden/>
          </w:rPr>
          <w:fldChar w:fldCharType="separate"/>
        </w:r>
        <w:r w:rsidR="00E76382">
          <w:rPr>
            <w:noProof/>
            <w:webHidden/>
          </w:rPr>
          <w:t>2-6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00" w:history="1">
        <w:r w:rsidR="00BD0E67" w:rsidRPr="003A288A">
          <w:rPr>
            <w:rStyle w:val="Hyperlink"/>
            <w:noProof/>
          </w:rPr>
          <w:t>2.2.5</w:t>
        </w:r>
        <w:r w:rsidR="00BD0E67">
          <w:rPr>
            <w:rFonts w:asciiTheme="minorHAnsi" w:eastAsiaTheme="minorEastAsia" w:hAnsiTheme="minorHAnsi" w:cstheme="minorBidi"/>
            <w:noProof/>
            <w:sz w:val="22"/>
            <w:szCs w:val="22"/>
          </w:rPr>
          <w:tab/>
        </w:r>
        <w:r w:rsidR="00BD0E67" w:rsidRPr="003A288A">
          <w:rPr>
            <w:rStyle w:val="Hyperlink"/>
            <w:noProof/>
          </w:rPr>
          <w:t>Operational tools</w:t>
        </w:r>
        <w:r w:rsidR="00BD0E67">
          <w:rPr>
            <w:noProof/>
            <w:webHidden/>
          </w:rPr>
          <w:tab/>
        </w:r>
        <w:r>
          <w:rPr>
            <w:noProof/>
            <w:webHidden/>
          </w:rPr>
          <w:fldChar w:fldCharType="begin"/>
        </w:r>
        <w:r w:rsidR="00BD0E67">
          <w:rPr>
            <w:noProof/>
            <w:webHidden/>
          </w:rPr>
          <w:instrText xml:space="preserve"> PAGEREF _Toc280275200 \h </w:instrText>
        </w:r>
        <w:r>
          <w:rPr>
            <w:noProof/>
            <w:webHidden/>
          </w:rPr>
        </w:r>
        <w:r>
          <w:rPr>
            <w:noProof/>
            <w:webHidden/>
          </w:rPr>
          <w:fldChar w:fldCharType="separate"/>
        </w:r>
        <w:r w:rsidR="00E76382">
          <w:rPr>
            <w:noProof/>
            <w:webHidden/>
          </w:rPr>
          <w:t>2-6</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01" w:history="1">
        <w:r w:rsidR="00BD0E67" w:rsidRPr="003A288A">
          <w:rPr>
            <w:rStyle w:val="Hyperlink"/>
            <w:noProof/>
          </w:rPr>
          <w:t>2.3</w:t>
        </w:r>
        <w:r w:rsidR="00BD0E67">
          <w:rPr>
            <w:rFonts w:asciiTheme="minorHAnsi" w:eastAsiaTheme="minorEastAsia" w:hAnsiTheme="minorHAnsi" w:cstheme="minorBidi"/>
            <w:noProof/>
            <w:sz w:val="22"/>
            <w:szCs w:val="22"/>
          </w:rPr>
          <w:tab/>
        </w:r>
        <w:r w:rsidR="00BD0E67" w:rsidRPr="003A288A">
          <w:rPr>
            <w:rStyle w:val="Hyperlink"/>
            <w:noProof/>
          </w:rPr>
          <w:t>Data flow</w:t>
        </w:r>
        <w:r w:rsidR="00BD0E67">
          <w:rPr>
            <w:noProof/>
            <w:webHidden/>
          </w:rPr>
          <w:tab/>
        </w:r>
        <w:r>
          <w:rPr>
            <w:noProof/>
            <w:webHidden/>
          </w:rPr>
          <w:fldChar w:fldCharType="begin"/>
        </w:r>
        <w:r w:rsidR="00BD0E67">
          <w:rPr>
            <w:noProof/>
            <w:webHidden/>
          </w:rPr>
          <w:instrText xml:space="preserve"> PAGEREF _Toc280275201 \h </w:instrText>
        </w:r>
        <w:r>
          <w:rPr>
            <w:noProof/>
            <w:webHidden/>
          </w:rPr>
        </w:r>
        <w:r>
          <w:rPr>
            <w:noProof/>
            <w:webHidden/>
          </w:rPr>
          <w:fldChar w:fldCharType="separate"/>
        </w:r>
        <w:r w:rsidR="00E76382">
          <w:rPr>
            <w:noProof/>
            <w:webHidden/>
          </w:rPr>
          <w:t>2-7</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02" w:history="1">
        <w:r w:rsidR="00BD0E67" w:rsidRPr="003A288A">
          <w:rPr>
            <w:rStyle w:val="Hyperlink"/>
            <w:noProof/>
          </w:rPr>
          <w:t>2.3.1</w:t>
        </w:r>
        <w:r w:rsidR="00BD0E67">
          <w:rPr>
            <w:rFonts w:asciiTheme="minorHAnsi" w:eastAsiaTheme="minorEastAsia" w:hAnsiTheme="minorHAnsi" w:cstheme="minorBidi"/>
            <w:noProof/>
            <w:sz w:val="22"/>
            <w:szCs w:val="22"/>
          </w:rPr>
          <w:tab/>
        </w:r>
        <w:r w:rsidR="00BD0E67" w:rsidRPr="003A288A">
          <w:rPr>
            <w:rStyle w:val="Hyperlink"/>
            <w:noProof/>
          </w:rPr>
          <w:t>Software interface data flows</w:t>
        </w:r>
        <w:r w:rsidR="00BD0E67">
          <w:rPr>
            <w:noProof/>
            <w:webHidden/>
          </w:rPr>
          <w:tab/>
        </w:r>
        <w:r>
          <w:rPr>
            <w:noProof/>
            <w:webHidden/>
          </w:rPr>
          <w:fldChar w:fldCharType="begin"/>
        </w:r>
        <w:r w:rsidR="00BD0E67">
          <w:rPr>
            <w:noProof/>
            <w:webHidden/>
          </w:rPr>
          <w:instrText xml:space="preserve"> PAGEREF _Toc280275202 \h </w:instrText>
        </w:r>
        <w:r>
          <w:rPr>
            <w:noProof/>
            <w:webHidden/>
          </w:rPr>
        </w:r>
        <w:r>
          <w:rPr>
            <w:noProof/>
            <w:webHidden/>
          </w:rPr>
          <w:fldChar w:fldCharType="separate"/>
        </w:r>
        <w:r w:rsidR="00E76382">
          <w:rPr>
            <w:noProof/>
            <w:webHidden/>
          </w:rPr>
          <w:t>2-7</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03" w:history="1">
        <w:r w:rsidR="00BD0E67" w:rsidRPr="003A288A">
          <w:rPr>
            <w:rStyle w:val="Hyperlink"/>
            <w:noProof/>
          </w:rPr>
          <w:t>2.3.2</w:t>
        </w:r>
        <w:r w:rsidR="00BD0E67">
          <w:rPr>
            <w:rFonts w:asciiTheme="minorHAnsi" w:eastAsiaTheme="minorEastAsia" w:hAnsiTheme="minorHAnsi" w:cstheme="minorBidi"/>
            <w:noProof/>
            <w:sz w:val="22"/>
            <w:szCs w:val="22"/>
          </w:rPr>
          <w:tab/>
        </w:r>
        <w:r w:rsidR="00BD0E67" w:rsidRPr="003A288A">
          <w:rPr>
            <w:rStyle w:val="Hyperlink"/>
            <w:noProof/>
          </w:rPr>
          <w:t>User interfaces</w:t>
        </w:r>
        <w:r w:rsidR="00BD0E67">
          <w:rPr>
            <w:noProof/>
            <w:webHidden/>
          </w:rPr>
          <w:tab/>
        </w:r>
        <w:r>
          <w:rPr>
            <w:noProof/>
            <w:webHidden/>
          </w:rPr>
          <w:fldChar w:fldCharType="begin"/>
        </w:r>
        <w:r w:rsidR="00BD0E67">
          <w:rPr>
            <w:noProof/>
            <w:webHidden/>
          </w:rPr>
          <w:instrText xml:space="preserve"> PAGEREF _Toc280275203 \h </w:instrText>
        </w:r>
        <w:r>
          <w:rPr>
            <w:noProof/>
            <w:webHidden/>
          </w:rPr>
        </w:r>
        <w:r>
          <w:rPr>
            <w:noProof/>
            <w:webHidden/>
          </w:rPr>
          <w:fldChar w:fldCharType="separate"/>
        </w:r>
        <w:r w:rsidR="00E76382">
          <w:rPr>
            <w:noProof/>
            <w:webHidden/>
          </w:rPr>
          <w:t>2-7</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04" w:history="1">
        <w:r w:rsidR="00BD0E67" w:rsidRPr="003A288A">
          <w:rPr>
            <w:rStyle w:val="Hyperlink"/>
            <w:noProof/>
          </w:rPr>
          <w:t>2.4</w:t>
        </w:r>
        <w:r w:rsidR="00BD0E67">
          <w:rPr>
            <w:rFonts w:asciiTheme="minorHAnsi" w:eastAsiaTheme="minorEastAsia" w:hAnsiTheme="minorHAnsi" w:cstheme="minorBidi"/>
            <w:noProof/>
            <w:sz w:val="22"/>
            <w:szCs w:val="22"/>
          </w:rPr>
          <w:tab/>
        </w:r>
        <w:r w:rsidR="00BD0E67" w:rsidRPr="003A288A">
          <w:rPr>
            <w:rStyle w:val="Hyperlink"/>
            <w:noProof/>
          </w:rPr>
          <w:t>DMS Internal Data Flows</w:t>
        </w:r>
        <w:r w:rsidR="00BD0E67">
          <w:rPr>
            <w:noProof/>
            <w:webHidden/>
          </w:rPr>
          <w:tab/>
        </w:r>
        <w:r>
          <w:rPr>
            <w:noProof/>
            <w:webHidden/>
          </w:rPr>
          <w:fldChar w:fldCharType="begin"/>
        </w:r>
        <w:r w:rsidR="00BD0E67">
          <w:rPr>
            <w:noProof/>
            <w:webHidden/>
          </w:rPr>
          <w:instrText xml:space="preserve"> PAGEREF _Toc280275204 \h </w:instrText>
        </w:r>
        <w:r>
          <w:rPr>
            <w:noProof/>
            <w:webHidden/>
          </w:rPr>
        </w:r>
        <w:r>
          <w:rPr>
            <w:noProof/>
            <w:webHidden/>
          </w:rPr>
          <w:fldChar w:fldCharType="separate"/>
        </w:r>
        <w:r w:rsidR="00E76382">
          <w:rPr>
            <w:noProof/>
            <w:webHidden/>
          </w:rPr>
          <w:t>2-8</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05" w:history="1">
        <w:r w:rsidR="00BD0E67" w:rsidRPr="003A288A">
          <w:rPr>
            <w:rStyle w:val="Hyperlink"/>
            <w:noProof/>
          </w:rPr>
          <w:t>2.5</w:t>
        </w:r>
        <w:r w:rsidR="00BD0E67">
          <w:rPr>
            <w:rFonts w:asciiTheme="minorHAnsi" w:eastAsiaTheme="minorEastAsia" w:hAnsiTheme="minorHAnsi" w:cstheme="minorBidi"/>
            <w:noProof/>
            <w:sz w:val="22"/>
            <w:szCs w:val="22"/>
          </w:rPr>
          <w:tab/>
        </w:r>
        <w:r w:rsidR="00BD0E67" w:rsidRPr="003A288A">
          <w:rPr>
            <w:rStyle w:val="Hyperlink"/>
            <w:noProof/>
          </w:rPr>
          <w:t>Data level definition</w:t>
        </w:r>
        <w:r w:rsidR="00BD0E67">
          <w:rPr>
            <w:noProof/>
            <w:webHidden/>
          </w:rPr>
          <w:tab/>
        </w:r>
        <w:r>
          <w:rPr>
            <w:noProof/>
            <w:webHidden/>
          </w:rPr>
          <w:fldChar w:fldCharType="begin"/>
        </w:r>
        <w:r w:rsidR="00BD0E67">
          <w:rPr>
            <w:noProof/>
            <w:webHidden/>
          </w:rPr>
          <w:instrText xml:space="preserve"> PAGEREF _Toc280275205 \h </w:instrText>
        </w:r>
        <w:r>
          <w:rPr>
            <w:noProof/>
            <w:webHidden/>
          </w:rPr>
        </w:r>
        <w:r>
          <w:rPr>
            <w:noProof/>
            <w:webHidden/>
          </w:rPr>
          <w:fldChar w:fldCharType="separate"/>
        </w:r>
        <w:r w:rsidR="00E76382">
          <w:rPr>
            <w:noProof/>
            <w:webHidden/>
          </w:rPr>
          <w:t>2-9</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206" w:history="1">
        <w:r w:rsidR="00BD0E67" w:rsidRPr="003A288A">
          <w:rPr>
            <w:rStyle w:val="Hyperlink"/>
            <w:noProof/>
          </w:rPr>
          <w:t>3</w:t>
        </w:r>
        <w:r w:rsidR="00BD0E67">
          <w:rPr>
            <w:rFonts w:asciiTheme="minorHAnsi" w:eastAsiaTheme="minorEastAsia" w:hAnsiTheme="minorHAnsi" w:cstheme="minorBidi"/>
            <w:noProof/>
            <w:sz w:val="22"/>
            <w:szCs w:val="22"/>
          </w:rPr>
          <w:tab/>
        </w:r>
        <w:r w:rsidR="00BD0E67" w:rsidRPr="003A288A">
          <w:rPr>
            <w:rStyle w:val="Hyperlink"/>
            <w:noProof/>
          </w:rPr>
          <w:t>DMS System Requirements</w:t>
        </w:r>
        <w:r w:rsidR="00BD0E67">
          <w:rPr>
            <w:noProof/>
            <w:webHidden/>
          </w:rPr>
          <w:tab/>
        </w:r>
        <w:r>
          <w:rPr>
            <w:noProof/>
            <w:webHidden/>
          </w:rPr>
          <w:fldChar w:fldCharType="begin"/>
        </w:r>
        <w:r w:rsidR="00BD0E67">
          <w:rPr>
            <w:noProof/>
            <w:webHidden/>
          </w:rPr>
          <w:instrText xml:space="preserve"> PAGEREF _Toc280275206 \h </w:instrText>
        </w:r>
        <w:r>
          <w:rPr>
            <w:noProof/>
            <w:webHidden/>
          </w:rPr>
        </w:r>
        <w:r>
          <w:rPr>
            <w:noProof/>
            <w:webHidden/>
          </w:rPr>
          <w:fldChar w:fldCharType="separate"/>
        </w:r>
        <w:r w:rsidR="00E76382">
          <w:rPr>
            <w:noProof/>
            <w:webHidden/>
          </w:rPr>
          <w:t>3-1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07" w:history="1">
        <w:r w:rsidR="00BD0E67" w:rsidRPr="003A288A">
          <w:rPr>
            <w:rStyle w:val="Hyperlink"/>
            <w:noProof/>
          </w:rPr>
          <w:t>3.1</w:t>
        </w:r>
        <w:r w:rsidR="00BD0E67">
          <w:rPr>
            <w:rFonts w:asciiTheme="minorHAnsi" w:eastAsiaTheme="minorEastAsia" w:hAnsiTheme="minorHAnsi" w:cstheme="minorBidi"/>
            <w:noProof/>
            <w:sz w:val="22"/>
            <w:szCs w:val="22"/>
          </w:rPr>
          <w:tab/>
        </w:r>
        <w:r w:rsidR="00BD0E67" w:rsidRPr="003A288A">
          <w:rPr>
            <w:rStyle w:val="Hyperlink"/>
            <w:noProof/>
          </w:rPr>
          <w:t>Operations</w:t>
        </w:r>
        <w:r w:rsidR="00BD0E67">
          <w:rPr>
            <w:noProof/>
            <w:webHidden/>
          </w:rPr>
          <w:tab/>
        </w:r>
        <w:r>
          <w:rPr>
            <w:noProof/>
            <w:webHidden/>
          </w:rPr>
          <w:fldChar w:fldCharType="begin"/>
        </w:r>
        <w:r w:rsidR="00BD0E67">
          <w:rPr>
            <w:noProof/>
            <w:webHidden/>
          </w:rPr>
          <w:instrText xml:space="preserve"> PAGEREF _Toc280275207 \h </w:instrText>
        </w:r>
        <w:r>
          <w:rPr>
            <w:noProof/>
            <w:webHidden/>
          </w:rPr>
        </w:r>
        <w:r>
          <w:rPr>
            <w:noProof/>
            <w:webHidden/>
          </w:rPr>
          <w:fldChar w:fldCharType="separate"/>
        </w:r>
        <w:r w:rsidR="00E76382">
          <w:rPr>
            <w:noProof/>
            <w:webHidden/>
          </w:rPr>
          <w:t>3-1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08" w:history="1">
        <w:r w:rsidR="00BD0E67" w:rsidRPr="003A288A">
          <w:rPr>
            <w:rStyle w:val="Hyperlink"/>
            <w:noProof/>
          </w:rPr>
          <w:t>3.1.1</w:t>
        </w:r>
        <w:r w:rsidR="00BD0E67">
          <w:rPr>
            <w:rFonts w:asciiTheme="minorHAnsi" w:eastAsiaTheme="minorEastAsia" w:hAnsiTheme="minorHAnsi" w:cstheme="minorBidi"/>
            <w:noProof/>
            <w:sz w:val="22"/>
            <w:szCs w:val="22"/>
          </w:rPr>
          <w:tab/>
        </w:r>
        <w:r w:rsidR="00BD0E67" w:rsidRPr="003A288A">
          <w:rPr>
            <w:rStyle w:val="Hyperlink"/>
            <w:noProof/>
          </w:rPr>
          <w:t>Operational Requirements</w:t>
        </w:r>
        <w:r w:rsidR="00BD0E67">
          <w:rPr>
            <w:noProof/>
            <w:webHidden/>
          </w:rPr>
          <w:tab/>
        </w:r>
        <w:r>
          <w:rPr>
            <w:noProof/>
            <w:webHidden/>
          </w:rPr>
          <w:fldChar w:fldCharType="begin"/>
        </w:r>
        <w:r w:rsidR="00BD0E67">
          <w:rPr>
            <w:noProof/>
            <w:webHidden/>
          </w:rPr>
          <w:instrText xml:space="preserve"> PAGEREF _Toc280275208 \h </w:instrText>
        </w:r>
        <w:r>
          <w:rPr>
            <w:noProof/>
            <w:webHidden/>
          </w:rPr>
        </w:r>
        <w:r>
          <w:rPr>
            <w:noProof/>
            <w:webHidden/>
          </w:rPr>
          <w:fldChar w:fldCharType="separate"/>
        </w:r>
        <w:r w:rsidR="00E76382">
          <w:rPr>
            <w:noProof/>
            <w:webHidden/>
          </w:rPr>
          <w:t>3-1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09" w:history="1">
        <w:r w:rsidR="00BD0E67" w:rsidRPr="003A288A">
          <w:rPr>
            <w:rStyle w:val="Hyperlink"/>
            <w:noProof/>
          </w:rPr>
          <w:t>3.1.2</w:t>
        </w:r>
        <w:r w:rsidR="00BD0E67">
          <w:rPr>
            <w:rFonts w:asciiTheme="minorHAnsi" w:eastAsiaTheme="minorEastAsia" w:hAnsiTheme="minorHAnsi" w:cstheme="minorBidi"/>
            <w:noProof/>
            <w:sz w:val="22"/>
            <w:szCs w:val="22"/>
          </w:rPr>
          <w:tab/>
        </w:r>
        <w:r w:rsidR="00BD0E67" w:rsidRPr="003A288A">
          <w:rPr>
            <w:rStyle w:val="Hyperlink"/>
            <w:noProof/>
          </w:rPr>
          <w:t>Performance Requirements</w:t>
        </w:r>
        <w:r w:rsidR="00BD0E67">
          <w:rPr>
            <w:noProof/>
            <w:webHidden/>
          </w:rPr>
          <w:tab/>
        </w:r>
        <w:r>
          <w:rPr>
            <w:noProof/>
            <w:webHidden/>
          </w:rPr>
          <w:fldChar w:fldCharType="begin"/>
        </w:r>
        <w:r w:rsidR="00BD0E67">
          <w:rPr>
            <w:noProof/>
            <w:webHidden/>
          </w:rPr>
          <w:instrText xml:space="preserve"> PAGEREF _Toc280275209 \h </w:instrText>
        </w:r>
        <w:r>
          <w:rPr>
            <w:noProof/>
            <w:webHidden/>
          </w:rPr>
        </w:r>
        <w:r>
          <w:rPr>
            <w:noProof/>
            <w:webHidden/>
          </w:rPr>
          <w:fldChar w:fldCharType="separate"/>
        </w:r>
        <w:r w:rsidR="00E76382">
          <w:rPr>
            <w:noProof/>
            <w:webHidden/>
          </w:rPr>
          <w:t>3-1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10" w:history="1">
        <w:r w:rsidR="00BD0E67" w:rsidRPr="003A288A">
          <w:rPr>
            <w:rStyle w:val="Hyperlink"/>
            <w:noProof/>
          </w:rPr>
          <w:t>3.2</w:t>
        </w:r>
        <w:r w:rsidR="00BD0E67">
          <w:rPr>
            <w:rFonts w:asciiTheme="minorHAnsi" w:eastAsiaTheme="minorEastAsia" w:hAnsiTheme="minorHAnsi" w:cstheme="minorBidi"/>
            <w:noProof/>
            <w:sz w:val="22"/>
            <w:szCs w:val="22"/>
          </w:rPr>
          <w:tab/>
        </w:r>
        <w:r w:rsidR="00BD0E67" w:rsidRPr="003A288A">
          <w:rPr>
            <w:rStyle w:val="Hyperlink"/>
            <w:noProof/>
          </w:rPr>
          <w:t>Analysis</w:t>
        </w:r>
        <w:r w:rsidR="00BD0E67">
          <w:rPr>
            <w:noProof/>
            <w:webHidden/>
          </w:rPr>
          <w:tab/>
        </w:r>
        <w:r>
          <w:rPr>
            <w:noProof/>
            <w:webHidden/>
          </w:rPr>
          <w:fldChar w:fldCharType="begin"/>
        </w:r>
        <w:r w:rsidR="00BD0E67">
          <w:rPr>
            <w:noProof/>
            <w:webHidden/>
          </w:rPr>
          <w:instrText xml:space="preserve"> PAGEREF _Toc280275210 \h </w:instrText>
        </w:r>
        <w:r>
          <w:rPr>
            <w:noProof/>
            <w:webHidden/>
          </w:rPr>
        </w:r>
        <w:r>
          <w:rPr>
            <w:noProof/>
            <w:webHidden/>
          </w:rPr>
          <w:fldChar w:fldCharType="separate"/>
        </w:r>
        <w:r w:rsidR="00E76382">
          <w:rPr>
            <w:noProof/>
            <w:webHidden/>
          </w:rPr>
          <w:t>3-3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11" w:history="1">
        <w:r w:rsidR="00BD0E67" w:rsidRPr="003A288A">
          <w:rPr>
            <w:rStyle w:val="Hyperlink"/>
            <w:noProof/>
          </w:rPr>
          <w:t>3.2.1</w:t>
        </w:r>
        <w:r w:rsidR="00BD0E67">
          <w:rPr>
            <w:rFonts w:asciiTheme="minorHAnsi" w:eastAsiaTheme="minorEastAsia" w:hAnsiTheme="minorHAnsi" w:cstheme="minorBidi"/>
            <w:noProof/>
            <w:sz w:val="22"/>
            <w:szCs w:val="22"/>
          </w:rPr>
          <w:tab/>
        </w:r>
        <w:r w:rsidR="00BD0E67" w:rsidRPr="003A288A">
          <w:rPr>
            <w:rStyle w:val="Hyperlink"/>
            <w:noProof/>
          </w:rPr>
          <w:t>Pointing Requirements</w:t>
        </w:r>
        <w:r w:rsidR="00BD0E67">
          <w:rPr>
            <w:noProof/>
            <w:webHidden/>
          </w:rPr>
          <w:tab/>
        </w:r>
        <w:r>
          <w:rPr>
            <w:noProof/>
            <w:webHidden/>
          </w:rPr>
          <w:fldChar w:fldCharType="begin"/>
        </w:r>
        <w:r w:rsidR="00BD0E67">
          <w:rPr>
            <w:noProof/>
            <w:webHidden/>
          </w:rPr>
          <w:instrText xml:space="preserve"> PAGEREF _Toc280275211 \h </w:instrText>
        </w:r>
        <w:r>
          <w:rPr>
            <w:noProof/>
            <w:webHidden/>
          </w:rPr>
        </w:r>
        <w:r>
          <w:rPr>
            <w:noProof/>
            <w:webHidden/>
          </w:rPr>
          <w:fldChar w:fldCharType="separate"/>
        </w:r>
        <w:r w:rsidR="00E76382">
          <w:rPr>
            <w:noProof/>
            <w:webHidden/>
          </w:rPr>
          <w:t>3-3</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12" w:history="1">
        <w:r w:rsidR="00BD0E67" w:rsidRPr="003A288A">
          <w:rPr>
            <w:rStyle w:val="Hyperlink"/>
            <w:noProof/>
          </w:rPr>
          <w:t>3.3</w:t>
        </w:r>
        <w:r w:rsidR="00BD0E67">
          <w:rPr>
            <w:rFonts w:asciiTheme="minorHAnsi" w:eastAsiaTheme="minorEastAsia" w:hAnsiTheme="minorHAnsi" w:cstheme="minorBidi"/>
            <w:noProof/>
            <w:sz w:val="22"/>
            <w:szCs w:val="22"/>
          </w:rPr>
          <w:tab/>
        </w:r>
        <w:r w:rsidR="00BD0E67" w:rsidRPr="003A288A">
          <w:rPr>
            <w:rStyle w:val="Hyperlink"/>
            <w:noProof/>
          </w:rPr>
          <w:t>Standards</w:t>
        </w:r>
        <w:r w:rsidR="00BD0E67">
          <w:rPr>
            <w:noProof/>
            <w:webHidden/>
          </w:rPr>
          <w:tab/>
        </w:r>
        <w:r>
          <w:rPr>
            <w:noProof/>
            <w:webHidden/>
          </w:rPr>
          <w:fldChar w:fldCharType="begin"/>
        </w:r>
        <w:r w:rsidR="00BD0E67">
          <w:rPr>
            <w:noProof/>
            <w:webHidden/>
          </w:rPr>
          <w:instrText xml:space="preserve"> PAGEREF _Toc280275212 \h </w:instrText>
        </w:r>
        <w:r>
          <w:rPr>
            <w:noProof/>
            <w:webHidden/>
          </w:rPr>
        </w:r>
        <w:r>
          <w:rPr>
            <w:noProof/>
            <w:webHidden/>
          </w:rPr>
          <w:fldChar w:fldCharType="separate"/>
        </w:r>
        <w:r w:rsidR="00E76382">
          <w:rPr>
            <w:noProof/>
            <w:webHidden/>
          </w:rPr>
          <w:t>3-4</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13" w:history="1">
        <w:r w:rsidR="00BD0E67" w:rsidRPr="003A288A">
          <w:rPr>
            <w:rStyle w:val="Hyperlink"/>
            <w:noProof/>
          </w:rPr>
          <w:t>3.3.1</w:t>
        </w:r>
        <w:r w:rsidR="00BD0E67">
          <w:rPr>
            <w:rFonts w:asciiTheme="minorHAnsi" w:eastAsiaTheme="minorEastAsia" w:hAnsiTheme="minorHAnsi" w:cstheme="minorBidi"/>
            <w:noProof/>
            <w:sz w:val="22"/>
            <w:szCs w:val="22"/>
          </w:rPr>
          <w:tab/>
        </w:r>
        <w:r w:rsidR="00BD0E67" w:rsidRPr="003A288A">
          <w:rPr>
            <w:rStyle w:val="Hyperlink"/>
            <w:noProof/>
          </w:rPr>
          <w:t>Design Standards</w:t>
        </w:r>
        <w:r w:rsidR="00BD0E67">
          <w:rPr>
            <w:noProof/>
            <w:webHidden/>
          </w:rPr>
          <w:tab/>
        </w:r>
        <w:r>
          <w:rPr>
            <w:noProof/>
            <w:webHidden/>
          </w:rPr>
          <w:fldChar w:fldCharType="begin"/>
        </w:r>
        <w:r w:rsidR="00BD0E67">
          <w:rPr>
            <w:noProof/>
            <w:webHidden/>
          </w:rPr>
          <w:instrText xml:space="preserve"> PAGEREF _Toc280275213 \h </w:instrText>
        </w:r>
        <w:r>
          <w:rPr>
            <w:noProof/>
            <w:webHidden/>
          </w:rPr>
        </w:r>
        <w:r>
          <w:rPr>
            <w:noProof/>
            <w:webHidden/>
          </w:rPr>
          <w:fldChar w:fldCharType="separate"/>
        </w:r>
        <w:r w:rsidR="00E76382">
          <w:rPr>
            <w:noProof/>
            <w:webHidden/>
          </w:rPr>
          <w:t>3-4</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14" w:history="1">
        <w:r w:rsidR="00BD0E67" w:rsidRPr="003A288A">
          <w:rPr>
            <w:rStyle w:val="Hyperlink"/>
            <w:noProof/>
          </w:rPr>
          <w:t>3.3.2</w:t>
        </w:r>
        <w:r w:rsidR="00BD0E67">
          <w:rPr>
            <w:rFonts w:asciiTheme="minorHAnsi" w:eastAsiaTheme="minorEastAsia" w:hAnsiTheme="minorHAnsi" w:cstheme="minorBidi"/>
            <w:noProof/>
            <w:sz w:val="22"/>
            <w:szCs w:val="22"/>
          </w:rPr>
          <w:tab/>
        </w:r>
        <w:r w:rsidR="00BD0E67" w:rsidRPr="003A288A">
          <w:rPr>
            <w:rStyle w:val="Hyperlink"/>
            <w:noProof/>
          </w:rPr>
          <w:t>Data Product Requirements</w:t>
        </w:r>
        <w:r w:rsidR="00BD0E67">
          <w:rPr>
            <w:noProof/>
            <w:webHidden/>
          </w:rPr>
          <w:tab/>
        </w:r>
        <w:r>
          <w:rPr>
            <w:noProof/>
            <w:webHidden/>
          </w:rPr>
          <w:fldChar w:fldCharType="begin"/>
        </w:r>
        <w:r w:rsidR="00BD0E67">
          <w:rPr>
            <w:noProof/>
            <w:webHidden/>
          </w:rPr>
          <w:instrText xml:space="preserve"> PAGEREF _Toc280275214 \h </w:instrText>
        </w:r>
        <w:r>
          <w:rPr>
            <w:noProof/>
            <w:webHidden/>
          </w:rPr>
        </w:r>
        <w:r>
          <w:rPr>
            <w:noProof/>
            <w:webHidden/>
          </w:rPr>
          <w:fldChar w:fldCharType="separate"/>
        </w:r>
        <w:r w:rsidR="00E76382">
          <w:rPr>
            <w:noProof/>
            <w:webHidden/>
          </w:rPr>
          <w:t>3-4</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15" w:history="1">
        <w:r w:rsidR="00BD0E67" w:rsidRPr="003A288A">
          <w:rPr>
            <w:rStyle w:val="Hyperlink"/>
            <w:noProof/>
          </w:rPr>
          <w:t>3.4</w:t>
        </w:r>
        <w:r w:rsidR="00BD0E67">
          <w:rPr>
            <w:rFonts w:asciiTheme="minorHAnsi" w:eastAsiaTheme="minorEastAsia" w:hAnsiTheme="minorHAnsi" w:cstheme="minorBidi"/>
            <w:noProof/>
            <w:sz w:val="22"/>
            <w:szCs w:val="22"/>
          </w:rPr>
          <w:tab/>
        </w:r>
        <w:r w:rsidR="00BD0E67" w:rsidRPr="003A288A">
          <w:rPr>
            <w:rStyle w:val="Hyperlink"/>
            <w:noProof/>
          </w:rPr>
          <w:t>System</w:t>
        </w:r>
        <w:r w:rsidR="00BD0E67">
          <w:rPr>
            <w:noProof/>
            <w:webHidden/>
          </w:rPr>
          <w:tab/>
        </w:r>
        <w:r>
          <w:rPr>
            <w:noProof/>
            <w:webHidden/>
          </w:rPr>
          <w:fldChar w:fldCharType="begin"/>
        </w:r>
        <w:r w:rsidR="00BD0E67">
          <w:rPr>
            <w:noProof/>
            <w:webHidden/>
          </w:rPr>
          <w:instrText xml:space="preserve"> PAGEREF _Toc280275215 \h </w:instrText>
        </w:r>
        <w:r>
          <w:rPr>
            <w:noProof/>
            <w:webHidden/>
          </w:rPr>
        </w:r>
        <w:r>
          <w:rPr>
            <w:noProof/>
            <w:webHidden/>
          </w:rPr>
          <w:fldChar w:fldCharType="separate"/>
        </w:r>
        <w:r w:rsidR="00E76382">
          <w:rPr>
            <w:noProof/>
            <w:webHidden/>
          </w:rPr>
          <w:t>3-5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16" w:history="1">
        <w:r w:rsidR="00BD0E67" w:rsidRPr="003A288A">
          <w:rPr>
            <w:rStyle w:val="Hyperlink"/>
            <w:noProof/>
          </w:rPr>
          <w:t>3.4.1</w:t>
        </w:r>
        <w:r w:rsidR="00BD0E67">
          <w:rPr>
            <w:rFonts w:asciiTheme="minorHAnsi" w:eastAsiaTheme="minorEastAsia" w:hAnsiTheme="minorHAnsi" w:cstheme="minorBidi"/>
            <w:noProof/>
            <w:sz w:val="22"/>
            <w:szCs w:val="22"/>
          </w:rPr>
          <w:tab/>
        </w:r>
        <w:r w:rsidR="00BD0E67" w:rsidRPr="003A288A">
          <w:rPr>
            <w:rStyle w:val="Hyperlink"/>
            <w:noProof/>
          </w:rPr>
          <w:t>DMS Sizing</w:t>
        </w:r>
        <w:r w:rsidR="00BD0E67">
          <w:rPr>
            <w:noProof/>
            <w:webHidden/>
          </w:rPr>
          <w:tab/>
        </w:r>
        <w:r>
          <w:rPr>
            <w:noProof/>
            <w:webHidden/>
          </w:rPr>
          <w:fldChar w:fldCharType="begin"/>
        </w:r>
        <w:r w:rsidR="00BD0E67">
          <w:rPr>
            <w:noProof/>
            <w:webHidden/>
          </w:rPr>
          <w:instrText xml:space="preserve"> PAGEREF _Toc280275216 \h </w:instrText>
        </w:r>
        <w:r>
          <w:rPr>
            <w:noProof/>
            <w:webHidden/>
          </w:rPr>
        </w:r>
        <w:r>
          <w:rPr>
            <w:noProof/>
            <w:webHidden/>
          </w:rPr>
          <w:fldChar w:fldCharType="separate"/>
        </w:r>
        <w:r w:rsidR="00E76382">
          <w:rPr>
            <w:noProof/>
            <w:webHidden/>
          </w:rPr>
          <w:t>3-5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17" w:history="1">
        <w:r w:rsidR="00BD0E67" w:rsidRPr="003A288A">
          <w:rPr>
            <w:rStyle w:val="Hyperlink"/>
            <w:noProof/>
          </w:rPr>
          <w:t>3.4.2</w:t>
        </w:r>
        <w:r w:rsidR="00BD0E67">
          <w:rPr>
            <w:rFonts w:asciiTheme="minorHAnsi" w:eastAsiaTheme="minorEastAsia" w:hAnsiTheme="minorHAnsi" w:cstheme="minorBidi"/>
            <w:noProof/>
            <w:sz w:val="22"/>
            <w:szCs w:val="22"/>
          </w:rPr>
          <w:tab/>
        </w:r>
        <w:r w:rsidR="00BD0E67" w:rsidRPr="003A288A">
          <w:rPr>
            <w:rStyle w:val="Hyperlink"/>
            <w:noProof/>
          </w:rPr>
          <w:t>Test System</w:t>
        </w:r>
        <w:r w:rsidR="00BD0E67">
          <w:rPr>
            <w:noProof/>
            <w:webHidden/>
          </w:rPr>
          <w:tab/>
        </w:r>
        <w:r>
          <w:rPr>
            <w:noProof/>
            <w:webHidden/>
          </w:rPr>
          <w:fldChar w:fldCharType="begin"/>
        </w:r>
        <w:r w:rsidR="00BD0E67">
          <w:rPr>
            <w:noProof/>
            <w:webHidden/>
          </w:rPr>
          <w:instrText xml:space="preserve"> PAGEREF _Toc280275217 \h </w:instrText>
        </w:r>
        <w:r>
          <w:rPr>
            <w:noProof/>
            <w:webHidden/>
          </w:rPr>
        </w:r>
        <w:r>
          <w:rPr>
            <w:noProof/>
            <w:webHidden/>
          </w:rPr>
          <w:fldChar w:fldCharType="separate"/>
        </w:r>
        <w:r w:rsidR="00E76382">
          <w:rPr>
            <w:noProof/>
            <w:webHidden/>
          </w:rPr>
          <w:t>3-5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18" w:history="1">
        <w:r w:rsidR="00BD0E67" w:rsidRPr="003A288A">
          <w:rPr>
            <w:rStyle w:val="Hyperlink"/>
            <w:noProof/>
          </w:rPr>
          <w:t>3.4.3</w:t>
        </w:r>
        <w:r w:rsidR="00BD0E67">
          <w:rPr>
            <w:rFonts w:asciiTheme="minorHAnsi" w:eastAsiaTheme="minorEastAsia" w:hAnsiTheme="minorHAnsi" w:cstheme="minorBidi"/>
            <w:noProof/>
            <w:sz w:val="22"/>
            <w:szCs w:val="22"/>
          </w:rPr>
          <w:tab/>
        </w:r>
        <w:r w:rsidR="00BD0E67" w:rsidRPr="003A288A">
          <w:rPr>
            <w:rStyle w:val="Hyperlink"/>
            <w:noProof/>
          </w:rPr>
          <w:t>Security Requirements</w:t>
        </w:r>
        <w:r w:rsidR="00BD0E67">
          <w:rPr>
            <w:noProof/>
            <w:webHidden/>
          </w:rPr>
          <w:tab/>
        </w:r>
        <w:r>
          <w:rPr>
            <w:noProof/>
            <w:webHidden/>
          </w:rPr>
          <w:fldChar w:fldCharType="begin"/>
        </w:r>
        <w:r w:rsidR="00BD0E67">
          <w:rPr>
            <w:noProof/>
            <w:webHidden/>
          </w:rPr>
          <w:instrText xml:space="preserve"> PAGEREF _Toc280275218 \h </w:instrText>
        </w:r>
        <w:r>
          <w:rPr>
            <w:noProof/>
            <w:webHidden/>
          </w:rPr>
        </w:r>
        <w:r>
          <w:rPr>
            <w:noProof/>
            <w:webHidden/>
          </w:rPr>
          <w:fldChar w:fldCharType="separate"/>
        </w:r>
        <w:r w:rsidR="00E76382">
          <w:rPr>
            <w:noProof/>
            <w:webHidden/>
          </w:rPr>
          <w:t>3-5</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219" w:history="1">
        <w:r w:rsidR="00BD0E67" w:rsidRPr="003A288A">
          <w:rPr>
            <w:rStyle w:val="Hyperlink"/>
            <w:noProof/>
          </w:rPr>
          <w:t>4</w:t>
        </w:r>
        <w:r w:rsidR="00BD0E67">
          <w:rPr>
            <w:rFonts w:asciiTheme="minorHAnsi" w:eastAsiaTheme="minorEastAsia" w:hAnsiTheme="minorHAnsi" w:cstheme="minorBidi"/>
            <w:noProof/>
            <w:sz w:val="22"/>
            <w:szCs w:val="22"/>
          </w:rPr>
          <w:tab/>
        </w:r>
        <w:r w:rsidR="00BD0E67" w:rsidRPr="003A288A">
          <w:rPr>
            <w:rStyle w:val="Hyperlink"/>
            <w:noProof/>
          </w:rPr>
          <w:t>DMS Interface Requirements</w:t>
        </w:r>
        <w:r w:rsidR="00BD0E67">
          <w:rPr>
            <w:noProof/>
            <w:webHidden/>
          </w:rPr>
          <w:tab/>
        </w:r>
        <w:r>
          <w:rPr>
            <w:noProof/>
            <w:webHidden/>
          </w:rPr>
          <w:fldChar w:fldCharType="begin"/>
        </w:r>
        <w:r w:rsidR="00BD0E67">
          <w:rPr>
            <w:noProof/>
            <w:webHidden/>
          </w:rPr>
          <w:instrText xml:space="preserve"> PAGEREF _Toc280275219 \h </w:instrText>
        </w:r>
        <w:r>
          <w:rPr>
            <w:noProof/>
            <w:webHidden/>
          </w:rPr>
        </w:r>
        <w:r>
          <w:rPr>
            <w:noProof/>
            <w:webHidden/>
          </w:rPr>
          <w:fldChar w:fldCharType="separate"/>
        </w:r>
        <w:r w:rsidR="00E76382">
          <w:rPr>
            <w:noProof/>
            <w:webHidden/>
          </w:rPr>
          <w:t>4-1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20" w:history="1">
        <w:r w:rsidR="00BD0E67" w:rsidRPr="003A288A">
          <w:rPr>
            <w:rStyle w:val="Hyperlink"/>
            <w:noProof/>
          </w:rPr>
          <w:t>4.1</w:t>
        </w:r>
        <w:r w:rsidR="00BD0E67">
          <w:rPr>
            <w:rFonts w:asciiTheme="minorHAnsi" w:eastAsiaTheme="minorEastAsia" w:hAnsiTheme="minorHAnsi" w:cstheme="minorBidi"/>
            <w:noProof/>
            <w:sz w:val="22"/>
            <w:szCs w:val="22"/>
          </w:rPr>
          <w:tab/>
        </w:r>
        <w:r w:rsidR="00BD0E67" w:rsidRPr="003A288A">
          <w:rPr>
            <w:rStyle w:val="Hyperlink"/>
            <w:noProof/>
          </w:rPr>
          <w:t>FOS</w:t>
        </w:r>
        <w:r w:rsidR="00BD0E67">
          <w:rPr>
            <w:noProof/>
            <w:webHidden/>
          </w:rPr>
          <w:tab/>
        </w:r>
        <w:r>
          <w:rPr>
            <w:noProof/>
            <w:webHidden/>
          </w:rPr>
          <w:fldChar w:fldCharType="begin"/>
        </w:r>
        <w:r w:rsidR="00BD0E67">
          <w:rPr>
            <w:noProof/>
            <w:webHidden/>
          </w:rPr>
          <w:instrText xml:space="preserve"> PAGEREF _Toc280275220 \h </w:instrText>
        </w:r>
        <w:r>
          <w:rPr>
            <w:noProof/>
            <w:webHidden/>
          </w:rPr>
        </w:r>
        <w:r>
          <w:rPr>
            <w:noProof/>
            <w:webHidden/>
          </w:rPr>
          <w:fldChar w:fldCharType="separate"/>
        </w:r>
        <w:r w:rsidR="00E76382">
          <w:rPr>
            <w:noProof/>
            <w:webHidden/>
          </w:rPr>
          <w:t>4-1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1" w:history="1">
        <w:r w:rsidR="00BD0E67" w:rsidRPr="003A288A">
          <w:rPr>
            <w:rStyle w:val="Hyperlink"/>
            <w:noProof/>
          </w:rPr>
          <w:t>4.1.1</w:t>
        </w:r>
        <w:r w:rsidR="00BD0E67">
          <w:rPr>
            <w:rFonts w:asciiTheme="minorHAnsi" w:eastAsiaTheme="minorEastAsia" w:hAnsiTheme="minorHAnsi" w:cstheme="minorBidi"/>
            <w:noProof/>
            <w:sz w:val="22"/>
            <w:szCs w:val="22"/>
          </w:rPr>
          <w:tab/>
        </w:r>
        <w:r w:rsidR="00BD0E67" w:rsidRPr="003A288A">
          <w:rPr>
            <w:rStyle w:val="Hyperlink"/>
            <w:noProof/>
          </w:rPr>
          <w:t>Science data transfer</w:t>
        </w:r>
        <w:r w:rsidR="00BD0E67">
          <w:rPr>
            <w:noProof/>
            <w:webHidden/>
          </w:rPr>
          <w:tab/>
        </w:r>
        <w:r>
          <w:rPr>
            <w:noProof/>
            <w:webHidden/>
          </w:rPr>
          <w:fldChar w:fldCharType="begin"/>
        </w:r>
        <w:r w:rsidR="00BD0E67">
          <w:rPr>
            <w:noProof/>
            <w:webHidden/>
          </w:rPr>
          <w:instrText xml:space="preserve"> PAGEREF _Toc280275221 \h </w:instrText>
        </w:r>
        <w:r>
          <w:rPr>
            <w:noProof/>
            <w:webHidden/>
          </w:rPr>
        </w:r>
        <w:r>
          <w:rPr>
            <w:noProof/>
            <w:webHidden/>
          </w:rPr>
          <w:fldChar w:fldCharType="separate"/>
        </w:r>
        <w:r w:rsidR="00E76382">
          <w:rPr>
            <w:noProof/>
            <w:webHidden/>
          </w:rPr>
          <w:t>4-1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2" w:history="1">
        <w:r w:rsidR="00BD0E67" w:rsidRPr="003A288A">
          <w:rPr>
            <w:rStyle w:val="Hyperlink"/>
            <w:noProof/>
          </w:rPr>
          <w:t>4.1.2</w:t>
        </w:r>
        <w:r w:rsidR="00BD0E67">
          <w:rPr>
            <w:rFonts w:asciiTheme="minorHAnsi" w:eastAsiaTheme="minorEastAsia" w:hAnsiTheme="minorHAnsi" w:cstheme="minorBidi"/>
            <w:noProof/>
            <w:sz w:val="22"/>
            <w:szCs w:val="22"/>
          </w:rPr>
          <w:tab/>
        </w:r>
        <w:r w:rsidR="00BD0E67" w:rsidRPr="003A288A">
          <w:rPr>
            <w:rStyle w:val="Hyperlink"/>
            <w:noProof/>
          </w:rPr>
          <w:t>Recorded Engineering data transfer</w:t>
        </w:r>
        <w:r w:rsidR="00BD0E67">
          <w:rPr>
            <w:noProof/>
            <w:webHidden/>
          </w:rPr>
          <w:tab/>
        </w:r>
        <w:r>
          <w:rPr>
            <w:noProof/>
            <w:webHidden/>
          </w:rPr>
          <w:fldChar w:fldCharType="begin"/>
        </w:r>
        <w:r w:rsidR="00BD0E67">
          <w:rPr>
            <w:noProof/>
            <w:webHidden/>
          </w:rPr>
          <w:instrText xml:space="preserve"> PAGEREF _Toc280275222 \h </w:instrText>
        </w:r>
        <w:r>
          <w:rPr>
            <w:noProof/>
            <w:webHidden/>
          </w:rPr>
        </w:r>
        <w:r>
          <w:rPr>
            <w:noProof/>
            <w:webHidden/>
          </w:rPr>
          <w:fldChar w:fldCharType="separate"/>
        </w:r>
        <w:r w:rsidR="00E76382">
          <w:rPr>
            <w:noProof/>
            <w:webHidden/>
          </w:rPr>
          <w:t>4-1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3" w:history="1">
        <w:r w:rsidR="00BD0E67" w:rsidRPr="003A288A">
          <w:rPr>
            <w:rStyle w:val="Hyperlink"/>
            <w:noProof/>
          </w:rPr>
          <w:t>4.1.3</w:t>
        </w:r>
        <w:r w:rsidR="00BD0E67">
          <w:rPr>
            <w:rFonts w:asciiTheme="minorHAnsi" w:eastAsiaTheme="minorEastAsia" w:hAnsiTheme="minorHAnsi" w:cstheme="minorBidi"/>
            <w:noProof/>
            <w:sz w:val="22"/>
            <w:szCs w:val="22"/>
          </w:rPr>
          <w:tab/>
        </w:r>
        <w:r w:rsidR="00BD0E67" w:rsidRPr="003A288A">
          <w:rPr>
            <w:rStyle w:val="Hyperlink"/>
            <w:noProof/>
          </w:rPr>
          <w:t>Calibrated Engineering Data Product transfer</w:t>
        </w:r>
        <w:r w:rsidR="00BD0E67">
          <w:rPr>
            <w:noProof/>
            <w:webHidden/>
          </w:rPr>
          <w:tab/>
        </w:r>
        <w:r>
          <w:rPr>
            <w:noProof/>
            <w:webHidden/>
          </w:rPr>
          <w:fldChar w:fldCharType="begin"/>
        </w:r>
        <w:r w:rsidR="00BD0E67">
          <w:rPr>
            <w:noProof/>
            <w:webHidden/>
          </w:rPr>
          <w:instrText xml:space="preserve"> PAGEREF _Toc280275223 \h </w:instrText>
        </w:r>
        <w:r>
          <w:rPr>
            <w:noProof/>
            <w:webHidden/>
          </w:rPr>
        </w:r>
        <w:r>
          <w:rPr>
            <w:noProof/>
            <w:webHidden/>
          </w:rPr>
          <w:fldChar w:fldCharType="separate"/>
        </w:r>
        <w:r w:rsidR="00E76382">
          <w:rPr>
            <w:noProof/>
            <w:webHidden/>
          </w:rPr>
          <w:t>4-1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4" w:history="1">
        <w:r w:rsidR="00BD0E67" w:rsidRPr="003A288A">
          <w:rPr>
            <w:rStyle w:val="Hyperlink"/>
            <w:noProof/>
          </w:rPr>
          <w:t>4.1.4</w:t>
        </w:r>
        <w:r w:rsidR="00BD0E67">
          <w:rPr>
            <w:rFonts w:asciiTheme="minorHAnsi" w:eastAsiaTheme="minorEastAsia" w:hAnsiTheme="minorHAnsi" w:cstheme="minorBidi"/>
            <w:noProof/>
            <w:sz w:val="22"/>
            <w:szCs w:val="22"/>
          </w:rPr>
          <w:tab/>
        </w:r>
        <w:r w:rsidR="00BD0E67" w:rsidRPr="003A288A">
          <w:rPr>
            <w:rStyle w:val="Hyperlink"/>
            <w:noProof/>
          </w:rPr>
          <w:t>Observatory Status Data transfer</w:t>
        </w:r>
        <w:r w:rsidR="00BD0E67">
          <w:rPr>
            <w:noProof/>
            <w:webHidden/>
          </w:rPr>
          <w:tab/>
        </w:r>
        <w:r>
          <w:rPr>
            <w:noProof/>
            <w:webHidden/>
          </w:rPr>
          <w:fldChar w:fldCharType="begin"/>
        </w:r>
        <w:r w:rsidR="00BD0E67">
          <w:rPr>
            <w:noProof/>
            <w:webHidden/>
          </w:rPr>
          <w:instrText xml:space="preserve"> PAGEREF _Toc280275224 \h </w:instrText>
        </w:r>
        <w:r>
          <w:rPr>
            <w:noProof/>
            <w:webHidden/>
          </w:rPr>
        </w:r>
        <w:r>
          <w:rPr>
            <w:noProof/>
            <w:webHidden/>
          </w:rPr>
          <w:fldChar w:fldCharType="separate"/>
        </w:r>
        <w:r w:rsidR="00E76382">
          <w:rPr>
            <w:noProof/>
            <w:webHidden/>
          </w:rPr>
          <w:t>4-2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5" w:history="1">
        <w:r w:rsidR="00BD0E67" w:rsidRPr="003A288A">
          <w:rPr>
            <w:rStyle w:val="Hyperlink"/>
            <w:noProof/>
          </w:rPr>
          <w:t>4.1.5</w:t>
        </w:r>
        <w:r w:rsidR="00BD0E67">
          <w:rPr>
            <w:rFonts w:asciiTheme="minorHAnsi" w:eastAsiaTheme="minorEastAsia" w:hAnsiTheme="minorHAnsi" w:cstheme="minorBidi"/>
            <w:noProof/>
            <w:sz w:val="22"/>
            <w:szCs w:val="22"/>
          </w:rPr>
          <w:tab/>
        </w:r>
        <w:r w:rsidR="00BD0E67" w:rsidRPr="003A288A">
          <w:rPr>
            <w:rStyle w:val="Hyperlink"/>
            <w:noProof/>
          </w:rPr>
          <w:t>Definitive Ephemeris Data transfer</w:t>
        </w:r>
        <w:r w:rsidR="00BD0E67">
          <w:rPr>
            <w:noProof/>
            <w:webHidden/>
          </w:rPr>
          <w:tab/>
        </w:r>
        <w:r>
          <w:rPr>
            <w:noProof/>
            <w:webHidden/>
          </w:rPr>
          <w:fldChar w:fldCharType="begin"/>
        </w:r>
        <w:r w:rsidR="00BD0E67">
          <w:rPr>
            <w:noProof/>
            <w:webHidden/>
          </w:rPr>
          <w:instrText xml:space="preserve"> PAGEREF _Toc280275225 \h </w:instrText>
        </w:r>
        <w:r>
          <w:rPr>
            <w:noProof/>
            <w:webHidden/>
          </w:rPr>
        </w:r>
        <w:r>
          <w:rPr>
            <w:noProof/>
            <w:webHidden/>
          </w:rPr>
          <w:fldChar w:fldCharType="separate"/>
        </w:r>
        <w:r w:rsidR="00E76382">
          <w:rPr>
            <w:noProof/>
            <w:webHidden/>
          </w:rPr>
          <w:t>4-2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6" w:history="1">
        <w:r w:rsidR="00BD0E67" w:rsidRPr="003A288A">
          <w:rPr>
            <w:rStyle w:val="Hyperlink"/>
            <w:noProof/>
          </w:rPr>
          <w:t>4.1.6</w:t>
        </w:r>
        <w:r w:rsidR="00BD0E67">
          <w:rPr>
            <w:rFonts w:asciiTheme="minorHAnsi" w:eastAsiaTheme="minorEastAsia" w:hAnsiTheme="minorHAnsi" w:cstheme="minorBidi"/>
            <w:noProof/>
            <w:sz w:val="22"/>
            <w:szCs w:val="22"/>
          </w:rPr>
          <w:tab/>
        </w:r>
        <w:r w:rsidR="00BD0E67" w:rsidRPr="003A288A">
          <w:rPr>
            <w:rStyle w:val="Hyperlink"/>
            <w:noProof/>
          </w:rPr>
          <w:t>Archived Engineering Data retrieval</w:t>
        </w:r>
        <w:r w:rsidR="00BD0E67">
          <w:rPr>
            <w:noProof/>
            <w:webHidden/>
          </w:rPr>
          <w:tab/>
        </w:r>
        <w:r>
          <w:rPr>
            <w:noProof/>
            <w:webHidden/>
          </w:rPr>
          <w:fldChar w:fldCharType="begin"/>
        </w:r>
        <w:r w:rsidR="00BD0E67">
          <w:rPr>
            <w:noProof/>
            <w:webHidden/>
          </w:rPr>
          <w:instrText xml:space="preserve"> PAGEREF _Toc280275226 \h </w:instrText>
        </w:r>
        <w:r>
          <w:rPr>
            <w:noProof/>
            <w:webHidden/>
          </w:rPr>
        </w:r>
        <w:r>
          <w:rPr>
            <w:noProof/>
            <w:webHidden/>
          </w:rPr>
          <w:fldChar w:fldCharType="separate"/>
        </w:r>
        <w:r w:rsidR="00E76382">
          <w:rPr>
            <w:noProof/>
            <w:webHidden/>
          </w:rPr>
          <w:t>4-2</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27" w:history="1">
        <w:r w:rsidR="00BD0E67" w:rsidRPr="003A288A">
          <w:rPr>
            <w:rStyle w:val="Hyperlink"/>
            <w:noProof/>
          </w:rPr>
          <w:t>4.2</w:t>
        </w:r>
        <w:r w:rsidR="00BD0E67">
          <w:rPr>
            <w:rFonts w:asciiTheme="minorHAnsi" w:eastAsiaTheme="minorEastAsia" w:hAnsiTheme="minorHAnsi" w:cstheme="minorBidi"/>
            <w:noProof/>
            <w:sz w:val="22"/>
            <w:szCs w:val="22"/>
          </w:rPr>
          <w:tab/>
        </w:r>
        <w:r w:rsidR="00BD0E67" w:rsidRPr="003A288A">
          <w:rPr>
            <w:rStyle w:val="Hyperlink"/>
            <w:noProof/>
          </w:rPr>
          <w:t>PRDS</w:t>
        </w:r>
        <w:r w:rsidR="00BD0E67">
          <w:rPr>
            <w:noProof/>
            <w:webHidden/>
          </w:rPr>
          <w:tab/>
        </w:r>
        <w:r>
          <w:rPr>
            <w:noProof/>
            <w:webHidden/>
          </w:rPr>
          <w:fldChar w:fldCharType="begin"/>
        </w:r>
        <w:r w:rsidR="00BD0E67">
          <w:rPr>
            <w:noProof/>
            <w:webHidden/>
          </w:rPr>
          <w:instrText xml:space="preserve"> PAGEREF _Toc280275227 \h </w:instrText>
        </w:r>
        <w:r>
          <w:rPr>
            <w:noProof/>
            <w:webHidden/>
          </w:rPr>
        </w:r>
        <w:r>
          <w:rPr>
            <w:noProof/>
            <w:webHidden/>
          </w:rPr>
          <w:fldChar w:fldCharType="separate"/>
        </w:r>
        <w:r w:rsidR="00E76382">
          <w:rPr>
            <w:noProof/>
            <w:webHidden/>
          </w:rPr>
          <w:t>4-3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8" w:history="1">
        <w:r w:rsidR="00BD0E67" w:rsidRPr="003A288A">
          <w:rPr>
            <w:rStyle w:val="Hyperlink"/>
            <w:noProof/>
          </w:rPr>
          <w:t>4.2.1</w:t>
        </w:r>
        <w:r w:rsidR="00BD0E67">
          <w:rPr>
            <w:rFonts w:asciiTheme="minorHAnsi" w:eastAsiaTheme="minorEastAsia" w:hAnsiTheme="minorHAnsi" w:cstheme="minorBidi"/>
            <w:noProof/>
            <w:sz w:val="22"/>
            <w:szCs w:val="22"/>
          </w:rPr>
          <w:tab/>
        </w:r>
        <w:r w:rsidR="00BD0E67" w:rsidRPr="003A288A">
          <w:rPr>
            <w:rStyle w:val="Hyperlink"/>
            <w:noProof/>
          </w:rPr>
          <w:t>PRDS Data</w:t>
        </w:r>
        <w:r w:rsidR="00BD0E67">
          <w:rPr>
            <w:noProof/>
            <w:webHidden/>
          </w:rPr>
          <w:tab/>
        </w:r>
        <w:r>
          <w:rPr>
            <w:noProof/>
            <w:webHidden/>
          </w:rPr>
          <w:fldChar w:fldCharType="begin"/>
        </w:r>
        <w:r w:rsidR="00BD0E67">
          <w:rPr>
            <w:noProof/>
            <w:webHidden/>
          </w:rPr>
          <w:instrText xml:space="preserve"> PAGEREF _Toc280275228 \h </w:instrText>
        </w:r>
        <w:r>
          <w:rPr>
            <w:noProof/>
            <w:webHidden/>
          </w:rPr>
        </w:r>
        <w:r>
          <w:rPr>
            <w:noProof/>
            <w:webHidden/>
          </w:rPr>
          <w:fldChar w:fldCharType="separate"/>
        </w:r>
        <w:r w:rsidR="00E76382">
          <w:rPr>
            <w:noProof/>
            <w:webHidden/>
          </w:rPr>
          <w:t>4-3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29" w:history="1">
        <w:r w:rsidR="00BD0E67" w:rsidRPr="003A288A">
          <w:rPr>
            <w:rStyle w:val="Hyperlink"/>
            <w:noProof/>
          </w:rPr>
          <w:t>4.2.2</w:t>
        </w:r>
        <w:r w:rsidR="00BD0E67">
          <w:rPr>
            <w:rFonts w:asciiTheme="minorHAnsi" w:eastAsiaTheme="minorEastAsia" w:hAnsiTheme="minorHAnsi" w:cstheme="minorBidi"/>
            <w:noProof/>
            <w:sz w:val="22"/>
            <w:szCs w:val="22"/>
          </w:rPr>
          <w:tab/>
        </w:r>
        <w:r w:rsidR="00BD0E67" w:rsidRPr="003A288A">
          <w:rPr>
            <w:rStyle w:val="Hyperlink"/>
            <w:noProof/>
          </w:rPr>
          <w:t>Science Instrument Apertures</w:t>
        </w:r>
        <w:r w:rsidR="00BD0E67">
          <w:rPr>
            <w:noProof/>
            <w:webHidden/>
          </w:rPr>
          <w:tab/>
        </w:r>
        <w:r>
          <w:rPr>
            <w:noProof/>
            <w:webHidden/>
          </w:rPr>
          <w:fldChar w:fldCharType="begin"/>
        </w:r>
        <w:r w:rsidR="00BD0E67">
          <w:rPr>
            <w:noProof/>
            <w:webHidden/>
          </w:rPr>
          <w:instrText xml:space="preserve"> PAGEREF _Toc280275229 \h </w:instrText>
        </w:r>
        <w:r>
          <w:rPr>
            <w:noProof/>
            <w:webHidden/>
          </w:rPr>
        </w:r>
        <w:r>
          <w:rPr>
            <w:noProof/>
            <w:webHidden/>
          </w:rPr>
          <w:fldChar w:fldCharType="separate"/>
        </w:r>
        <w:r w:rsidR="00E76382">
          <w:rPr>
            <w:noProof/>
            <w:webHidden/>
          </w:rPr>
          <w:t>4-3</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30" w:history="1">
        <w:r w:rsidR="00BD0E67" w:rsidRPr="003A288A">
          <w:rPr>
            <w:rStyle w:val="Hyperlink"/>
            <w:noProof/>
          </w:rPr>
          <w:t>4.3</w:t>
        </w:r>
        <w:r w:rsidR="00BD0E67">
          <w:rPr>
            <w:rFonts w:asciiTheme="minorHAnsi" w:eastAsiaTheme="minorEastAsia" w:hAnsiTheme="minorHAnsi" w:cstheme="minorBidi"/>
            <w:noProof/>
            <w:sz w:val="22"/>
            <w:szCs w:val="22"/>
          </w:rPr>
          <w:tab/>
        </w:r>
        <w:r w:rsidR="00BD0E67" w:rsidRPr="003A288A">
          <w:rPr>
            <w:rStyle w:val="Hyperlink"/>
            <w:noProof/>
          </w:rPr>
          <w:t>PPS</w:t>
        </w:r>
        <w:r w:rsidR="00BD0E67">
          <w:rPr>
            <w:noProof/>
            <w:webHidden/>
          </w:rPr>
          <w:tab/>
        </w:r>
        <w:r>
          <w:rPr>
            <w:noProof/>
            <w:webHidden/>
          </w:rPr>
          <w:fldChar w:fldCharType="begin"/>
        </w:r>
        <w:r w:rsidR="00BD0E67">
          <w:rPr>
            <w:noProof/>
            <w:webHidden/>
          </w:rPr>
          <w:instrText xml:space="preserve"> PAGEREF _Toc280275230 \h </w:instrText>
        </w:r>
        <w:r>
          <w:rPr>
            <w:noProof/>
            <w:webHidden/>
          </w:rPr>
        </w:r>
        <w:r>
          <w:rPr>
            <w:noProof/>
            <w:webHidden/>
          </w:rPr>
          <w:fldChar w:fldCharType="separate"/>
        </w:r>
        <w:r w:rsidR="00E76382">
          <w:rPr>
            <w:noProof/>
            <w:webHidden/>
          </w:rPr>
          <w:t>4-3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31" w:history="1">
        <w:r w:rsidR="00BD0E67" w:rsidRPr="003A288A">
          <w:rPr>
            <w:rStyle w:val="Hyperlink"/>
            <w:noProof/>
          </w:rPr>
          <w:t>4.3.1</w:t>
        </w:r>
        <w:r w:rsidR="00BD0E67">
          <w:rPr>
            <w:rFonts w:asciiTheme="minorHAnsi" w:eastAsiaTheme="minorEastAsia" w:hAnsiTheme="minorHAnsi" w:cstheme="minorBidi"/>
            <w:noProof/>
            <w:sz w:val="22"/>
            <w:szCs w:val="22"/>
          </w:rPr>
          <w:tab/>
        </w:r>
        <w:r w:rsidR="00BD0E67" w:rsidRPr="003A288A">
          <w:rPr>
            <w:rStyle w:val="Hyperlink"/>
            <w:noProof/>
          </w:rPr>
          <w:t>Proposal Information</w:t>
        </w:r>
        <w:r w:rsidR="00BD0E67">
          <w:rPr>
            <w:noProof/>
            <w:webHidden/>
          </w:rPr>
          <w:tab/>
        </w:r>
        <w:r>
          <w:rPr>
            <w:noProof/>
            <w:webHidden/>
          </w:rPr>
          <w:fldChar w:fldCharType="begin"/>
        </w:r>
        <w:r w:rsidR="00BD0E67">
          <w:rPr>
            <w:noProof/>
            <w:webHidden/>
          </w:rPr>
          <w:instrText xml:space="preserve"> PAGEREF _Toc280275231 \h </w:instrText>
        </w:r>
        <w:r>
          <w:rPr>
            <w:noProof/>
            <w:webHidden/>
          </w:rPr>
        </w:r>
        <w:r>
          <w:rPr>
            <w:noProof/>
            <w:webHidden/>
          </w:rPr>
          <w:fldChar w:fldCharType="separate"/>
        </w:r>
        <w:r w:rsidR="00E76382">
          <w:rPr>
            <w:noProof/>
            <w:webHidden/>
          </w:rPr>
          <w:t>4-3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32" w:history="1">
        <w:r w:rsidR="00BD0E67" w:rsidRPr="003A288A">
          <w:rPr>
            <w:rStyle w:val="Hyperlink"/>
            <w:noProof/>
          </w:rPr>
          <w:t>4.3.2</w:t>
        </w:r>
        <w:r w:rsidR="00BD0E67">
          <w:rPr>
            <w:rFonts w:asciiTheme="minorHAnsi" w:eastAsiaTheme="minorEastAsia" w:hAnsiTheme="minorHAnsi" w:cstheme="minorBidi"/>
            <w:noProof/>
            <w:sz w:val="22"/>
            <w:szCs w:val="22"/>
          </w:rPr>
          <w:tab/>
        </w:r>
        <w:r w:rsidR="00BD0E67" w:rsidRPr="003A288A">
          <w:rPr>
            <w:rStyle w:val="Hyperlink"/>
            <w:noProof/>
          </w:rPr>
          <w:t>Planning and Scheduling Information</w:t>
        </w:r>
        <w:r w:rsidR="00BD0E67">
          <w:rPr>
            <w:noProof/>
            <w:webHidden/>
          </w:rPr>
          <w:tab/>
        </w:r>
        <w:r>
          <w:rPr>
            <w:noProof/>
            <w:webHidden/>
          </w:rPr>
          <w:fldChar w:fldCharType="begin"/>
        </w:r>
        <w:r w:rsidR="00BD0E67">
          <w:rPr>
            <w:noProof/>
            <w:webHidden/>
          </w:rPr>
          <w:instrText xml:space="preserve"> PAGEREF _Toc280275232 \h </w:instrText>
        </w:r>
        <w:r>
          <w:rPr>
            <w:noProof/>
            <w:webHidden/>
          </w:rPr>
        </w:r>
        <w:r>
          <w:rPr>
            <w:noProof/>
            <w:webHidden/>
          </w:rPr>
          <w:fldChar w:fldCharType="separate"/>
        </w:r>
        <w:r w:rsidR="00E76382">
          <w:rPr>
            <w:noProof/>
            <w:webHidden/>
          </w:rPr>
          <w:t>4-4</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33" w:history="1">
        <w:r w:rsidR="00BD0E67" w:rsidRPr="003A288A">
          <w:rPr>
            <w:rStyle w:val="Hyperlink"/>
            <w:noProof/>
          </w:rPr>
          <w:t>4.3.3</w:t>
        </w:r>
        <w:r w:rsidR="00BD0E67">
          <w:rPr>
            <w:rFonts w:asciiTheme="minorHAnsi" w:eastAsiaTheme="minorEastAsia" w:hAnsiTheme="minorHAnsi" w:cstheme="minorBidi"/>
            <w:noProof/>
            <w:sz w:val="22"/>
            <w:szCs w:val="22"/>
          </w:rPr>
          <w:tab/>
        </w:r>
        <w:r w:rsidR="00BD0E67" w:rsidRPr="003A288A">
          <w:rPr>
            <w:rStyle w:val="Hyperlink"/>
            <w:noProof/>
          </w:rPr>
          <w:t>Notifications to PPS</w:t>
        </w:r>
        <w:r w:rsidR="00BD0E67">
          <w:rPr>
            <w:noProof/>
            <w:webHidden/>
          </w:rPr>
          <w:tab/>
        </w:r>
        <w:r>
          <w:rPr>
            <w:noProof/>
            <w:webHidden/>
          </w:rPr>
          <w:fldChar w:fldCharType="begin"/>
        </w:r>
        <w:r w:rsidR="00BD0E67">
          <w:rPr>
            <w:noProof/>
            <w:webHidden/>
          </w:rPr>
          <w:instrText xml:space="preserve"> PAGEREF _Toc280275233 \h </w:instrText>
        </w:r>
        <w:r>
          <w:rPr>
            <w:noProof/>
            <w:webHidden/>
          </w:rPr>
        </w:r>
        <w:r>
          <w:rPr>
            <w:noProof/>
            <w:webHidden/>
          </w:rPr>
          <w:fldChar w:fldCharType="separate"/>
        </w:r>
        <w:r w:rsidR="00E76382">
          <w:rPr>
            <w:noProof/>
            <w:webHidden/>
          </w:rPr>
          <w:t>4-4</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34" w:history="1">
        <w:r w:rsidR="00BD0E67" w:rsidRPr="003A288A">
          <w:rPr>
            <w:rStyle w:val="Hyperlink"/>
            <w:noProof/>
          </w:rPr>
          <w:t>4.4</w:t>
        </w:r>
        <w:r w:rsidR="00BD0E67">
          <w:rPr>
            <w:rFonts w:asciiTheme="minorHAnsi" w:eastAsiaTheme="minorEastAsia" w:hAnsiTheme="minorHAnsi" w:cstheme="minorBidi"/>
            <w:noProof/>
            <w:sz w:val="22"/>
            <w:szCs w:val="22"/>
          </w:rPr>
          <w:tab/>
        </w:r>
        <w:r w:rsidR="00BD0E67" w:rsidRPr="003A288A">
          <w:rPr>
            <w:rStyle w:val="Hyperlink"/>
            <w:noProof/>
          </w:rPr>
          <w:t>WSS</w:t>
        </w:r>
        <w:r w:rsidR="00BD0E67">
          <w:rPr>
            <w:noProof/>
            <w:webHidden/>
          </w:rPr>
          <w:tab/>
        </w:r>
        <w:r>
          <w:rPr>
            <w:noProof/>
            <w:webHidden/>
          </w:rPr>
          <w:fldChar w:fldCharType="begin"/>
        </w:r>
        <w:r w:rsidR="00BD0E67">
          <w:rPr>
            <w:noProof/>
            <w:webHidden/>
          </w:rPr>
          <w:instrText xml:space="preserve"> PAGEREF _Toc280275234 \h </w:instrText>
        </w:r>
        <w:r>
          <w:rPr>
            <w:noProof/>
            <w:webHidden/>
          </w:rPr>
        </w:r>
        <w:r>
          <w:rPr>
            <w:noProof/>
            <w:webHidden/>
          </w:rPr>
          <w:fldChar w:fldCharType="separate"/>
        </w:r>
        <w:r w:rsidR="00E76382">
          <w:rPr>
            <w:noProof/>
            <w:webHidden/>
          </w:rPr>
          <w:t>4-4</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35" w:history="1">
        <w:r w:rsidR="00BD0E67" w:rsidRPr="003A288A">
          <w:rPr>
            <w:rStyle w:val="Hyperlink"/>
            <w:noProof/>
          </w:rPr>
          <w:t>4.4.1</w:t>
        </w:r>
        <w:r w:rsidR="00BD0E67">
          <w:rPr>
            <w:rFonts w:asciiTheme="minorHAnsi" w:eastAsiaTheme="minorEastAsia" w:hAnsiTheme="minorHAnsi" w:cstheme="minorBidi"/>
            <w:noProof/>
            <w:sz w:val="22"/>
            <w:szCs w:val="22"/>
          </w:rPr>
          <w:tab/>
        </w:r>
        <w:r w:rsidR="00BD0E67" w:rsidRPr="003A288A">
          <w:rPr>
            <w:rStyle w:val="Hyperlink"/>
            <w:noProof/>
          </w:rPr>
          <w:t>WFS Data Processing</w:t>
        </w:r>
        <w:r w:rsidR="00BD0E67">
          <w:rPr>
            <w:noProof/>
            <w:webHidden/>
          </w:rPr>
          <w:tab/>
        </w:r>
        <w:r>
          <w:rPr>
            <w:noProof/>
            <w:webHidden/>
          </w:rPr>
          <w:fldChar w:fldCharType="begin"/>
        </w:r>
        <w:r w:rsidR="00BD0E67">
          <w:rPr>
            <w:noProof/>
            <w:webHidden/>
          </w:rPr>
          <w:instrText xml:space="preserve"> PAGEREF _Toc280275235 \h </w:instrText>
        </w:r>
        <w:r>
          <w:rPr>
            <w:noProof/>
            <w:webHidden/>
          </w:rPr>
        </w:r>
        <w:r>
          <w:rPr>
            <w:noProof/>
            <w:webHidden/>
          </w:rPr>
          <w:fldChar w:fldCharType="separate"/>
        </w:r>
        <w:r w:rsidR="00E76382">
          <w:rPr>
            <w:noProof/>
            <w:webHidden/>
          </w:rPr>
          <w:t>4-4</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36" w:history="1">
        <w:r w:rsidR="00BD0E67" w:rsidRPr="003A288A">
          <w:rPr>
            <w:rStyle w:val="Hyperlink"/>
            <w:noProof/>
          </w:rPr>
          <w:t>4.4.2</w:t>
        </w:r>
        <w:r w:rsidR="00BD0E67">
          <w:rPr>
            <w:rFonts w:asciiTheme="minorHAnsi" w:eastAsiaTheme="minorEastAsia" w:hAnsiTheme="minorHAnsi" w:cstheme="minorBidi"/>
            <w:noProof/>
            <w:sz w:val="22"/>
            <w:szCs w:val="22"/>
          </w:rPr>
          <w:tab/>
        </w:r>
        <w:r w:rsidR="00BD0E67" w:rsidRPr="003A288A">
          <w:rPr>
            <w:rStyle w:val="Hyperlink"/>
            <w:noProof/>
          </w:rPr>
          <w:t>WFS&amp;C Archive Package</w:t>
        </w:r>
        <w:r w:rsidR="00BD0E67">
          <w:rPr>
            <w:noProof/>
            <w:webHidden/>
          </w:rPr>
          <w:tab/>
        </w:r>
        <w:r>
          <w:rPr>
            <w:noProof/>
            <w:webHidden/>
          </w:rPr>
          <w:fldChar w:fldCharType="begin"/>
        </w:r>
        <w:r w:rsidR="00BD0E67">
          <w:rPr>
            <w:noProof/>
            <w:webHidden/>
          </w:rPr>
          <w:instrText xml:space="preserve"> PAGEREF _Toc280275236 \h </w:instrText>
        </w:r>
        <w:r>
          <w:rPr>
            <w:noProof/>
            <w:webHidden/>
          </w:rPr>
        </w:r>
        <w:r>
          <w:rPr>
            <w:noProof/>
            <w:webHidden/>
          </w:rPr>
          <w:fldChar w:fldCharType="separate"/>
        </w:r>
        <w:r w:rsidR="00E76382">
          <w:rPr>
            <w:noProof/>
            <w:webHidden/>
          </w:rPr>
          <w:t>4-5</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37" w:history="1">
        <w:r w:rsidR="00BD0E67" w:rsidRPr="003A288A">
          <w:rPr>
            <w:rStyle w:val="Hyperlink"/>
            <w:noProof/>
          </w:rPr>
          <w:t>4.5</w:t>
        </w:r>
        <w:r w:rsidR="00BD0E67">
          <w:rPr>
            <w:rFonts w:asciiTheme="minorHAnsi" w:eastAsiaTheme="minorEastAsia" w:hAnsiTheme="minorHAnsi" w:cstheme="minorBidi"/>
            <w:noProof/>
            <w:sz w:val="22"/>
            <w:szCs w:val="22"/>
          </w:rPr>
          <w:tab/>
        </w:r>
        <w:r w:rsidR="00BD0E67" w:rsidRPr="003A288A">
          <w:rPr>
            <w:rStyle w:val="Hyperlink"/>
            <w:noProof/>
          </w:rPr>
          <w:t>External Interface Requirements</w:t>
        </w:r>
        <w:r w:rsidR="00BD0E67">
          <w:rPr>
            <w:noProof/>
            <w:webHidden/>
          </w:rPr>
          <w:tab/>
        </w:r>
        <w:r>
          <w:rPr>
            <w:noProof/>
            <w:webHidden/>
          </w:rPr>
          <w:fldChar w:fldCharType="begin"/>
        </w:r>
        <w:r w:rsidR="00BD0E67">
          <w:rPr>
            <w:noProof/>
            <w:webHidden/>
          </w:rPr>
          <w:instrText xml:space="preserve"> PAGEREF _Toc280275237 \h </w:instrText>
        </w:r>
        <w:r>
          <w:rPr>
            <w:noProof/>
            <w:webHidden/>
          </w:rPr>
        </w:r>
        <w:r>
          <w:rPr>
            <w:noProof/>
            <w:webHidden/>
          </w:rPr>
          <w:fldChar w:fldCharType="separate"/>
        </w:r>
        <w:r w:rsidR="00E76382">
          <w:rPr>
            <w:noProof/>
            <w:webHidden/>
          </w:rPr>
          <w:t>4-5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38" w:history="1">
        <w:r w:rsidR="00BD0E67" w:rsidRPr="003A288A">
          <w:rPr>
            <w:rStyle w:val="Hyperlink"/>
            <w:noProof/>
          </w:rPr>
          <w:t>4.5.1</w:t>
        </w:r>
        <w:r w:rsidR="00BD0E67">
          <w:rPr>
            <w:rFonts w:asciiTheme="minorHAnsi" w:eastAsiaTheme="minorEastAsia" w:hAnsiTheme="minorHAnsi" w:cstheme="minorBidi"/>
            <w:noProof/>
            <w:sz w:val="22"/>
            <w:szCs w:val="22"/>
          </w:rPr>
          <w:tab/>
        </w:r>
        <w:r w:rsidR="00BD0E67" w:rsidRPr="003A288A">
          <w:rPr>
            <w:rStyle w:val="Hyperlink"/>
            <w:noProof/>
          </w:rPr>
          <w:t>Observers</w:t>
        </w:r>
        <w:r w:rsidR="00BD0E67">
          <w:rPr>
            <w:noProof/>
            <w:webHidden/>
          </w:rPr>
          <w:tab/>
        </w:r>
        <w:r>
          <w:rPr>
            <w:noProof/>
            <w:webHidden/>
          </w:rPr>
          <w:fldChar w:fldCharType="begin"/>
        </w:r>
        <w:r w:rsidR="00BD0E67">
          <w:rPr>
            <w:noProof/>
            <w:webHidden/>
          </w:rPr>
          <w:instrText xml:space="preserve"> PAGEREF _Toc280275238 \h </w:instrText>
        </w:r>
        <w:r>
          <w:rPr>
            <w:noProof/>
            <w:webHidden/>
          </w:rPr>
        </w:r>
        <w:r>
          <w:rPr>
            <w:noProof/>
            <w:webHidden/>
          </w:rPr>
          <w:fldChar w:fldCharType="separate"/>
        </w:r>
        <w:r w:rsidR="00E76382">
          <w:rPr>
            <w:noProof/>
            <w:webHidden/>
          </w:rPr>
          <w:t>4-5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39" w:history="1">
        <w:r w:rsidR="00BD0E67" w:rsidRPr="003A288A">
          <w:rPr>
            <w:rStyle w:val="Hyperlink"/>
            <w:noProof/>
          </w:rPr>
          <w:t>4.5.2</w:t>
        </w:r>
        <w:r w:rsidR="00BD0E67">
          <w:rPr>
            <w:rFonts w:asciiTheme="minorHAnsi" w:eastAsiaTheme="minorEastAsia" w:hAnsiTheme="minorHAnsi" w:cstheme="minorBidi"/>
            <w:noProof/>
            <w:sz w:val="22"/>
            <w:szCs w:val="22"/>
          </w:rPr>
          <w:tab/>
        </w:r>
        <w:r w:rsidR="00BD0E67" w:rsidRPr="003A288A">
          <w:rPr>
            <w:rStyle w:val="Hyperlink"/>
            <w:noProof/>
          </w:rPr>
          <w:t>Archive Users</w:t>
        </w:r>
        <w:r w:rsidR="00BD0E67">
          <w:rPr>
            <w:noProof/>
            <w:webHidden/>
          </w:rPr>
          <w:tab/>
        </w:r>
        <w:r>
          <w:rPr>
            <w:noProof/>
            <w:webHidden/>
          </w:rPr>
          <w:fldChar w:fldCharType="begin"/>
        </w:r>
        <w:r w:rsidR="00BD0E67">
          <w:rPr>
            <w:noProof/>
            <w:webHidden/>
          </w:rPr>
          <w:instrText xml:space="preserve"> PAGEREF _Toc280275239 \h </w:instrText>
        </w:r>
        <w:r>
          <w:rPr>
            <w:noProof/>
            <w:webHidden/>
          </w:rPr>
        </w:r>
        <w:r>
          <w:rPr>
            <w:noProof/>
            <w:webHidden/>
          </w:rPr>
          <w:fldChar w:fldCharType="separate"/>
        </w:r>
        <w:r w:rsidR="00E76382">
          <w:rPr>
            <w:noProof/>
            <w:webHidden/>
          </w:rPr>
          <w:t>4-6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0" w:history="1">
        <w:r w:rsidR="00BD0E67" w:rsidRPr="003A288A">
          <w:rPr>
            <w:rStyle w:val="Hyperlink"/>
            <w:noProof/>
          </w:rPr>
          <w:t>4.5.3</w:t>
        </w:r>
        <w:r w:rsidR="00BD0E67">
          <w:rPr>
            <w:rFonts w:asciiTheme="minorHAnsi" w:eastAsiaTheme="minorEastAsia" w:hAnsiTheme="minorHAnsi" w:cstheme="minorBidi"/>
            <w:noProof/>
            <w:sz w:val="22"/>
            <w:szCs w:val="22"/>
          </w:rPr>
          <w:tab/>
        </w:r>
        <w:r w:rsidR="00BD0E67" w:rsidRPr="003A288A">
          <w:rPr>
            <w:rStyle w:val="Hyperlink"/>
            <w:noProof/>
          </w:rPr>
          <w:t>Other Archive Facilities</w:t>
        </w:r>
        <w:r w:rsidR="00BD0E67">
          <w:rPr>
            <w:noProof/>
            <w:webHidden/>
          </w:rPr>
          <w:tab/>
        </w:r>
        <w:r>
          <w:rPr>
            <w:noProof/>
            <w:webHidden/>
          </w:rPr>
          <w:fldChar w:fldCharType="begin"/>
        </w:r>
        <w:r w:rsidR="00BD0E67">
          <w:rPr>
            <w:noProof/>
            <w:webHidden/>
          </w:rPr>
          <w:instrText xml:space="preserve"> PAGEREF _Toc280275240 \h </w:instrText>
        </w:r>
        <w:r>
          <w:rPr>
            <w:noProof/>
            <w:webHidden/>
          </w:rPr>
        </w:r>
        <w:r>
          <w:rPr>
            <w:noProof/>
            <w:webHidden/>
          </w:rPr>
          <w:fldChar w:fldCharType="separate"/>
        </w:r>
        <w:r w:rsidR="00E76382">
          <w:rPr>
            <w:noProof/>
            <w:webHidden/>
          </w:rPr>
          <w:t>4-6</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241" w:history="1">
        <w:r w:rsidR="00BD0E67" w:rsidRPr="003A288A">
          <w:rPr>
            <w:rStyle w:val="Hyperlink"/>
            <w:noProof/>
          </w:rPr>
          <w:t>5</w:t>
        </w:r>
        <w:r w:rsidR="00BD0E67">
          <w:rPr>
            <w:rFonts w:asciiTheme="minorHAnsi" w:eastAsiaTheme="minorEastAsia" w:hAnsiTheme="minorHAnsi" w:cstheme="minorBidi"/>
            <w:noProof/>
            <w:sz w:val="22"/>
            <w:szCs w:val="22"/>
          </w:rPr>
          <w:tab/>
        </w:r>
        <w:r w:rsidR="00BD0E67" w:rsidRPr="003A288A">
          <w:rPr>
            <w:rStyle w:val="Hyperlink"/>
            <w:noProof/>
          </w:rPr>
          <w:t>DMS Data Processing Component Requirements</w:t>
        </w:r>
        <w:r w:rsidR="00BD0E67">
          <w:rPr>
            <w:noProof/>
            <w:webHidden/>
          </w:rPr>
          <w:tab/>
        </w:r>
        <w:r>
          <w:rPr>
            <w:noProof/>
            <w:webHidden/>
          </w:rPr>
          <w:fldChar w:fldCharType="begin"/>
        </w:r>
        <w:r w:rsidR="00BD0E67">
          <w:rPr>
            <w:noProof/>
            <w:webHidden/>
          </w:rPr>
          <w:instrText xml:space="preserve"> PAGEREF _Toc280275241 \h </w:instrText>
        </w:r>
        <w:r>
          <w:rPr>
            <w:noProof/>
            <w:webHidden/>
          </w:rPr>
        </w:r>
        <w:r>
          <w:rPr>
            <w:noProof/>
            <w:webHidden/>
          </w:rPr>
          <w:fldChar w:fldCharType="separate"/>
        </w:r>
        <w:r w:rsidR="00E76382">
          <w:rPr>
            <w:noProof/>
            <w:webHidden/>
          </w:rPr>
          <w:t>5-1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42" w:history="1">
        <w:r w:rsidR="00BD0E67" w:rsidRPr="003A288A">
          <w:rPr>
            <w:rStyle w:val="Hyperlink"/>
            <w:noProof/>
          </w:rPr>
          <w:t>5.1</w:t>
        </w:r>
        <w:r w:rsidR="00BD0E67">
          <w:rPr>
            <w:rFonts w:asciiTheme="minorHAnsi" w:eastAsiaTheme="minorEastAsia" w:hAnsiTheme="minorHAnsi" w:cstheme="minorBidi"/>
            <w:noProof/>
            <w:sz w:val="22"/>
            <w:szCs w:val="22"/>
          </w:rPr>
          <w:tab/>
        </w:r>
        <w:r w:rsidR="00BD0E67" w:rsidRPr="003A288A">
          <w:rPr>
            <w:rStyle w:val="Hyperlink"/>
            <w:noProof/>
          </w:rPr>
          <w:t>Science Data Processing (SDP)</w:t>
        </w:r>
        <w:r w:rsidR="00BD0E67">
          <w:rPr>
            <w:noProof/>
            <w:webHidden/>
          </w:rPr>
          <w:tab/>
        </w:r>
        <w:r>
          <w:rPr>
            <w:noProof/>
            <w:webHidden/>
          </w:rPr>
          <w:fldChar w:fldCharType="begin"/>
        </w:r>
        <w:r w:rsidR="00BD0E67">
          <w:rPr>
            <w:noProof/>
            <w:webHidden/>
          </w:rPr>
          <w:instrText xml:space="preserve"> PAGEREF _Toc280275242 \h </w:instrText>
        </w:r>
        <w:r>
          <w:rPr>
            <w:noProof/>
            <w:webHidden/>
          </w:rPr>
        </w:r>
        <w:r>
          <w:rPr>
            <w:noProof/>
            <w:webHidden/>
          </w:rPr>
          <w:fldChar w:fldCharType="separate"/>
        </w:r>
        <w:r w:rsidR="00E76382">
          <w:rPr>
            <w:noProof/>
            <w:webHidden/>
          </w:rPr>
          <w:t>5-1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3" w:history="1">
        <w:r w:rsidR="00BD0E67" w:rsidRPr="003A288A">
          <w:rPr>
            <w:rStyle w:val="Hyperlink"/>
            <w:noProof/>
          </w:rPr>
          <w:t>5.1.1</w:t>
        </w:r>
        <w:r w:rsidR="00BD0E67">
          <w:rPr>
            <w:rFonts w:asciiTheme="minorHAnsi" w:eastAsiaTheme="minorEastAsia" w:hAnsiTheme="minorHAnsi" w:cstheme="minorBidi"/>
            <w:noProof/>
            <w:sz w:val="22"/>
            <w:szCs w:val="22"/>
          </w:rPr>
          <w:tab/>
        </w:r>
        <w:r w:rsidR="00BD0E67" w:rsidRPr="003A288A">
          <w:rPr>
            <w:rStyle w:val="Hyperlink"/>
            <w:noProof/>
          </w:rPr>
          <w:t>General SDP</w:t>
        </w:r>
        <w:r w:rsidR="00BD0E67">
          <w:rPr>
            <w:noProof/>
            <w:webHidden/>
          </w:rPr>
          <w:tab/>
        </w:r>
        <w:r>
          <w:rPr>
            <w:noProof/>
            <w:webHidden/>
          </w:rPr>
          <w:fldChar w:fldCharType="begin"/>
        </w:r>
        <w:r w:rsidR="00BD0E67">
          <w:rPr>
            <w:noProof/>
            <w:webHidden/>
          </w:rPr>
          <w:instrText xml:space="preserve"> PAGEREF _Toc280275243 \h </w:instrText>
        </w:r>
        <w:r>
          <w:rPr>
            <w:noProof/>
            <w:webHidden/>
          </w:rPr>
        </w:r>
        <w:r>
          <w:rPr>
            <w:noProof/>
            <w:webHidden/>
          </w:rPr>
          <w:fldChar w:fldCharType="separate"/>
        </w:r>
        <w:r w:rsidR="00E76382">
          <w:rPr>
            <w:noProof/>
            <w:webHidden/>
          </w:rPr>
          <w:t>5-1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4" w:history="1">
        <w:r w:rsidR="00BD0E67" w:rsidRPr="003A288A">
          <w:rPr>
            <w:rStyle w:val="Hyperlink"/>
            <w:noProof/>
          </w:rPr>
          <w:t>5.1.2</w:t>
        </w:r>
        <w:r w:rsidR="00BD0E67">
          <w:rPr>
            <w:rFonts w:asciiTheme="minorHAnsi" w:eastAsiaTheme="minorEastAsia" w:hAnsiTheme="minorHAnsi" w:cstheme="minorBidi"/>
            <w:noProof/>
            <w:sz w:val="22"/>
            <w:szCs w:val="22"/>
          </w:rPr>
          <w:tab/>
        </w:r>
        <w:r w:rsidR="00BD0E67" w:rsidRPr="003A288A">
          <w:rPr>
            <w:rStyle w:val="Hyperlink"/>
            <w:noProof/>
          </w:rPr>
          <w:t>Exposure level timeline</w:t>
        </w:r>
        <w:r w:rsidR="00BD0E67">
          <w:rPr>
            <w:noProof/>
            <w:webHidden/>
          </w:rPr>
          <w:tab/>
        </w:r>
        <w:r>
          <w:rPr>
            <w:noProof/>
            <w:webHidden/>
          </w:rPr>
          <w:fldChar w:fldCharType="begin"/>
        </w:r>
        <w:r w:rsidR="00BD0E67">
          <w:rPr>
            <w:noProof/>
            <w:webHidden/>
          </w:rPr>
          <w:instrText xml:space="preserve"> PAGEREF _Toc280275244 \h </w:instrText>
        </w:r>
        <w:r>
          <w:rPr>
            <w:noProof/>
            <w:webHidden/>
          </w:rPr>
        </w:r>
        <w:r>
          <w:rPr>
            <w:noProof/>
            <w:webHidden/>
          </w:rPr>
          <w:fldChar w:fldCharType="separate"/>
        </w:r>
        <w:r w:rsidR="00E76382">
          <w:rPr>
            <w:noProof/>
            <w:webHidden/>
          </w:rPr>
          <w:t>5-2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5" w:history="1">
        <w:r w:rsidR="00BD0E67" w:rsidRPr="003A288A">
          <w:rPr>
            <w:rStyle w:val="Hyperlink"/>
            <w:noProof/>
          </w:rPr>
          <w:t>5.1.3</w:t>
        </w:r>
        <w:r w:rsidR="00BD0E67">
          <w:rPr>
            <w:rFonts w:asciiTheme="minorHAnsi" w:eastAsiaTheme="minorEastAsia" w:hAnsiTheme="minorHAnsi" w:cstheme="minorBidi"/>
            <w:noProof/>
            <w:sz w:val="22"/>
            <w:szCs w:val="22"/>
          </w:rPr>
          <w:tab/>
        </w:r>
        <w:r w:rsidR="00BD0E67" w:rsidRPr="003A288A">
          <w:rPr>
            <w:rStyle w:val="Hyperlink"/>
            <w:noProof/>
          </w:rPr>
          <w:t>Telemetry receipt</w:t>
        </w:r>
        <w:r w:rsidR="00BD0E67">
          <w:rPr>
            <w:noProof/>
            <w:webHidden/>
          </w:rPr>
          <w:tab/>
        </w:r>
        <w:r>
          <w:rPr>
            <w:noProof/>
            <w:webHidden/>
          </w:rPr>
          <w:fldChar w:fldCharType="begin"/>
        </w:r>
        <w:r w:rsidR="00BD0E67">
          <w:rPr>
            <w:noProof/>
            <w:webHidden/>
          </w:rPr>
          <w:instrText xml:space="preserve"> PAGEREF _Toc280275245 \h </w:instrText>
        </w:r>
        <w:r>
          <w:rPr>
            <w:noProof/>
            <w:webHidden/>
          </w:rPr>
        </w:r>
        <w:r>
          <w:rPr>
            <w:noProof/>
            <w:webHidden/>
          </w:rPr>
          <w:fldChar w:fldCharType="separate"/>
        </w:r>
        <w:r w:rsidR="00E76382">
          <w:rPr>
            <w:noProof/>
            <w:webHidden/>
          </w:rPr>
          <w:t>5-2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6" w:history="1">
        <w:r w:rsidR="00BD0E67" w:rsidRPr="003A288A">
          <w:rPr>
            <w:rStyle w:val="Hyperlink"/>
            <w:noProof/>
          </w:rPr>
          <w:t>5.1.4</w:t>
        </w:r>
        <w:r w:rsidR="00BD0E67">
          <w:rPr>
            <w:rFonts w:asciiTheme="minorHAnsi" w:eastAsiaTheme="minorEastAsia" w:hAnsiTheme="minorHAnsi" w:cstheme="minorBidi"/>
            <w:noProof/>
            <w:sz w:val="22"/>
            <w:szCs w:val="22"/>
          </w:rPr>
          <w:tab/>
        </w:r>
        <w:r w:rsidR="00BD0E67" w:rsidRPr="003A288A">
          <w:rPr>
            <w:rStyle w:val="Hyperlink"/>
            <w:noProof/>
          </w:rPr>
          <w:t>Data Partitioning</w:t>
        </w:r>
        <w:r w:rsidR="00BD0E67">
          <w:rPr>
            <w:noProof/>
            <w:webHidden/>
          </w:rPr>
          <w:tab/>
        </w:r>
        <w:r>
          <w:rPr>
            <w:noProof/>
            <w:webHidden/>
          </w:rPr>
          <w:fldChar w:fldCharType="begin"/>
        </w:r>
        <w:r w:rsidR="00BD0E67">
          <w:rPr>
            <w:noProof/>
            <w:webHidden/>
          </w:rPr>
          <w:instrText xml:space="preserve"> PAGEREF _Toc280275246 \h </w:instrText>
        </w:r>
        <w:r>
          <w:rPr>
            <w:noProof/>
            <w:webHidden/>
          </w:rPr>
        </w:r>
        <w:r>
          <w:rPr>
            <w:noProof/>
            <w:webHidden/>
          </w:rPr>
          <w:fldChar w:fldCharType="separate"/>
        </w:r>
        <w:r w:rsidR="00E76382">
          <w:rPr>
            <w:noProof/>
            <w:webHidden/>
          </w:rPr>
          <w:t>5-3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7" w:history="1">
        <w:r w:rsidR="00BD0E67" w:rsidRPr="003A288A">
          <w:rPr>
            <w:rStyle w:val="Hyperlink"/>
            <w:noProof/>
          </w:rPr>
          <w:t>5.1.5</w:t>
        </w:r>
        <w:r w:rsidR="00BD0E67">
          <w:rPr>
            <w:rFonts w:asciiTheme="minorHAnsi" w:eastAsiaTheme="minorEastAsia" w:hAnsiTheme="minorHAnsi" w:cstheme="minorBidi"/>
            <w:noProof/>
            <w:sz w:val="22"/>
            <w:szCs w:val="22"/>
          </w:rPr>
          <w:tab/>
        </w:r>
        <w:r w:rsidR="00BD0E67" w:rsidRPr="003A288A">
          <w:rPr>
            <w:rStyle w:val="Hyperlink"/>
            <w:noProof/>
          </w:rPr>
          <w:t>FITS header keyword population</w:t>
        </w:r>
        <w:r w:rsidR="00BD0E67">
          <w:rPr>
            <w:noProof/>
            <w:webHidden/>
          </w:rPr>
          <w:tab/>
        </w:r>
        <w:r>
          <w:rPr>
            <w:noProof/>
            <w:webHidden/>
          </w:rPr>
          <w:fldChar w:fldCharType="begin"/>
        </w:r>
        <w:r w:rsidR="00BD0E67">
          <w:rPr>
            <w:noProof/>
            <w:webHidden/>
          </w:rPr>
          <w:instrText xml:space="preserve"> PAGEREF _Toc280275247 \h </w:instrText>
        </w:r>
        <w:r>
          <w:rPr>
            <w:noProof/>
            <w:webHidden/>
          </w:rPr>
        </w:r>
        <w:r>
          <w:rPr>
            <w:noProof/>
            <w:webHidden/>
          </w:rPr>
          <w:fldChar w:fldCharType="separate"/>
        </w:r>
        <w:r w:rsidR="00E76382">
          <w:rPr>
            <w:noProof/>
            <w:webHidden/>
          </w:rPr>
          <w:t>5-5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8" w:history="1">
        <w:r w:rsidR="00BD0E67" w:rsidRPr="003A288A">
          <w:rPr>
            <w:rStyle w:val="Hyperlink"/>
            <w:noProof/>
          </w:rPr>
          <w:t>5.1.6</w:t>
        </w:r>
        <w:r w:rsidR="00BD0E67">
          <w:rPr>
            <w:rFonts w:asciiTheme="minorHAnsi" w:eastAsiaTheme="minorEastAsia" w:hAnsiTheme="minorHAnsi" w:cstheme="minorBidi"/>
            <w:noProof/>
            <w:sz w:val="22"/>
            <w:szCs w:val="22"/>
          </w:rPr>
          <w:tab/>
        </w:r>
        <w:r w:rsidR="00BD0E67" w:rsidRPr="003A288A">
          <w:rPr>
            <w:rStyle w:val="Hyperlink"/>
            <w:noProof/>
          </w:rPr>
          <w:t>PPS information</w:t>
        </w:r>
        <w:r w:rsidR="00BD0E67">
          <w:rPr>
            <w:noProof/>
            <w:webHidden/>
          </w:rPr>
          <w:tab/>
        </w:r>
        <w:r>
          <w:rPr>
            <w:noProof/>
            <w:webHidden/>
          </w:rPr>
          <w:fldChar w:fldCharType="begin"/>
        </w:r>
        <w:r w:rsidR="00BD0E67">
          <w:rPr>
            <w:noProof/>
            <w:webHidden/>
          </w:rPr>
          <w:instrText xml:space="preserve"> PAGEREF _Toc280275248 \h </w:instrText>
        </w:r>
        <w:r>
          <w:rPr>
            <w:noProof/>
            <w:webHidden/>
          </w:rPr>
        </w:r>
        <w:r>
          <w:rPr>
            <w:noProof/>
            <w:webHidden/>
          </w:rPr>
          <w:fldChar w:fldCharType="separate"/>
        </w:r>
        <w:r w:rsidR="00E76382">
          <w:rPr>
            <w:noProof/>
            <w:webHidden/>
          </w:rPr>
          <w:t>5-5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49" w:history="1">
        <w:r w:rsidR="00BD0E67" w:rsidRPr="003A288A">
          <w:rPr>
            <w:rStyle w:val="Hyperlink"/>
            <w:noProof/>
          </w:rPr>
          <w:t>5.1.7</w:t>
        </w:r>
        <w:r w:rsidR="00BD0E67">
          <w:rPr>
            <w:rFonts w:asciiTheme="minorHAnsi" w:eastAsiaTheme="minorEastAsia" w:hAnsiTheme="minorHAnsi" w:cstheme="minorBidi"/>
            <w:noProof/>
            <w:sz w:val="22"/>
            <w:szCs w:val="22"/>
          </w:rPr>
          <w:tab/>
        </w:r>
        <w:r w:rsidR="00BD0E67" w:rsidRPr="003A288A">
          <w:rPr>
            <w:rStyle w:val="Hyperlink"/>
            <w:noProof/>
          </w:rPr>
          <w:t>S/c position information</w:t>
        </w:r>
        <w:r w:rsidR="00BD0E67">
          <w:rPr>
            <w:noProof/>
            <w:webHidden/>
          </w:rPr>
          <w:tab/>
        </w:r>
        <w:r>
          <w:rPr>
            <w:noProof/>
            <w:webHidden/>
          </w:rPr>
          <w:fldChar w:fldCharType="begin"/>
        </w:r>
        <w:r w:rsidR="00BD0E67">
          <w:rPr>
            <w:noProof/>
            <w:webHidden/>
          </w:rPr>
          <w:instrText xml:space="preserve"> PAGEREF _Toc280275249 \h </w:instrText>
        </w:r>
        <w:r>
          <w:rPr>
            <w:noProof/>
            <w:webHidden/>
          </w:rPr>
        </w:r>
        <w:r>
          <w:rPr>
            <w:noProof/>
            <w:webHidden/>
          </w:rPr>
          <w:fldChar w:fldCharType="separate"/>
        </w:r>
        <w:r w:rsidR="00E76382">
          <w:rPr>
            <w:noProof/>
            <w:webHidden/>
          </w:rPr>
          <w:t>5-6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50" w:history="1">
        <w:r w:rsidR="00BD0E67" w:rsidRPr="003A288A">
          <w:rPr>
            <w:rStyle w:val="Hyperlink"/>
            <w:noProof/>
          </w:rPr>
          <w:t>5.1.8</w:t>
        </w:r>
        <w:r w:rsidR="00BD0E67">
          <w:rPr>
            <w:rFonts w:asciiTheme="minorHAnsi" w:eastAsiaTheme="minorEastAsia" w:hAnsiTheme="minorHAnsi" w:cstheme="minorBidi"/>
            <w:noProof/>
            <w:sz w:val="22"/>
            <w:szCs w:val="22"/>
          </w:rPr>
          <w:tab/>
        </w:r>
        <w:r w:rsidR="00BD0E67" w:rsidRPr="003A288A">
          <w:rPr>
            <w:rStyle w:val="Hyperlink"/>
            <w:noProof/>
          </w:rPr>
          <w:t>Time information</w:t>
        </w:r>
        <w:r w:rsidR="00BD0E67">
          <w:rPr>
            <w:noProof/>
            <w:webHidden/>
          </w:rPr>
          <w:tab/>
        </w:r>
        <w:r>
          <w:rPr>
            <w:noProof/>
            <w:webHidden/>
          </w:rPr>
          <w:fldChar w:fldCharType="begin"/>
        </w:r>
        <w:r w:rsidR="00BD0E67">
          <w:rPr>
            <w:noProof/>
            <w:webHidden/>
          </w:rPr>
          <w:instrText xml:space="preserve"> PAGEREF _Toc280275250 \h </w:instrText>
        </w:r>
        <w:r>
          <w:rPr>
            <w:noProof/>
            <w:webHidden/>
          </w:rPr>
        </w:r>
        <w:r>
          <w:rPr>
            <w:noProof/>
            <w:webHidden/>
          </w:rPr>
          <w:fldChar w:fldCharType="separate"/>
        </w:r>
        <w:r w:rsidR="00E76382">
          <w:rPr>
            <w:noProof/>
            <w:webHidden/>
          </w:rPr>
          <w:t>5-6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51" w:history="1">
        <w:r w:rsidR="00BD0E67" w:rsidRPr="003A288A">
          <w:rPr>
            <w:rStyle w:val="Hyperlink"/>
            <w:noProof/>
          </w:rPr>
          <w:t>5.1.9</w:t>
        </w:r>
        <w:r w:rsidR="00BD0E67">
          <w:rPr>
            <w:rFonts w:asciiTheme="minorHAnsi" w:eastAsiaTheme="minorEastAsia" w:hAnsiTheme="minorHAnsi" w:cstheme="minorBidi"/>
            <w:noProof/>
            <w:sz w:val="22"/>
            <w:szCs w:val="22"/>
          </w:rPr>
          <w:tab/>
        </w:r>
        <w:r w:rsidR="00BD0E67" w:rsidRPr="003A288A">
          <w:rPr>
            <w:rStyle w:val="Hyperlink"/>
            <w:noProof/>
          </w:rPr>
          <w:t>Incorporate engineering data</w:t>
        </w:r>
        <w:r w:rsidR="00BD0E67">
          <w:rPr>
            <w:noProof/>
            <w:webHidden/>
          </w:rPr>
          <w:tab/>
        </w:r>
        <w:r>
          <w:rPr>
            <w:noProof/>
            <w:webHidden/>
          </w:rPr>
          <w:fldChar w:fldCharType="begin"/>
        </w:r>
        <w:r w:rsidR="00BD0E67">
          <w:rPr>
            <w:noProof/>
            <w:webHidden/>
          </w:rPr>
          <w:instrText xml:space="preserve"> PAGEREF _Toc280275251 \h </w:instrText>
        </w:r>
        <w:r>
          <w:rPr>
            <w:noProof/>
            <w:webHidden/>
          </w:rPr>
        </w:r>
        <w:r>
          <w:rPr>
            <w:noProof/>
            <w:webHidden/>
          </w:rPr>
          <w:fldChar w:fldCharType="separate"/>
        </w:r>
        <w:r w:rsidR="00E76382">
          <w:rPr>
            <w:noProof/>
            <w:webHidden/>
          </w:rPr>
          <w:t>5-7</w:t>
        </w:r>
        <w:r>
          <w:rPr>
            <w:noProof/>
            <w:webHidden/>
          </w:rPr>
          <w:fldChar w:fldCharType="end"/>
        </w:r>
      </w:hyperlink>
    </w:p>
    <w:p w:rsidR="00BD0E67" w:rsidRDefault="000B21C0">
      <w:pPr>
        <w:pStyle w:val="TOC3"/>
        <w:tabs>
          <w:tab w:val="left" w:pos="1440"/>
          <w:tab w:val="right" w:leader="dot" w:pos="9350"/>
        </w:tabs>
        <w:rPr>
          <w:rFonts w:asciiTheme="minorHAnsi" w:eastAsiaTheme="minorEastAsia" w:hAnsiTheme="minorHAnsi" w:cstheme="minorBidi"/>
          <w:noProof/>
          <w:sz w:val="22"/>
          <w:szCs w:val="22"/>
        </w:rPr>
      </w:pPr>
      <w:hyperlink w:anchor="_Toc280275252" w:history="1">
        <w:r w:rsidR="00BD0E67" w:rsidRPr="003A288A">
          <w:rPr>
            <w:rStyle w:val="Hyperlink"/>
            <w:noProof/>
          </w:rPr>
          <w:t>5.1.10</w:t>
        </w:r>
        <w:r w:rsidR="00BD0E67">
          <w:rPr>
            <w:rFonts w:asciiTheme="minorHAnsi" w:eastAsiaTheme="minorEastAsia" w:hAnsiTheme="minorHAnsi" w:cstheme="minorBidi"/>
            <w:noProof/>
            <w:sz w:val="22"/>
            <w:szCs w:val="22"/>
          </w:rPr>
          <w:tab/>
        </w:r>
        <w:r w:rsidR="00BD0E67" w:rsidRPr="003A288A">
          <w:rPr>
            <w:rStyle w:val="Hyperlink"/>
            <w:noProof/>
          </w:rPr>
          <w:t>Jitter Information</w:t>
        </w:r>
        <w:r w:rsidR="00BD0E67">
          <w:rPr>
            <w:noProof/>
            <w:webHidden/>
          </w:rPr>
          <w:tab/>
        </w:r>
        <w:r>
          <w:rPr>
            <w:noProof/>
            <w:webHidden/>
          </w:rPr>
          <w:fldChar w:fldCharType="begin"/>
        </w:r>
        <w:r w:rsidR="00BD0E67">
          <w:rPr>
            <w:noProof/>
            <w:webHidden/>
          </w:rPr>
          <w:instrText xml:space="preserve"> PAGEREF _Toc280275252 \h </w:instrText>
        </w:r>
        <w:r>
          <w:rPr>
            <w:noProof/>
            <w:webHidden/>
          </w:rPr>
        </w:r>
        <w:r>
          <w:rPr>
            <w:noProof/>
            <w:webHidden/>
          </w:rPr>
          <w:fldChar w:fldCharType="separate"/>
        </w:r>
        <w:r w:rsidR="00E76382">
          <w:rPr>
            <w:noProof/>
            <w:webHidden/>
          </w:rPr>
          <w:t>5-8</w:t>
        </w:r>
        <w:r>
          <w:rPr>
            <w:noProof/>
            <w:webHidden/>
          </w:rPr>
          <w:fldChar w:fldCharType="end"/>
        </w:r>
      </w:hyperlink>
    </w:p>
    <w:p w:rsidR="00BD0E67" w:rsidRDefault="000B21C0">
      <w:pPr>
        <w:pStyle w:val="TOC3"/>
        <w:tabs>
          <w:tab w:val="left" w:pos="1440"/>
          <w:tab w:val="right" w:leader="dot" w:pos="9350"/>
        </w:tabs>
        <w:rPr>
          <w:rFonts w:asciiTheme="minorHAnsi" w:eastAsiaTheme="minorEastAsia" w:hAnsiTheme="minorHAnsi" w:cstheme="minorBidi"/>
          <w:noProof/>
          <w:sz w:val="22"/>
          <w:szCs w:val="22"/>
        </w:rPr>
      </w:pPr>
      <w:hyperlink w:anchor="_Toc280275253" w:history="1">
        <w:r w:rsidR="00BD0E67" w:rsidRPr="003A288A">
          <w:rPr>
            <w:rStyle w:val="Hyperlink"/>
            <w:noProof/>
          </w:rPr>
          <w:t>5.1.11</w:t>
        </w:r>
        <w:r w:rsidR="00BD0E67">
          <w:rPr>
            <w:rFonts w:asciiTheme="minorHAnsi" w:eastAsiaTheme="minorEastAsia" w:hAnsiTheme="minorHAnsi" w:cstheme="minorBidi"/>
            <w:noProof/>
            <w:sz w:val="22"/>
            <w:szCs w:val="22"/>
          </w:rPr>
          <w:tab/>
        </w:r>
        <w:r w:rsidR="00BD0E67" w:rsidRPr="003A288A">
          <w:rPr>
            <w:rStyle w:val="Hyperlink"/>
            <w:noProof/>
          </w:rPr>
          <w:t>Archive interface</w:t>
        </w:r>
        <w:r w:rsidR="00BD0E67">
          <w:rPr>
            <w:noProof/>
            <w:webHidden/>
          </w:rPr>
          <w:tab/>
        </w:r>
        <w:r>
          <w:rPr>
            <w:noProof/>
            <w:webHidden/>
          </w:rPr>
          <w:fldChar w:fldCharType="begin"/>
        </w:r>
        <w:r w:rsidR="00BD0E67">
          <w:rPr>
            <w:noProof/>
            <w:webHidden/>
          </w:rPr>
          <w:instrText xml:space="preserve"> PAGEREF _Toc280275253 \h </w:instrText>
        </w:r>
        <w:r>
          <w:rPr>
            <w:noProof/>
            <w:webHidden/>
          </w:rPr>
        </w:r>
        <w:r>
          <w:rPr>
            <w:noProof/>
            <w:webHidden/>
          </w:rPr>
          <w:fldChar w:fldCharType="separate"/>
        </w:r>
        <w:r w:rsidR="00E76382">
          <w:rPr>
            <w:noProof/>
            <w:webHidden/>
          </w:rPr>
          <w:t>5-8</w:t>
        </w:r>
        <w:r>
          <w:rPr>
            <w:noProof/>
            <w:webHidden/>
          </w:rPr>
          <w:fldChar w:fldCharType="end"/>
        </w:r>
      </w:hyperlink>
    </w:p>
    <w:p w:rsidR="00BD0E67" w:rsidRDefault="000B21C0">
      <w:pPr>
        <w:pStyle w:val="TOC3"/>
        <w:tabs>
          <w:tab w:val="left" w:pos="1440"/>
          <w:tab w:val="right" w:leader="dot" w:pos="9350"/>
        </w:tabs>
        <w:rPr>
          <w:rFonts w:asciiTheme="minorHAnsi" w:eastAsiaTheme="minorEastAsia" w:hAnsiTheme="minorHAnsi" w:cstheme="minorBidi"/>
          <w:noProof/>
          <w:sz w:val="22"/>
          <w:szCs w:val="22"/>
        </w:rPr>
      </w:pPr>
      <w:hyperlink w:anchor="_Toc280275254" w:history="1">
        <w:r w:rsidR="00BD0E67" w:rsidRPr="003A288A">
          <w:rPr>
            <w:rStyle w:val="Hyperlink"/>
            <w:noProof/>
          </w:rPr>
          <w:t>5.1.12</w:t>
        </w:r>
        <w:r w:rsidR="00BD0E67">
          <w:rPr>
            <w:rFonts w:asciiTheme="minorHAnsi" w:eastAsiaTheme="minorEastAsia" w:hAnsiTheme="minorHAnsi" w:cstheme="minorBidi"/>
            <w:noProof/>
            <w:sz w:val="22"/>
            <w:szCs w:val="22"/>
          </w:rPr>
          <w:tab/>
        </w:r>
        <w:r w:rsidR="00BD0E67" w:rsidRPr="003A288A">
          <w:rPr>
            <w:rStyle w:val="Hyperlink"/>
            <w:noProof/>
          </w:rPr>
          <w:t>Calibration Interface</w:t>
        </w:r>
        <w:r w:rsidR="00BD0E67">
          <w:rPr>
            <w:noProof/>
            <w:webHidden/>
          </w:rPr>
          <w:tab/>
        </w:r>
        <w:r>
          <w:rPr>
            <w:noProof/>
            <w:webHidden/>
          </w:rPr>
          <w:fldChar w:fldCharType="begin"/>
        </w:r>
        <w:r w:rsidR="00BD0E67">
          <w:rPr>
            <w:noProof/>
            <w:webHidden/>
          </w:rPr>
          <w:instrText xml:space="preserve"> PAGEREF _Toc280275254 \h </w:instrText>
        </w:r>
        <w:r>
          <w:rPr>
            <w:noProof/>
            <w:webHidden/>
          </w:rPr>
        </w:r>
        <w:r>
          <w:rPr>
            <w:noProof/>
            <w:webHidden/>
          </w:rPr>
          <w:fldChar w:fldCharType="separate"/>
        </w:r>
        <w:r w:rsidR="00E76382">
          <w:rPr>
            <w:noProof/>
            <w:webHidden/>
          </w:rPr>
          <w:t>5-9</w:t>
        </w:r>
        <w:r>
          <w:rPr>
            <w:noProof/>
            <w:webHidden/>
          </w:rPr>
          <w:fldChar w:fldCharType="end"/>
        </w:r>
      </w:hyperlink>
    </w:p>
    <w:p w:rsidR="00BD0E67" w:rsidRDefault="000B21C0">
      <w:pPr>
        <w:pStyle w:val="TOC3"/>
        <w:tabs>
          <w:tab w:val="left" w:pos="1440"/>
          <w:tab w:val="right" w:leader="dot" w:pos="9350"/>
        </w:tabs>
        <w:rPr>
          <w:rFonts w:asciiTheme="minorHAnsi" w:eastAsiaTheme="minorEastAsia" w:hAnsiTheme="minorHAnsi" w:cstheme="minorBidi"/>
          <w:noProof/>
          <w:sz w:val="22"/>
          <w:szCs w:val="22"/>
        </w:rPr>
      </w:pPr>
      <w:hyperlink w:anchor="_Toc280275255" w:history="1">
        <w:r w:rsidR="00BD0E67" w:rsidRPr="003A288A">
          <w:rPr>
            <w:rStyle w:val="Hyperlink"/>
            <w:noProof/>
          </w:rPr>
          <w:t>5.1.13</w:t>
        </w:r>
        <w:r w:rsidR="00BD0E67">
          <w:rPr>
            <w:rFonts w:asciiTheme="minorHAnsi" w:eastAsiaTheme="minorEastAsia" w:hAnsiTheme="minorHAnsi" w:cstheme="minorBidi"/>
            <w:noProof/>
            <w:sz w:val="22"/>
            <w:szCs w:val="22"/>
          </w:rPr>
          <w:tab/>
        </w:r>
        <w:r w:rsidR="00BD0E67" w:rsidRPr="003A288A">
          <w:rPr>
            <w:rStyle w:val="Hyperlink"/>
            <w:noProof/>
          </w:rPr>
          <w:t>Data Completeness</w:t>
        </w:r>
        <w:r w:rsidR="00BD0E67">
          <w:rPr>
            <w:noProof/>
            <w:webHidden/>
          </w:rPr>
          <w:tab/>
        </w:r>
        <w:r>
          <w:rPr>
            <w:noProof/>
            <w:webHidden/>
          </w:rPr>
          <w:fldChar w:fldCharType="begin"/>
        </w:r>
        <w:r w:rsidR="00BD0E67">
          <w:rPr>
            <w:noProof/>
            <w:webHidden/>
          </w:rPr>
          <w:instrText xml:space="preserve"> PAGEREF _Toc280275255 \h </w:instrText>
        </w:r>
        <w:r>
          <w:rPr>
            <w:noProof/>
            <w:webHidden/>
          </w:rPr>
        </w:r>
        <w:r>
          <w:rPr>
            <w:noProof/>
            <w:webHidden/>
          </w:rPr>
          <w:fldChar w:fldCharType="separate"/>
        </w:r>
        <w:r w:rsidR="00E76382">
          <w:rPr>
            <w:noProof/>
            <w:webHidden/>
          </w:rPr>
          <w:t>5-9</w:t>
        </w:r>
        <w:r>
          <w:rPr>
            <w:noProof/>
            <w:webHidden/>
          </w:rPr>
          <w:fldChar w:fldCharType="end"/>
        </w:r>
      </w:hyperlink>
    </w:p>
    <w:p w:rsidR="00BD0E67" w:rsidRDefault="000B21C0">
      <w:pPr>
        <w:pStyle w:val="TOC3"/>
        <w:tabs>
          <w:tab w:val="left" w:pos="1440"/>
          <w:tab w:val="right" w:leader="dot" w:pos="9350"/>
        </w:tabs>
        <w:rPr>
          <w:rFonts w:asciiTheme="minorHAnsi" w:eastAsiaTheme="minorEastAsia" w:hAnsiTheme="minorHAnsi" w:cstheme="minorBidi"/>
          <w:noProof/>
          <w:sz w:val="22"/>
          <w:szCs w:val="22"/>
        </w:rPr>
      </w:pPr>
      <w:hyperlink w:anchor="_Toc280275256" w:history="1">
        <w:r w:rsidR="00BD0E67" w:rsidRPr="003A288A">
          <w:rPr>
            <w:rStyle w:val="Hyperlink"/>
            <w:noProof/>
          </w:rPr>
          <w:t>5.1.14</w:t>
        </w:r>
        <w:r w:rsidR="00BD0E67">
          <w:rPr>
            <w:rFonts w:asciiTheme="minorHAnsi" w:eastAsiaTheme="minorEastAsia" w:hAnsiTheme="minorHAnsi" w:cstheme="minorBidi"/>
            <w:noProof/>
            <w:sz w:val="22"/>
            <w:szCs w:val="22"/>
          </w:rPr>
          <w:tab/>
        </w:r>
        <w:r w:rsidR="00BD0E67" w:rsidRPr="003A288A">
          <w:rPr>
            <w:rStyle w:val="Hyperlink"/>
            <w:noProof/>
          </w:rPr>
          <w:t>Performance</w:t>
        </w:r>
        <w:r w:rsidR="00BD0E67">
          <w:rPr>
            <w:noProof/>
            <w:webHidden/>
          </w:rPr>
          <w:tab/>
        </w:r>
        <w:r>
          <w:rPr>
            <w:noProof/>
            <w:webHidden/>
          </w:rPr>
          <w:fldChar w:fldCharType="begin"/>
        </w:r>
        <w:r w:rsidR="00BD0E67">
          <w:rPr>
            <w:noProof/>
            <w:webHidden/>
          </w:rPr>
          <w:instrText xml:space="preserve"> PAGEREF _Toc280275256 \h </w:instrText>
        </w:r>
        <w:r>
          <w:rPr>
            <w:noProof/>
            <w:webHidden/>
          </w:rPr>
        </w:r>
        <w:r>
          <w:rPr>
            <w:noProof/>
            <w:webHidden/>
          </w:rPr>
          <w:fldChar w:fldCharType="separate"/>
        </w:r>
        <w:r w:rsidR="00E76382">
          <w:rPr>
            <w:noProof/>
            <w:webHidden/>
          </w:rPr>
          <w:t>5-9</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57" w:history="1">
        <w:r w:rsidR="00BD0E67" w:rsidRPr="003A288A">
          <w:rPr>
            <w:rStyle w:val="Hyperlink"/>
            <w:noProof/>
          </w:rPr>
          <w:t>5.2</w:t>
        </w:r>
        <w:r w:rsidR="00BD0E67">
          <w:rPr>
            <w:rFonts w:asciiTheme="minorHAnsi" w:eastAsiaTheme="minorEastAsia" w:hAnsiTheme="minorHAnsi" w:cstheme="minorBidi"/>
            <w:noProof/>
            <w:sz w:val="22"/>
            <w:szCs w:val="22"/>
          </w:rPr>
          <w:tab/>
        </w:r>
        <w:r w:rsidR="00BD0E67" w:rsidRPr="003A288A">
          <w:rPr>
            <w:rStyle w:val="Hyperlink"/>
            <w:noProof/>
          </w:rPr>
          <w:t>Engineering Data Processing (EDP)</w:t>
        </w:r>
        <w:r w:rsidR="00BD0E67">
          <w:rPr>
            <w:noProof/>
            <w:webHidden/>
          </w:rPr>
          <w:tab/>
        </w:r>
        <w:r>
          <w:rPr>
            <w:noProof/>
            <w:webHidden/>
          </w:rPr>
          <w:fldChar w:fldCharType="begin"/>
        </w:r>
        <w:r w:rsidR="00BD0E67">
          <w:rPr>
            <w:noProof/>
            <w:webHidden/>
          </w:rPr>
          <w:instrText xml:space="preserve"> PAGEREF _Toc280275257 \h </w:instrText>
        </w:r>
        <w:r>
          <w:rPr>
            <w:noProof/>
            <w:webHidden/>
          </w:rPr>
        </w:r>
        <w:r>
          <w:rPr>
            <w:noProof/>
            <w:webHidden/>
          </w:rPr>
          <w:fldChar w:fldCharType="separate"/>
        </w:r>
        <w:r w:rsidR="00E76382">
          <w:rPr>
            <w:noProof/>
            <w:webHidden/>
          </w:rPr>
          <w:t>5-10</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58" w:history="1">
        <w:r w:rsidR="00BD0E67" w:rsidRPr="003A288A">
          <w:rPr>
            <w:rStyle w:val="Hyperlink"/>
            <w:noProof/>
          </w:rPr>
          <w:t>5.2.1</w:t>
        </w:r>
        <w:r w:rsidR="00BD0E67">
          <w:rPr>
            <w:rFonts w:asciiTheme="minorHAnsi" w:eastAsiaTheme="minorEastAsia" w:hAnsiTheme="minorHAnsi" w:cstheme="minorBidi"/>
            <w:noProof/>
            <w:sz w:val="22"/>
            <w:szCs w:val="22"/>
          </w:rPr>
          <w:tab/>
        </w:r>
        <w:r w:rsidR="00BD0E67" w:rsidRPr="003A288A">
          <w:rPr>
            <w:rStyle w:val="Hyperlink"/>
            <w:noProof/>
          </w:rPr>
          <w:t>Recorded Engineering Data</w:t>
        </w:r>
        <w:r w:rsidR="00BD0E67">
          <w:rPr>
            <w:noProof/>
            <w:webHidden/>
          </w:rPr>
          <w:tab/>
        </w:r>
        <w:r>
          <w:rPr>
            <w:noProof/>
            <w:webHidden/>
          </w:rPr>
          <w:fldChar w:fldCharType="begin"/>
        </w:r>
        <w:r w:rsidR="00BD0E67">
          <w:rPr>
            <w:noProof/>
            <w:webHidden/>
          </w:rPr>
          <w:instrText xml:space="preserve"> PAGEREF _Toc280275258 \h </w:instrText>
        </w:r>
        <w:r>
          <w:rPr>
            <w:noProof/>
            <w:webHidden/>
          </w:rPr>
        </w:r>
        <w:r>
          <w:rPr>
            <w:noProof/>
            <w:webHidden/>
          </w:rPr>
          <w:fldChar w:fldCharType="separate"/>
        </w:r>
        <w:r w:rsidR="00E76382">
          <w:rPr>
            <w:noProof/>
            <w:webHidden/>
          </w:rPr>
          <w:t>5-10</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59" w:history="1">
        <w:r w:rsidR="00BD0E67" w:rsidRPr="003A288A">
          <w:rPr>
            <w:rStyle w:val="Hyperlink"/>
            <w:noProof/>
          </w:rPr>
          <w:t>5.2.2</w:t>
        </w:r>
        <w:r w:rsidR="00BD0E67">
          <w:rPr>
            <w:rFonts w:asciiTheme="minorHAnsi" w:eastAsiaTheme="minorEastAsia" w:hAnsiTheme="minorHAnsi" w:cstheme="minorBidi"/>
            <w:noProof/>
            <w:sz w:val="22"/>
            <w:szCs w:val="22"/>
          </w:rPr>
          <w:tab/>
        </w:r>
        <w:r w:rsidR="00BD0E67" w:rsidRPr="003A288A">
          <w:rPr>
            <w:rStyle w:val="Hyperlink"/>
            <w:noProof/>
          </w:rPr>
          <w:t>Calibrated Engineering Data Products</w:t>
        </w:r>
        <w:r w:rsidR="00BD0E67">
          <w:rPr>
            <w:noProof/>
            <w:webHidden/>
          </w:rPr>
          <w:tab/>
        </w:r>
        <w:r>
          <w:rPr>
            <w:noProof/>
            <w:webHidden/>
          </w:rPr>
          <w:fldChar w:fldCharType="begin"/>
        </w:r>
        <w:r w:rsidR="00BD0E67">
          <w:rPr>
            <w:noProof/>
            <w:webHidden/>
          </w:rPr>
          <w:instrText xml:space="preserve"> PAGEREF _Toc280275259 \h </w:instrText>
        </w:r>
        <w:r>
          <w:rPr>
            <w:noProof/>
            <w:webHidden/>
          </w:rPr>
        </w:r>
        <w:r>
          <w:rPr>
            <w:noProof/>
            <w:webHidden/>
          </w:rPr>
          <w:fldChar w:fldCharType="separate"/>
        </w:r>
        <w:r w:rsidR="00E76382">
          <w:rPr>
            <w:noProof/>
            <w:webHidden/>
          </w:rPr>
          <w:t>5-10</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60" w:history="1">
        <w:r w:rsidR="00BD0E67" w:rsidRPr="003A288A">
          <w:rPr>
            <w:rStyle w:val="Hyperlink"/>
            <w:noProof/>
          </w:rPr>
          <w:t>5.3</w:t>
        </w:r>
        <w:r w:rsidR="00BD0E67">
          <w:rPr>
            <w:rFonts w:asciiTheme="minorHAnsi" w:eastAsiaTheme="minorEastAsia" w:hAnsiTheme="minorHAnsi" w:cstheme="minorBidi"/>
            <w:noProof/>
            <w:sz w:val="22"/>
            <w:szCs w:val="22"/>
          </w:rPr>
          <w:tab/>
        </w:r>
        <w:r w:rsidR="00BD0E67" w:rsidRPr="003A288A">
          <w:rPr>
            <w:rStyle w:val="Hyperlink"/>
            <w:noProof/>
          </w:rPr>
          <w:t>Workflow Manager</w:t>
        </w:r>
        <w:r w:rsidR="00BD0E67">
          <w:rPr>
            <w:noProof/>
            <w:webHidden/>
          </w:rPr>
          <w:tab/>
        </w:r>
        <w:r>
          <w:rPr>
            <w:noProof/>
            <w:webHidden/>
          </w:rPr>
          <w:fldChar w:fldCharType="begin"/>
        </w:r>
        <w:r w:rsidR="00BD0E67">
          <w:rPr>
            <w:noProof/>
            <w:webHidden/>
          </w:rPr>
          <w:instrText xml:space="preserve"> PAGEREF _Toc280275260 \h </w:instrText>
        </w:r>
        <w:r>
          <w:rPr>
            <w:noProof/>
            <w:webHidden/>
          </w:rPr>
        </w:r>
        <w:r>
          <w:rPr>
            <w:noProof/>
            <w:webHidden/>
          </w:rPr>
          <w:fldChar w:fldCharType="separate"/>
        </w:r>
        <w:r w:rsidR="00E76382">
          <w:rPr>
            <w:noProof/>
            <w:webHidden/>
          </w:rPr>
          <w:t>5-11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61" w:history="1">
        <w:r w:rsidR="00BD0E67" w:rsidRPr="003A288A">
          <w:rPr>
            <w:rStyle w:val="Hyperlink"/>
            <w:noProof/>
          </w:rPr>
          <w:t>5.3.1</w:t>
        </w:r>
        <w:r w:rsidR="00BD0E67">
          <w:rPr>
            <w:rFonts w:asciiTheme="minorHAnsi" w:eastAsiaTheme="minorEastAsia" w:hAnsiTheme="minorHAnsi" w:cstheme="minorBidi"/>
            <w:noProof/>
            <w:sz w:val="22"/>
            <w:szCs w:val="22"/>
          </w:rPr>
          <w:tab/>
        </w:r>
        <w:r w:rsidR="00BD0E67" w:rsidRPr="003A288A">
          <w:rPr>
            <w:rStyle w:val="Hyperlink"/>
            <w:noProof/>
          </w:rPr>
          <w:t>Stages</w:t>
        </w:r>
        <w:r w:rsidR="00BD0E67">
          <w:rPr>
            <w:noProof/>
            <w:webHidden/>
          </w:rPr>
          <w:tab/>
        </w:r>
        <w:r>
          <w:rPr>
            <w:noProof/>
            <w:webHidden/>
          </w:rPr>
          <w:fldChar w:fldCharType="begin"/>
        </w:r>
        <w:r w:rsidR="00BD0E67">
          <w:rPr>
            <w:noProof/>
            <w:webHidden/>
          </w:rPr>
          <w:instrText xml:space="preserve"> PAGEREF _Toc280275261 \h </w:instrText>
        </w:r>
        <w:r>
          <w:rPr>
            <w:noProof/>
            <w:webHidden/>
          </w:rPr>
        </w:r>
        <w:r>
          <w:rPr>
            <w:noProof/>
            <w:webHidden/>
          </w:rPr>
          <w:fldChar w:fldCharType="separate"/>
        </w:r>
        <w:r w:rsidR="00E76382">
          <w:rPr>
            <w:noProof/>
            <w:webHidden/>
          </w:rPr>
          <w:t>5-11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62" w:history="1">
        <w:r w:rsidR="00BD0E67" w:rsidRPr="003A288A">
          <w:rPr>
            <w:rStyle w:val="Hyperlink"/>
            <w:noProof/>
          </w:rPr>
          <w:t>5.3.2</w:t>
        </w:r>
        <w:r w:rsidR="00BD0E67">
          <w:rPr>
            <w:rFonts w:asciiTheme="minorHAnsi" w:eastAsiaTheme="minorEastAsia" w:hAnsiTheme="minorHAnsi" w:cstheme="minorBidi"/>
            <w:noProof/>
            <w:sz w:val="22"/>
            <w:szCs w:val="22"/>
          </w:rPr>
          <w:tab/>
        </w:r>
        <w:r w:rsidR="00BD0E67" w:rsidRPr="003A288A">
          <w:rPr>
            <w:rStyle w:val="Hyperlink"/>
            <w:noProof/>
          </w:rPr>
          <w:t>Monitor and Control</w:t>
        </w:r>
        <w:r w:rsidR="00BD0E67">
          <w:rPr>
            <w:noProof/>
            <w:webHidden/>
          </w:rPr>
          <w:tab/>
        </w:r>
        <w:r>
          <w:rPr>
            <w:noProof/>
            <w:webHidden/>
          </w:rPr>
          <w:fldChar w:fldCharType="begin"/>
        </w:r>
        <w:r w:rsidR="00BD0E67">
          <w:rPr>
            <w:noProof/>
            <w:webHidden/>
          </w:rPr>
          <w:instrText xml:space="preserve"> PAGEREF _Toc280275262 \h </w:instrText>
        </w:r>
        <w:r>
          <w:rPr>
            <w:noProof/>
            <w:webHidden/>
          </w:rPr>
        </w:r>
        <w:r>
          <w:rPr>
            <w:noProof/>
            <w:webHidden/>
          </w:rPr>
          <w:fldChar w:fldCharType="separate"/>
        </w:r>
        <w:r w:rsidR="00E76382">
          <w:rPr>
            <w:noProof/>
            <w:webHidden/>
          </w:rPr>
          <w:t>5-12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63" w:history="1">
        <w:r w:rsidR="00BD0E67" w:rsidRPr="003A288A">
          <w:rPr>
            <w:rStyle w:val="Hyperlink"/>
            <w:noProof/>
          </w:rPr>
          <w:t>5.3.3</w:t>
        </w:r>
        <w:r w:rsidR="00BD0E67">
          <w:rPr>
            <w:rFonts w:asciiTheme="minorHAnsi" w:eastAsiaTheme="minorEastAsia" w:hAnsiTheme="minorHAnsi" w:cstheme="minorBidi"/>
            <w:noProof/>
            <w:sz w:val="22"/>
            <w:szCs w:val="22"/>
          </w:rPr>
          <w:tab/>
        </w:r>
        <w:r w:rsidR="00BD0E67" w:rsidRPr="003A288A">
          <w:rPr>
            <w:rStyle w:val="Hyperlink"/>
            <w:noProof/>
          </w:rPr>
          <w:t>Log Messages</w:t>
        </w:r>
        <w:r w:rsidR="00BD0E67">
          <w:rPr>
            <w:noProof/>
            <w:webHidden/>
          </w:rPr>
          <w:tab/>
        </w:r>
        <w:r>
          <w:rPr>
            <w:noProof/>
            <w:webHidden/>
          </w:rPr>
          <w:fldChar w:fldCharType="begin"/>
        </w:r>
        <w:r w:rsidR="00BD0E67">
          <w:rPr>
            <w:noProof/>
            <w:webHidden/>
          </w:rPr>
          <w:instrText xml:space="preserve"> PAGEREF _Toc280275263 \h </w:instrText>
        </w:r>
        <w:r>
          <w:rPr>
            <w:noProof/>
            <w:webHidden/>
          </w:rPr>
        </w:r>
        <w:r>
          <w:rPr>
            <w:noProof/>
            <w:webHidden/>
          </w:rPr>
          <w:fldChar w:fldCharType="separate"/>
        </w:r>
        <w:r w:rsidR="00E76382">
          <w:rPr>
            <w:noProof/>
            <w:webHidden/>
          </w:rPr>
          <w:t>5-14</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264" w:history="1">
        <w:r w:rsidR="00BD0E67" w:rsidRPr="003A288A">
          <w:rPr>
            <w:rStyle w:val="Hyperlink"/>
            <w:noProof/>
          </w:rPr>
          <w:t>6</w:t>
        </w:r>
        <w:r w:rsidR="00BD0E67">
          <w:rPr>
            <w:rFonts w:asciiTheme="minorHAnsi" w:eastAsiaTheme="minorEastAsia" w:hAnsiTheme="minorHAnsi" w:cstheme="minorBidi"/>
            <w:noProof/>
            <w:sz w:val="22"/>
            <w:szCs w:val="22"/>
          </w:rPr>
          <w:tab/>
        </w:r>
        <w:r w:rsidR="00BD0E67" w:rsidRPr="003A288A">
          <w:rPr>
            <w:rStyle w:val="Hyperlink"/>
            <w:noProof/>
          </w:rPr>
          <w:t>DMS Science Software Component Requirements</w:t>
        </w:r>
        <w:r w:rsidR="00BD0E67">
          <w:rPr>
            <w:noProof/>
            <w:webHidden/>
          </w:rPr>
          <w:tab/>
        </w:r>
        <w:r>
          <w:rPr>
            <w:noProof/>
            <w:webHidden/>
          </w:rPr>
          <w:fldChar w:fldCharType="begin"/>
        </w:r>
        <w:r w:rsidR="00BD0E67">
          <w:rPr>
            <w:noProof/>
            <w:webHidden/>
          </w:rPr>
          <w:instrText xml:space="preserve"> PAGEREF _Toc280275264 \h </w:instrText>
        </w:r>
        <w:r>
          <w:rPr>
            <w:noProof/>
            <w:webHidden/>
          </w:rPr>
        </w:r>
        <w:r>
          <w:rPr>
            <w:noProof/>
            <w:webHidden/>
          </w:rPr>
          <w:fldChar w:fldCharType="separate"/>
        </w:r>
        <w:r w:rsidR="00E76382">
          <w:rPr>
            <w:noProof/>
            <w:webHidden/>
          </w:rPr>
          <w:t>6-1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65" w:history="1">
        <w:r w:rsidR="00BD0E67" w:rsidRPr="003A288A">
          <w:rPr>
            <w:rStyle w:val="Hyperlink"/>
            <w:noProof/>
          </w:rPr>
          <w:t>6.1</w:t>
        </w:r>
        <w:r w:rsidR="00BD0E67">
          <w:rPr>
            <w:rFonts w:asciiTheme="minorHAnsi" w:eastAsiaTheme="minorEastAsia" w:hAnsiTheme="minorHAnsi" w:cstheme="minorBidi"/>
            <w:noProof/>
            <w:sz w:val="22"/>
            <w:szCs w:val="22"/>
          </w:rPr>
          <w:tab/>
        </w:r>
        <w:r w:rsidR="00BD0E67" w:rsidRPr="003A288A">
          <w:rPr>
            <w:rStyle w:val="Hyperlink"/>
            <w:noProof/>
          </w:rPr>
          <w:t>Calibration keywords</w:t>
        </w:r>
        <w:r w:rsidR="00BD0E67">
          <w:rPr>
            <w:noProof/>
            <w:webHidden/>
          </w:rPr>
          <w:tab/>
        </w:r>
        <w:r>
          <w:rPr>
            <w:noProof/>
            <w:webHidden/>
          </w:rPr>
          <w:fldChar w:fldCharType="begin"/>
        </w:r>
        <w:r w:rsidR="00BD0E67">
          <w:rPr>
            <w:noProof/>
            <w:webHidden/>
          </w:rPr>
          <w:instrText xml:space="preserve"> PAGEREF _Toc280275265 \h </w:instrText>
        </w:r>
        <w:r>
          <w:rPr>
            <w:noProof/>
            <w:webHidden/>
          </w:rPr>
        </w:r>
        <w:r>
          <w:rPr>
            <w:noProof/>
            <w:webHidden/>
          </w:rPr>
          <w:fldChar w:fldCharType="separate"/>
        </w:r>
        <w:r w:rsidR="00E76382">
          <w:rPr>
            <w:noProof/>
            <w:webHidden/>
          </w:rPr>
          <w:t>6-1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66" w:history="1">
        <w:r w:rsidR="00BD0E67" w:rsidRPr="003A288A">
          <w:rPr>
            <w:rStyle w:val="Hyperlink"/>
            <w:noProof/>
          </w:rPr>
          <w:t>6.1.1</w:t>
        </w:r>
        <w:r w:rsidR="00BD0E67">
          <w:rPr>
            <w:rFonts w:asciiTheme="minorHAnsi" w:eastAsiaTheme="minorEastAsia" w:hAnsiTheme="minorHAnsi" w:cstheme="minorBidi"/>
            <w:noProof/>
            <w:sz w:val="22"/>
            <w:szCs w:val="22"/>
          </w:rPr>
          <w:tab/>
        </w:r>
        <w:r w:rsidR="00BD0E67" w:rsidRPr="003A288A">
          <w:rPr>
            <w:rStyle w:val="Hyperlink"/>
            <w:noProof/>
          </w:rPr>
          <w:t>Calibration Reference Data Keywords</w:t>
        </w:r>
        <w:r w:rsidR="00BD0E67">
          <w:rPr>
            <w:noProof/>
            <w:webHidden/>
          </w:rPr>
          <w:tab/>
        </w:r>
        <w:r>
          <w:rPr>
            <w:noProof/>
            <w:webHidden/>
          </w:rPr>
          <w:fldChar w:fldCharType="begin"/>
        </w:r>
        <w:r w:rsidR="00BD0E67">
          <w:rPr>
            <w:noProof/>
            <w:webHidden/>
          </w:rPr>
          <w:instrText xml:space="preserve"> PAGEREF _Toc280275266 \h </w:instrText>
        </w:r>
        <w:r>
          <w:rPr>
            <w:noProof/>
            <w:webHidden/>
          </w:rPr>
        </w:r>
        <w:r>
          <w:rPr>
            <w:noProof/>
            <w:webHidden/>
          </w:rPr>
          <w:fldChar w:fldCharType="separate"/>
        </w:r>
        <w:r w:rsidR="00E76382">
          <w:rPr>
            <w:noProof/>
            <w:webHidden/>
          </w:rPr>
          <w:t>6-1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67" w:history="1">
        <w:r w:rsidR="00BD0E67" w:rsidRPr="003A288A">
          <w:rPr>
            <w:rStyle w:val="Hyperlink"/>
            <w:noProof/>
          </w:rPr>
          <w:t>6.1.2</w:t>
        </w:r>
        <w:r w:rsidR="00BD0E67">
          <w:rPr>
            <w:rFonts w:asciiTheme="minorHAnsi" w:eastAsiaTheme="minorEastAsia" w:hAnsiTheme="minorHAnsi" w:cstheme="minorBidi"/>
            <w:noProof/>
            <w:sz w:val="22"/>
            <w:szCs w:val="22"/>
          </w:rPr>
          <w:tab/>
        </w:r>
        <w:r w:rsidR="00BD0E67" w:rsidRPr="003A288A">
          <w:rPr>
            <w:rStyle w:val="Hyperlink"/>
            <w:noProof/>
          </w:rPr>
          <w:t>Image Extension Keywords</w:t>
        </w:r>
        <w:r w:rsidR="00BD0E67">
          <w:rPr>
            <w:noProof/>
            <w:webHidden/>
          </w:rPr>
          <w:tab/>
        </w:r>
        <w:r>
          <w:rPr>
            <w:noProof/>
            <w:webHidden/>
          </w:rPr>
          <w:fldChar w:fldCharType="begin"/>
        </w:r>
        <w:r w:rsidR="00BD0E67">
          <w:rPr>
            <w:noProof/>
            <w:webHidden/>
          </w:rPr>
          <w:instrText xml:space="preserve"> PAGEREF _Toc280275267 \h </w:instrText>
        </w:r>
        <w:r>
          <w:rPr>
            <w:noProof/>
            <w:webHidden/>
          </w:rPr>
        </w:r>
        <w:r>
          <w:rPr>
            <w:noProof/>
            <w:webHidden/>
          </w:rPr>
          <w:fldChar w:fldCharType="separate"/>
        </w:r>
        <w:r w:rsidR="00E76382">
          <w:rPr>
            <w:noProof/>
            <w:webHidden/>
          </w:rPr>
          <w:t>6-1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68" w:history="1">
        <w:r w:rsidR="00BD0E67" w:rsidRPr="003A288A">
          <w:rPr>
            <w:rStyle w:val="Hyperlink"/>
            <w:noProof/>
          </w:rPr>
          <w:t>6.2</w:t>
        </w:r>
        <w:r w:rsidR="00BD0E67">
          <w:rPr>
            <w:rFonts w:asciiTheme="minorHAnsi" w:eastAsiaTheme="minorEastAsia" w:hAnsiTheme="minorHAnsi" w:cstheme="minorBidi"/>
            <w:noProof/>
            <w:sz w:val="22"/>
            <w:szCs w:val="22"/>
          </w:rPr>
          <w:tab/>
        </w:r>
        <w:r w:rsidR="00BD0E67" w:rsidRPr="003A288A">
          <w:rPr>
            <w:rStyle w:val="Hyperlink"/>
            <w:noProof/>
          </w:rPr>
          <w:t>Calibration Pipeline</w:t>
        </w:r>
        <w:r w:rsidR="00BD0E67">
          <w:rPr>
            <w:noProof/>
            <w:webHidden/>
          </w:rPr>
          <w:tab/>
        </w:r>
        <w:r>
          <w:rPr>
            <w:noProof/>
            <w:webHidden/>
          </w:rPr>
          <w:fldChar w:fldCharType="begin"/>
        </w:r>
        <w:r w:rsidR="00BD0E67">
          <w:rPr>
            <w:noProof/>
            <w:webHidden/>
          </w:rPr>
          <w:instrText xml:space="preserve"> PAGEREF _Toc280275268 \h </w:instrText>
        </w:r>
        <w:r>
          <w:rPr>
            <w:noProof/>
            <w:webHidden/>
          </w:rPr>
        </w:r>
        <w:r>
          <w:rPr>
            <w:noProof/>
            <w:webHidden/>
          </w:rPr>
          <w:fldChar w:fldCharType="separate"/>
        </w:r>
        <w:r w:rsidR="00E76382">
          <w:rPr>
            <w:noProof/>
            <w:webHidden/>
          </w:rPr>
          <w:t>6-1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69" w:history="1">
        <w:r w:rsidR="00BD0E67" w:rsidRPr="003A288A">
          <w:rPr>
            <w:rStyle w:val="Hyperlink"/>
            <w:noProof/>
          </w:rPr>
          <w:t>6.2.1</w:t>
        </w:r>
        <w:r w:rsidR="00BD0E67">
          <w:rPr>
            <w:rFonts w:asciiTheme="minorHAnsi" w:eastAsiaTheme="minorEastAsia" w:hAnsiTheme="minorHAnsi" w:cstheme="minorBidi"/>
            <w:noProof/>
            <w:sz w:val="22"/>
            <w:szCs w:val="22"/>
          </w:rPr>
          <w:tab/>
        </w:r>
        <w:r w:rsidR="00BD0E67" w:rsidRPr="003A288A">
          <w:rPr>
            <w:rStyle w:val="Hyperlink"/>
            <w:noProof/>
          </w:rPr>
          <w:t>Calibration Pipeline Processing</w:t>
        </w:r>
        <w:r w:rsidR="00BD0E67">
          <w:rPr>
            <w:noProof/>
            <w:webHidden/>
          </w:rPr>
          <w:tab/>
        </w:r>
        <w:r>
          <w:rPr>
            <w:noProof/>
            <w:webHidden/>
          </w:rPr>
          <w:fldChar w:fldCharType="begin"/>
        </w:r>
        <w:r w:rsidR="00BD0E67">
          <w:rPr>
            <w:noProof/>
            <w:webHidden/>
          </w:rPr>
          <w:instrText xml:space="preserve"> PAGEREF _Toc280275269 \h </w:instrText>
        </w:r>
        <w:r>
          <w:rPr>
            <w:noProof/>
            <w:webHidden/>
          </w:rPr>
        </w:r>
        <w:r>
          <w:rPr>
            <w:noProof/>
            <w:webHidden/>
          </w:rPr>
          <w:fldChar w:fldCharType="separate"/>
        </w:r>
        <w:r w:rsidR="00E76382">
          <w:rPr>
            <w:noProof/>
            <w:webHidden/>
          </w:rPr>
          <w:t>6-1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0" w:history="1">
        <w:r w:rsidR="00BD0E67" w:rsidRPr="003A288A">
          <w:rPr>
            <w:rStyle w:val="Hyperlink"/>
            <w:noProof/>
          </w:rPr>
          <w:t>6.2.2</w:t>
        </w:r>
        <w:r w:rsidR="00BD0E67">
          <w:rPr>
            <w:rFonts w:asciiTheme="minorHAnsi" w:eastAsiaTheme="minorEastAsia" w:hAnsiTheme="minorHAnsi" w:cstheme="minorBidi"/>
            <w:noProof/>
            <w:sz w:val="22"/>
            <w:szCs w:val="22"/>
          </w:rPr>
          <w:tab/>
        </w:r>
        <w:r w:rsidR="00BD0E67" w:rsidRPr="003A288A">
          <w:rPr>
            <w:rStyle w:val="Hyperlink"/>
            <w:noProof/>
          </w:rPr>
          <w:t>Calibration steps</w:t>
        </w:r>
        <w:r w:rsidR="00BD0E67">
          <w:rPr>
            <w:noProof/>
            <w:webHidden/>
          </w:rPr>
          <w:tab/>
        </w:r>
        <w:r>
          <w:rPr>
            <w:noProof/>
            <w:webHidden/>
          </w:rPr>
          <w:fldChar w:fldCharType="begin"/>
        </w:r>
        <w:r w:rsidR="00BD0E67">
          <w:rPr>
            <w:noProof/>
            <w:webHidden/>
          </w:rPr>
          <w:instrText xml:space="preserve"> PAGEREF _Toc280275270 \h </w:instrText>
        </w:r>
        <w:r>
          <w:rPr>
            <w:noProof/>
            <w:webHidden/>
          </w:rPr>
        </w:r>
        <w:r>
          <w:rPr>
            <w:noProof/>
            <w:webHidden/>
          </w:rPr>
          <w:fldChar w:fldCharType="separate"/>
        </w:r>
        <w:r w:rsidR="00E76382">
          <w:rPr>
            <w:noProof/>
            <w:webHidden/>
          </w:rPr>
          <w:t>6-3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1" w:history="1">
        <w:r w:rsidR="00BD0E67" w:rsidRPr="003A288A">
          <w:rPr>
            <w:rStyle w:val="Hyperlink"/>
            <w:noProof/>
          </w:rPr>
          <w:t>6.2.3</w:t>
        </w:r>
        <w:r w:rsidR="00BD0E67">
          <w:rPr>
            <w:rFonts w:asciiTheme="minorHAnsi" w:eastAsiaTheme="minorEastAsia" w:hAnsiTheme="minorHAnsi" w:cstheme="minorBidi"/>
            <w:noProof/>
            <w:sz w:val="22"/>
            <w:szCs w:val="22"/>
          </w:rPr>
          <w:tab/>
        </w:r>
        <w:r w:rsidR="00BD0E67" w:rsidRPr="003A288A">
          <w:rPr>
            <w:rStyle w:val="Hyperlink"/>
            <w:noProof/>
          </w:rPr>
          <w:t>Variations of Calibration Capabilities</w:t>
        </w:r>
        <w:r w:rsidR="00BD0E67">
          <w:rPr>
            <w:noProof/>
            <w:webHidden/>
          </w:rPr>
          <w:tab/>
        </w:r>
        <w:r>
          <w:rPr>
            <w:noProof/>
            <w:webHidden/>
          </w:rPr>
          <w:fldChar w:fldCharType="begin"/>
        </w:r>
        <w:r w:rsidR="00BD0E67">
          <w:rPr>
            <w:noProof/>
            <w:webHidden/>
          </w:rPr>
          <w:instrText xml:space="preserve"> PAGEREF _Toc280275271 \h </w:instrText>
        </w:r>
        <w:r>
          <w:rPr>
            <w:noProof/>
            <w:webHidden/>
          </w:rPr>
        </w:r>
        <w:r>
          <w:rPr>
            <w:noProof/>
            <w:webHidden/>
          </w:rPr>
          <w:fldChar w:fldCharType="separate"/>
        </w:r>
        <w:r w:rsidR="00E76382">
          <w:rPr>
            <w:noProof/>
            <w:webHidden/>
          </w:rPr>
          <w:t>6-5</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72" w:history="1">
        <w:r w:rsidR="00BD0E67" w:rsidRPr="003A288A">
          <w:rPr>
            <w:rStyle w:val="Hyperlink"/>
            <w:noProof/>
          </w:rPr>
          <w:t>6.3</w:t>
        </w:r>
        <w:r w:rsidR="00BD0E67">
          <w:rPr>
            <w:rFonts w:asciiTheme="minorHAnsi" w:eastAsiaTheme="minorEastAsia" w:hAnsiTheme="minorHAnsi" w:cstheme="minorBidi"/>
            <w:noProof/>
            <w:sz w:val="22"/>
            <w:szCs w:val="22"/>
          </w:rPr>
          <w:tab/>
        </w:r>
        <w:r w:rsidR="00BD0E67" w:rsidRPr="003A288A">
          <w:rPr>
            <w:rStyle w:val="Hyperlink"/>
            <w:noProof/>
          </w:rPr>
          <w:t>Association Processing</w:t>
        </w:r>
        <w:r w:rsidR="00BD0E67">
          <w:rPr>
            <w:noProof/>
            <w:webHidden/>
          </w:rPr>
          <w:tab/>
        </w:r>
        <w:r>
          <w:rPr>
            <w:noProof/>
            <w:webHidden/>
          </w:rPr>
          <w:fldChar w:fldCharType="begin"/>
        </w:r>
        <w:r w:rsidR="00BD0E67">
          <w:rPr>
            <w:noProof/>
            <w:webHidden/>
          </w:rPr>
          <w:instrText xml:space="preserve"> PAGEREF _Toc280275272 \h </w:instrText>
        </w:r>
        <w:r>
          <w:rPr>
            <w:noProof/>
            <w:webHidden/>
          </w:rPr>
        </w:r>
        <w:r>
          <w:rPr>
            <w:noProof/>
            <w:webHidden/>
          </w:rPr>
          <w:fldChar w:fldCharType="separate"/>
        </w:r>
        <w:r w:rsidR="00E76382">
          <w:rPr>
            <w:noProof/>
            <w:webHidden/>
          </w:rPr>
          <w:t>6-6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3" w:history="1">
        <w:r w:rsidR="00BD0E67" w:rsidRPr="003A288A">
          <w:rPr>
            <w:rStyle w:val="Hyperlink"/>
            <w:noProof/>
          </w:rPr>
          <w:t>6.3.1</w:t>
        </w:r>
        <w:r w:rsidR="00BD0E67">
          <w:rPr>
            <w:rFonts w:asciiTheme="minorHAnsi" w:eastAsiaTheme="minorEastAsia" w:hAnsiTheme="minorHAnsi" w:cstheme="minorBidi"/>
            <w:noProof/>
            <w:sz w:val="22"/>
            <w:szCs w:val="22"/>
          </w:rPr>
          <w:tab/>
        </w:r>
        <w:r w:rsidR="00BD0E67" w:rsidRPr="003A288A">
          <w:rPr>
            <w:rStyle w:val="Hyperlink"/>
            <w:noProof/>
          </w:rPr>
          <w:t>Association Properties</w:t>
        </w:r>
        <w:r w:rsidR="00BD0E67">
          <w:rPr>
            <w:noProof/>
            <w:webHidden/>
          </w:rPr>
          <w:tab/>
        </w:r>
        <w:r>
          <w:rPr>
            <w:noProof/>
            <w:webHidden/>
          </w:rPr>
          <w:fldChar w:fldCharType="begin"/>
        </w:r>
        <w:r w:rsidR="00BD0E67">
          <w:rPr>
            <w:noProof/>
            <w:webHidden/>
          </w:rPr>
          <w:instrText xml:space="preserve"> PAGEREF _Toc280275273 \h </w:instrText>
        </w:r>
        <w:r>
          <w:rPr>
            <w:noProof/>
            <w:webHidden/>
          </w:rPr>
        </w:r>
        <w:r>
          <w:rPr>
            <w:noProof/>
            <w:webHidden/>
          </w:rPr>
          <w:fldChar w:fldCharType="separate"/>
        </w:r>
        <w:r w:rsidR="00E76382">
          <w:rPr>
            <w:noProof/>
            <w:webHidden/>
          </w:rPr>
          <w:t>6-6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4" w:history="1">
        <w:r w:rsidR="00BD0E67" w:rsidRPr="003A288A">
          <w:rPr>
            <w:rStyle w:val="Hyperlink"/>
            <w:noProof/>
          </w:rPr>
          <w:t>6.3.2</w:t>
        </w:r>
        <w:r w:rsidR="00BD0E67">
          <w:rPr>
            <w:rFonts w:asciiTheme="minorHAnsi" w:eastAsiaTheme="minorEastAsia" w:hAnsiTheme="minorHAnsi" w:cstheme="minorBidi"/>
            <w:noProof/>
            <w:sz w:val="22"/>
            <w:szCs w:val="22"/>
          </w:rPr>
          <w:tab/>
        </w:r>
        <w:r w:rsidR="00BD0E67" w:rsidRPr="003A288A">
          <w:rPr>
            <w:rStyle w:val="Hyperlink"/>
            <w:noProof/>
          </w:rPr>
          <w:t>Association Pool</w:t>
        </w:r>
        <w:r w:rsidR="00BD0E67">
          <w:rPr>
            <w:noProof/>
            <w:webHidden/>
          </w:rPr>
          <w:tab/>
        </w:r>
        <w:r>
          <w:rPr>
            <w:noProof/>
            <w:webHidden/>
          </w:rPr>
          <w:fldChar w:fldCharType="begin"/>
        </w:r>
        <w:r w:rsidR="00BD0E67">
          <w:rPr>
            <w:noProof/>
            <w:webHidden/>
          </w:rPr>
          <w:instrText xml:space="preserve"> PAGEREF _Toc280275274 \h </w:instrText>
        </w:r>
        <w:r>
          <w:rPr>
            <w:noProof/>
            <w:webHidden/>
          </w:rPr>
        </w:r>
        <w:r>
          <w:rPr>
            <w:noProof/>
            <w:webHidden/>
          </w:rPr>
          <w:fldChar w:fldCharType="separate"/>
        </w:r>
        <w:r w:rsidR="00E76382">
          <w:rPr>
            <w:noProof/>
            <w:webHidden/>
          </w:rPr>
          <w:t>6-6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5" w:history="1">
        <w:r w:rsidR="00BD0E67" w:rsidRPr="003A288A">
          <w:rPr>
            <w:rStyle w:val="Hyperlink"/>
            <w:noProof/>
          </w:rPr>
          <w:t>6.3.3</w:t>
        </w:r>
        <w:r w:rsidR="00BD0E67">
          <w:rPr>
            <w:rFonts w:asciiTheme="minorHAnsi" w:eastAsiaTheme="minorEastAsia" w:hAnsiTheme="minorHAnsi" w:cstheme="minorBidi"/>
            <w:noProof/>
            <w:sz w:val="22"/>
            <w:szCs w:val="22"/>
          </w:rPr>
          <w:tab/>
        </w:r>
        <w:r w:rsidR="00BD0E67" w:rsidRPr="003A288A">
          <w:rPr>
            <w:rStyle w:val="Hyperlink"/>
            <w:noProof/>
          </w:rPr>
          <w:t>Association Generator</w:t>
        </w:r>
        <w:r w:rsidR="00BD0E67">
          <w:rPr>
            <w:noProof/>
            <w:webHidden/>
          </w:rPr>
          <w:tab/>
        </w:r>
        <w:r>
          <w:rPr>
            <w:noProof/>
            <w:webHidden/>
          </w:rPr>
          <w:fldChar w:fldCharType="begin"/>
        </w:r>
        <w:r w:rsidR="00BD0E67">
          <w:rPr>
            <w:noProof/>
            <w:webHidden/>
          </w:rPr>
          <w:instrText xml:space="preserve"> PAGEREF _Toc280275275 \h </w:instrText>
        </w:r>
        <w:r>
          <w:rPr>
            <w:noProof/>
            <w:webHidden/>
          </w:rPr>
        </w:r>
        <w:r>
          <w:rPr>
            <w:noProof/>
            <w:webHidden/>
          </w:rPr>
          <w:fldChar w:fldCharType="separate"/>
        </w:r>
        <w:r w:rsidR="00E76382">
          <w:rPr>
            <w:noProof/>
            <w:webHidden/>
          </w:rPr>
          <w:t>6-8</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6" w:history="1">
        <w:r w:rsidR="00BD0E67" w:rsidRPr="003A288A">
          <w:rPr>
            <w:rStyle w:val="Hyperlink"/>
            <w:noProof/>
          </w:rPr>
          <w:t>6.3.4</w:t>
        </w:r>
        <w:r w:rsidR="00BD0E67">
          <w:rPr>
            <w:rFonts w:asciiTheme="minorHAnsi" w:eastAsiaTheme="minorEastAsia" w:hAnsiTheme="minorHAnsi" w:cstheme="minorBidi"/>
            <w:noProof/>
            <w:sz w:val="22"/>
            <w:szCs w:val="22"/>
          </w:rPr>
          <w:tab/>
        </w:r>
        <w:r w:rsidR="00BD0E67" w:rsidRPr="003A288A">
          <w:rPr>
            <w:rStyle w:val="Hyperlink"/>
            <w:noProof/>
          </w:rPr>
          <w:t>Associations in the Archive</w:t>
        </w:r>
        <w:r w:rsidR="00BD0E67">
          <w:rPr>
            <w:noProof/>
            <w:webHidden/>
          </w:rPr>
          <w:tab/>
        </w:r>
        <w:r>
          <w:rPr>
            <w:noProof/>
            <w:webHidden/>
          </w:rPr>
          <w:fldChar w:fldCharType="begin"/>
        </w:r>
        <w:r w:rsidR="00BD0E67">
          <w:rPr>
            <w:noProof/>
            <w:webHidden/>
          </w:rPr>
          <w:instrText xml:space="preserve"> PAGEREF _Toc280275276 \h </w:instrText>
        </w:r>
        <w:r>
          <w:rPr>
            <w:noProof/>
            <w:webHidden/>
          </w:rPr>
        </w:r>
        <w:r>
          <w:rPr>
            <w:noProof/>
            <w:webHidden/>
          </w:rPr>
          <w:fldChar w:fldCharType="separate"/>
        </w:r>
        <w:r w:rsidR="00E76382">
          <w:rPr>
            <w:noProof/>
            <w:webHidden/>
          </w:rPr>
          <w:t>6-8</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77" w:history="1">
        <w:r w:rsidR="00BD0E67" w:rsidRPr="003A288A">
          <w:rPr>
            <w:rStyle w:val="Hyperlink"/>
            <w:noProof/>
          </w:rPr>
          <w:t>6.4</w:t>
        </w:r>
        <w:r w:rsidR="00BD0E67">
          <w:rPr>
            <w:rFonts w:asciiTheme="minorHAnsi" w:eastAsiaTheme="minorEastAsia" w:hAnsiTheme="minorHAnsi" w:cstheme="minorBidi"/>
            <w:noProof/>
            <w:sz w:val="22"/>
            <w:szCs w:val="22"/>
          </w:rPr>
          <w:tab/>
        </w:r>
        <w:r w:rsidR="00BD0E67" w:rsidRPr="003A288A">
          <w:rPr>
            <w:rStyle w:val="Hyperlink"/>
            <w:noProof/>
          </w:rPr>
          <w:t>Calibration Reference Data System</w:t>
        </w:r>
        <w:r w:rsidR="00BD0E67">
          <w:rPr>
            <w:noProof/>
            <w:webHidden/>
          </w:rPr>
          <w:tab/>
        </w:r>
        <w:r>
          <w:rPr>
            <w:noProof/>
            <w:webHidden/>
          </w:rPr>
          <w:fldChar w:fldCharType="begin"/>
        </w:r>
        <w:r w:rsidR="00BD0E67">
          <w:rPr>
            <w:noProof/>
            <w:webHidden/>
          </w:rPr>
          <w:instrText xml:space="preserve"> PAGEREF _Toc280275277 \h </w:instrText>
        </w:r>
        <w:r>
          <w:rPr>
            <w:noProof/>
            <w:webHidden/>
          </w:rPr>
        </w:r>
        <w:r>
          <w:rPr>
            <w:noProof/>
            <w:webHidden/>
          </w:rPr>
          <w:fldChar w:fldCharType="separate"/>
        </w:r>
        <w:r w:rsidR="00E76382">
          <w:rPr>
            <w:noProof/>
            <w:webHidden/>
          </w:rPr>
          <w:t>6-9</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8" w:history="1">
        <w:r w:rsidR="00BD0E67" w:rsidRPr="003A288A">
          <w:rPr>
            <w:rStyle w:val="Hyperlink"/>
            <w:noProof/>
          </w:rPr>
          <w:t>6.4.1</w:t>
        </w:r>
        <w:r w:rsidR="00BD0E67">
          <w:rPr>
            <w:rFonts w:asciiTheme="minorHAnsi" w:eastAsiaTheme="minorEastAsia" w:hAnsiTheme="minorHAnsi" w:cstheme="minorBidi"/>
            <w:noProof/>
            <w:sz w:val="22"/>
            <w:szCs w:val="22"/>
          </w:rPr>
          <w:tab/>
        </w:r>
        <w:r w:rsidR="00BD0E67" w:rsidRPr="003A288A">
          <w:rPr>
            <w:rStyle w:val="Hyperlink"/>
            <w:noProof/>
          </w:rPr>
          <w:t>Generation of Calibration Reference Data</w:t>
        </w:r>
        <w:r w:rsidR="00BD0E67">
          <w:rPr>
            <w:noProof/>
            <w:webHidden/>
          </w:rPr>
          <w:tab/>
        </w:r>
        <w:r>
          <w:rPr>
            <w:noProof/>
            <w:webHidden/>
          </w:rPr>
          <w:fldChar w:fldCharType="begin"/>
        </w:r>
        <w:r w:rsidR="00BD0E67">
          <w:rPr>
            <w:noProof/>
            <w:webHidden/>
          </w:rPr>
          <w:instrText xml:space="preserve"> PAGEREF _Toc280275278 \h </w:instrText>
        </w:r>
        <w:r>
          <w:rPr>
            <w:noProof/>
            <w:webHidden/>
          </w:rPr>
        </w:r>
        <w:r>
          <w:rPr>
            <w:noProof/>
            <w:webHidden/>
          </w:rPr>
          <w:fldChar w:fldCharType="separate"/>
        </w:r>
        <w:r w:rsidR="00E76382">
          <w:rPr>
            <w:noProof/>
            <w:webHidden/>
          </w:rPr>
          <w:t>6-9</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79" w:history="1">
        <w:r w:rsidR="00BD0E67" w:rsidRPr="003A288A">
          <w:rPr>
            <w:rStyle w:val="Hyperlink"/>
            <w:noProof/>
          </w:rPr>
          <w:t>6.4.2</w:t>
        </w:r>
        <w:r w:rsidR="00BD0E67">
          <w:rPr>
            <w:rFonts w:asciiTheme="minorHAnsi" w:eastAsiaTheme="minorEastAsia" w:hAnsiTheme="minorHAnsi" w:cstheme="minorBidi"/>
            <w:noProof/>
            <w:sz w:val="22"/>
            <w:szCs w:val="22"/>
          </w:rPr>
          <w:tab/>
        </w:r>
        <w:r w:rsidR="00BD0E67" w:rsidRPr="003A288A">
          <w:rPr>
            <w:rStyle w:val="Hyperlink"/>
            <w:noProof/>
          </w:rPr>
          <w:t>Calibration Reference Data Archive</w:t>
        </w:r>
        <w:r w:rsidR="00BD0E67">
          <w:rPr>
            <w:noProof/>
            <w:webHidden/>
          </w:rPr>
          <w:tab/>
        </w:r>
        <w:r>
          <w:rPr>
            <w:noProof/>
            <w:webHidden/>
          </w:rPr>
          <w:fldChar w:fldCharType="begin"/>
        </w:r>
        <w:r w:rsidR="00BD0E67">
          <w:rPr>
            <w:noProof/>
            <w:webHidden/>
          </w:rPr>
          <w:instrText xml:space="preserve"> PAGEREF _Toc280275279 \h </w:instrText>
        </w:r>
        <w:r>
          <w:rPr>
            <w:noProof/>
            <w:webHidden/>
          </w:rPr>
        </w:r>
        <w:r>
          <w:rPr>
            <w:noProof/>
            <w:webHidden/>
          </w:rPr>
          <w:fldChar w:fldCharType="separate"/>
        </w:r>
        <w:r w:rsidR="00E76382">
          <w:rPr>
            <w:noProof/>
            <w:webHidden/>
          </w:rPr>
          <w:t>6-9</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80" w:history="1">
        <w:r w:rsidR="00BD0E67" w:rsidRPr="003A288A">
          <w:rPr>
            <w:rStyle w:val="Hyperlink"/>
            <w:noProof/>
          </w:rPr>
          <w:t>6.4.3</w:t>
        </w:r>
        <w:r w:rsidR="00BD0E67">
          <w:rPr>
            <w:rFonts w:asciiTheme="minorHAnsi" w:eastAsiaTheme="minorEastAsia" w:hAnsiTheme="minorHAnsi" w:cstheme="minorBidi"/>
            <w:noProof/>
            <w:sz w:val="22"/>
            <w:szCs w:val="22"/>
          </w:rPr>
          <w:tab/>
        </w:r>
        <w:r w:rsidR="00BD0E67" w:rsidRPr="003A288A">
          <w:rPr>
            <w:rStyle w:val="Hyperlink"/>
            <w:noProof/>
          </w:rPr>
          <w:t>Calibration Reference Data Management</w:t>
        </w:r>
        <w:r w:rsidR="00BD0E67">
          <w:rPr>
            <w:noProof/>
            <w:webHidden/>
          </w:rPr>
          <w:tab/>
        </w:r>
        <w:r>
          <w:rPr>
            <w:noProof/>
            <w:webHidden/>
          </w:rPr>
          <w:fldChar w:fldCharType="begin"/>
        </w:r>
        <w:r w:rsidR="00BD0E67">
          <w:rPr>
            <w:noProof/>
            <w:webHidden/>
          </w:rPr>
          <w:instrText xml:space="preserve"> PAGEREF _Toc280275280 \h </w:instrText>
        </w:r>
        <w:r>
          <w:rPr>
            <w:noProof/>
            <w:webHidden/>
          </w:rPr>
        </w:r>
        <w:r>
          <w:rPr>
            <w:noProof/>
            <w:webHidden/>
          </w:rPr>
          <w:fldChar w:fldCharType="separate"/>
        </w:r>
        <w:r w:rsidR="00E76382">
          <w:rPr>
            <w:noProof/>
            <w:webHidden/>
          </w:rPr>
          <w:t>6-9</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81" w:history="1">
        <w:r w:rsidR="00BD0E67" w:rsidRPr="003A288A">
          <w:rPr>
            <w:rStyle w:val="Hyperlink"/>
            <w:noProof/>
          </w:rPr>
          <w:t>6.5</w:t>
        </w:r>
        <w:r w:rsidR="00BD0E67">
          <w:rPr>
            <w:rFonts w:asciiTheme="minorHAnsi" w:eastAsiaTheme="minorEastAsia" w:hAnsiTheme="minorHAnsi" w:cstheme="minorBidi"/>
            <w:noProof/>
            <w:sz w:val="22"/>
            <w:szCs w:val="22"/>
          </w:rPr>
          <w:tab/>
        </w:r>
        <w:r w:rsidR="00BD0E67" w:rsidRPr="003A288A">
          <w:rPr>
            <w:rStyle w:val="Hyperlink"/>
            <w:noProof/>
          </w:rPr>
          <w:t>Data Analysis Support</w:t>
        </w:r>
        <w:r w:rsidR="00BD0E67">
          <w:rPr>
            <w:noProof/>
            <w:webHidden/>
          </w:rPr>
          <w:tab/>
        </w:r>
        <w:r>
          <w:rPr>
            <w:noProof/>
            <w:webHidden/>
          </w:rPr>
          <w:fldChar w:fldCharType="begin"/>
        </w:r>
        <w:r w:rsidR="00BD0E67">
          <w:rPr>
            <w:noProof/>
            <w:webHidden/>
          </w:rPr>
          <w:instrText xml:space="preserve"> PAGEREF _Toc280275281 \h </w:instrText>
        </w:r>
        <w:r>
          <w:rPr>
            <w:noProof/>
            <w:webHidden/>
          </w:rPr>
        </w:r>
        <w:r>
          <w:rPr>
            <w:noProof/>
            <w:webHidden/>
          </w:rPr>
          <w:fldChar w:fldCharType="separate"/>
        </w:r>
        <w:r w:rsidR="00E76382">
          <w:rPr>
            <w:noProof/>
            <w:webHidden/>
          </w:rPr>
          <w:t>6-11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82" w:history="1">
        <w:r w:rsidR="00BD0E67" w:rsidRPr="003A288A">
          <w:rPr>
            <w:rStyle w:val="Hyperlink"/>
            <w:noProof/>
          </w:rPr>
          <w:t>6.5.1</w:t>
        </w:r>
        <w:r w:rsidR="00BD0E67">
          <w:rPr>
            <w:rFonts w:asciiTheme="minorHAnsi" w:eastAsiaTheme="minorEastAsia" w:hAnsiTheme="minorHAnsi" w:cstheme="minorBidi"/>
            <w:noProof/>
            <w:sz w:val="22"/>
            <w:szCs w:val="22"/>
          </w:rPr>
          <w:tab/>
        </w:r>
        <w:r w:rsidR="00BD0E67" w:rsidRPr="003A288A">
          <w:rPr>
            <w:rStyle w:val="Hyperlink"/>
            <w:noProof/>
          </w:rPr>
          <w:t>Data Analysis Standards</w:t>
        </w:r>
        <w:r w:rsidR="00BD0E67">
          <w:rPr>
            <w:noProof/>
            <w:webHidden/>
          </w:rPr>
          <w:tab/>
        </w:r>
        <w:r>
          <w:rPr>
            <w:noProof/>
            <w:webHidden/>
          </w:rPr>
          <w:fldChar w:fldCharType="begin"/>
        </w:r>
        <w:r w:rsidR="00BD0E67">
          <w:rPr>
            <w:noProof/>
            <w:webHidden/>
          </w:rPr>
          <w:instrText xml:space="preserve"> PAGEREF _Toc280275282 \h </w:instrText>
        </w:r>
        <w:r>
          <w:rPr>
            <w:noProof/>
            <w:webHidden/>
          </w:rPr>
        </w:r>
        <w:r>
          <w:rPr>
            <w:noProof/>
            <w:webHidden/>
          </w:rPr>
          <w:fldChar w:fldCharType="separate"/>
        </w:r>
        <w:r w:rsidR="00E76382">
          <w:rPr>
            <w:noProof/>
            <w:webHidden/>
          </w:rPr>
          <w:t>6-11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83" w:history="1">
        <w:r w:rsidR="00BD0E67" w:rsidRPr="003A288A">
          <w:rPr>
            <w:rStyle w:val="Hyperlink"/>
            <w:noProof/>
          </w:rPr>
          <w:t>6.5.2</w:t>
        </w:r>
        <w:r w:rsidR="00BD0E67">
          <w:rPr>
            <w:rFonts w:asciiTheme="minorHAnsi" w:eastAsiaTheme="minorEastAsia" w:hAnsiTheme="minorHAnsi" w:cstheme="minorBidi"/>
            <w:noProof/>
            <w:sz w:val="22"/>
            <w:szCs w:val="22"/>
          </w:rPr>
          <w:tab/>
        </w:r>
        <w:r w:rsidR="00BD0E67" w:rsidRPr="003A288A">
          <w:rPr>
            <w:rStyle w:val="Hyperlink"/>
            <w:noProof/>
          </w:rPr>
          <w:t>Pipeline Calibration Support</w:t>
        </w:r>
        <w:r w:rsidR="00BD0E67">
          <w:rPr>
            <w:noProof/>
            <w:webHidden/>
          </w:rPr>
          <w:tab/>
        </w:r>
        <w:r>
          <w:rPr>
            <w:noProof/>
            <w:webHidden/>
          </w:rPr>
          <w:fldChar w:fldCharType="begin"/>
        </w:r>
        <w:r w:rsidR="00BD0E67">
          <w:rPr>
            <w:noProof/>
            <w:webHidden/>
          </w:rPr>
          <w:instrText xml:space="preserve"> PAGEREF _Toc280275283 \h </w:instrText>
        </w:r>
        <w:r>
          <w:rPr>
            <w:noProof/>
            <w:webHidden/>
          </w:rPr>
        </w:r>
        <w:r>
          <w:rPr>
            <w:noProof/>
            <w:webHidden/>
          </w:rPr>
          <w:fldChar w:fldCharType="separate"/>
        </w:r>
        <w:r w:rsidR="00E76382">
          <w:rPr>
            <w:noProof/>
            <w:webHidden/>
          </w:rPr>
          <w:t>6-11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84" w:history="1">
        <w:r w:rsidR="00BD0E67" w:rsidRPr="003A288A">
          <w:rPr>
            <w:rStyle w:val="Hyperlink"/>
            <w:noProof/>
          </w:rPr>
          <w:t>6.5.3</w:t>
        </w:r>
        <w:r w:rsidR="00BD0E67">
          <w:rPr>
            <w:rFonts w:asciiTheme="minorHAnsi" w:eastAsiaTheme="minorEastAsia" w:hAnsiTheme="minorHAnsi" w:cstheme="minorBidi"/>
            <w:noProof/>
            <w:sz w:val="22"/>
            <w:szCs w:val="22"/>
          </w:rPr>
          <w:tab/>
        </w:r>
        <w:r w:rsidR="00BD0E67" w:rsidRPr="003A288A">
          <w:rPr>
            <w:rStyle w:val="Hyperlink"/>
            <w:noProof/>
          </w:rPr>
          <w:t>Data Analysis Functions</w:t>
        </w:r>
        <w:r w:rsidR="00BD0E67">
          <w:rPr>
            <w:noProof/>
            <w:webHidden/>
          </w:rPr>
          <w:tab/>
        </w:r>
        <w:r>
          <w:rPr>
            <w:noProof/>
            <w:webHidden/>
          </w:rPr>
          <w:fldChar w:fldCharType="begin"/>
        </w:r>
        <w:r w:rsidR="00BD0E67">
          <w:rPr>
            <w:noProof/>
            <w:webHidden/>
          </w:rPr>
          <w:instrText xml:space="preserve"> PAGEREF _Toc280275284 \h </w:instrText>
        </w:r>
        <w:r>
          <w:rPr>
            <w:noProof/>
            <w:webHidden/>
          </w:rPr>
        </w:r>
        <w:r>
          <w:rPr>
            <w:noProof/>
            <w:webHidden/>
          </w:rPr>
          <w:fldChar w:fldCharType="separate"/>
        </w:r>
        <w:r w:rsidR="00E76382">
          <w:rPr>
            <w:noProof/>
            <w:webHidden/>
          </w:rPr>
          <w:t>6-11</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285" w:history="1">
        <w:r w:rsidR="00BD0E67" w:rsidRPr="003A288A">
          <w:rPr>
            <w:rStyle w:val="Hyperlink"/>
            <w:noProof/>
          </w:rPr>
          <w:t>7</w:t>
        </w:r>
        <w:r w:rsidR="00BD0E67">
          <w:rPr>
            <w:rFonts w:asciiTheme="minorHAnsi" w:eastAsiaTheme="minorEastAsia" w:hAnsiTheme="minorHAnsi" w:cstheme="minorBidi"/>
            <w:noProof/>
            <w:sz w:val="22"/>
            <w:szCs w:val="22"/>
          </w:rPr>
          <w:tab/>
        </w:r>
        <w:r w:rsidR="00BD0E67" w:rsidRPr="003A288A">
          <w:rPr>
            <w:rStyle w:val="Hyperlink"/>
            <w:noProof/>
          </w:rPr>
          <w:t>DMS Archive Component Requirements</w:t>
        </w:r>
        <w:r w:rsidR="00BD0E67">
          <w:rPr>
            <w:noProof/>
            <w:webHidden/>
          </w:rPr>
          <w:tab/>
        </w:r>
        <w:r>
          <w:rPr>
            <w:noProof/>
            <w:webHidden/>
          </w:rPr>
          <w:fldChar w:fldCharType="begin"/>
        </w:r>
        <w:r w:rsidR="00BD0E67">
          <w:rPr>
            <w:noProof/>
            <w:webHidden/>
          </w:rPr>
          <w:instrText xml:space="preserve"> PAGEREF _Toc280275285 \h </w:instrText>
        </w:r>
        <w:r>
          <w:rPr>
            <w:noProof/>
            <w:webHidden/>
          </w:rPr>
        </w:r>
        <w:r>
          <w:rPr>
            <w:noProof/>
            <w:webHidden/>
          </w:rPr>
          <w:fldChar w:fldCharType="separate"/>
        </w:r>
        <w:r w:rsidR="00E76382">
          <w:rPr>
            <w:noProof/>
            <w:webHidden/>
          </w:rPr>
          <w:t>7-1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86" w:history="1">
        <w:r w:rsidR="00BD0E67" w:rsidRPr="003A288A">
          <w:rPr>
            <w:rStyle w:val="Hyperlink"/>
            <w:noProof/>
          </w:rPr>
          <w:t>7.1</w:t>
        </w:r>
        <w:r w:rsidR="00BD0E67">
          <w:rPr>
            <w:rFonts w:asciiTheme="minorHAnsi" w:eastAsiaTheme="minorEastAsia" w:hAnsiTheme="minorHAnsi" w:cstheme="minorBidi"/>
            <w:noProof/>
            <w:sz w:val="22"/>
            <w:szCs w:val="22"/>
          </w:rPr>
          <w:tab/>
        </w:r>
        <w:r w:rsidR="00BD0E67" w:rsidRPr="003A288A">
          <w:rPr>
            <w:rStyle w:val="Hyperlink"/>
            <w:noProof/>
          </w:rPr>
          <w:t>Archive</w:t>
        </w:r>
        <w:r w:rsidR="00BD0E67">
          <w:rPr>
            <w:noProof/>
            <w:webHidden/>
          </w:rPr>
          <w:tab/>
        </w:r>
        <w:r>
          <w:rPr>
            <w:noProof/>
            <w:webHidden/>
          </w:rPr>
          <w:fldChar w:fldCharType="begin"/>
        </w:r>
        <w:r w:rsidR="00BD0E67">
          <w:rPr>
            <w:noProof/>
            <w:webHidden/>
          </w:rPr>
          <w:instrText xml:space="preserve"> PAGEREF _Toc280275286 \h </w:instrText>
        </w:r>
        <w:r>
          <w:rPr>
            <w:noProof/>
            <w:webHidden/>
          </w:rPr>
        </w:r>
        <w:r>
          <w:rPr>
            <w:noProof/>
            <w:webHidden/>
          </w:rPr>
          <w:fldChar w:fldCharType="separate"/>
        </w:r>
        <w:r w:rsidR="00E76382">
          <w:rPr>
            <w:noProof/>
            <w:webHidden/>
          </w:rPr>
          <w:t>7-1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87" w:history="1">
        <w:r w:rsidR="00BD0E67" w:rsidRPr="003A288A">
          <w:rPr>
            <w:rStyle w:val="Hyperlink"/>
            <w:noProof/>
          </w:rPr>
          <w:t>7.1.1</w:t>
        </w:r>
        <w:r w:rsidR="00BD0E67">
          <w:rPr>
            <w:rFonts w:asciiTheme="minorHAnsi" w:eastAsiaTheme="minorEastAsia" w:hAnsiTheme="minorHAnsi" w:cstheme="minorBidi"/>
            <w:noProof/>
            <w:sz w:val="22"/>
            <w:szCs w:val="22"/>
          </w:rPr>
          <w:tab/>
        </w:r>
        <w:r w:rsidR="00BD0E67" w:rsidRPr="003A288A">
          <w:rPr>
            <w:rStyle w:val="Hyperlink"/>
            <w:noProof/>
          </w:rPr>
          <w:t>General Archive Requirements</w:t>
        </w:r>
        <w:r w:rsidR="00BD0E67">
          <w:rPr>
            <w:noProof/>
            <w:webHidden/>
          </w:rPr>
          <w:tab/>
        </w:r>
        <w:r>
          <w:rPr>
            <w:noProof/>
            <w:webHidden/>
          </w:rPr>
          <w:fldChar w:fldCharType="begin"/>
        </w:r>
        <w:r w:rsidR="00BD0E67">
          <w:rPr>
            <w:noProof/>
            <w:webHidden/>
          </w:rPr>
          <w:instrText xml:space="preserve"> PAGEREF _Toc280275287 \h </w:instrText>
        </w:r>
        <w:r>
          <w:rPr>
            <w:noProof/>
            <w:webHidden/>
          </w:rPr>
        </w:r>
        <w:r>
          <w:rPr>
            <w:noProof/>
            <w:webHidden/>
          </w:rPr>
          <w:fldChar w:fldCharType="separate"/>
        </w:r>
        <w:r w:rsidR="00E76382">
          <w:rPr>
            <w:noProof/>
            <w:webHidden/>
          </w:rPr>
          <w:t>7-1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88" w:history="1">
        <w:r w:rsidR="00BD0E67" w:rsidRPr="003A288A">
          <w:rPr>
            <w:rStyle w:val="Hyperlink"/>
            <w:noProof/>
          </w:rPr>
          <w:t>7.1.2</w:t>
        </w:r>
        <w:r w:rsidR="00BD0E67">
          <w:rPr>
            <w:rFonts w:asciiTheme="minorHAnsi" w:eastAsiaTheme="minorEastAsia" w:hAnsiTheme="minorHAnsi" w:cstheme="minorBidi"/>
            <w:noProof/>
            <w:sz w:val="22"/>
            <w:szCs w:val="22"/>
          </w:rPr>
          <w:tab/>
        </w:r>
        <w:r w:rsidR="00BD0E67" w:rsidRPr="003A288A">
          <w:rPr>
            <w:rStyle w:val="Hyperlink"/>
            <w:noProof/>
          </w:rPr>
          <w:t>Ingest</w:t>
        </w:r>
        <w:r w:rsidR="00BD0E67">
          <w:rPr>
            <w:noProof/>
            <w:webHidden/>
          </w:rPr>
          <w:tab/>
        </w:r>
        <w:r>
          <w:rPr>
            <w:noProof/>
            <w:webHidden/>
          </w:rPr>
          <w:fldChar w:fldCharType="begin"/>
        </w:r>
        <w:r w:rsidR="00BD0E67">
          <w:rPr>
            <w:noProof/>
            <w:webHidden/>
          </w:rPr>
          <w:instrText xml:space="preserve"> PAGEREF _Toc280275288 \h </w:instrText>
        </w:r>
        <w:r>
          <w:rPr>
            <w:noProof/>
            <w:webHidden/>
          </w:rPr>
        </w:r>
        <w:r>
          <w:rPr>
            <w:noProof/>
            <w:webHidden/>
          </w:rPr>
          <w:fldChar w:fldCharType="separate"/>
        </w:r>
        <w:r w:rsidR="00E76382">
          <w:rPr>
            <w:noProof/>
            <w:webHidden/>
          </w:rPr>
          <w:t>7-1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89" w:history="1">
        <w:r w:rsidR="00BD0E67" w:rsidRPr="003A288A">
          <w:rPr>
            <w:rStyle w:val="Hyperlink"/>
            <w:noProof/>
          </w:rPr>
          <w:t>7.1.3</w:t>
        </w:r>
        <w:r w:rsidR="00BD0E67">
          <w:rPr>
            <w:rFonts w:asciiTheme="minorHAnsi" w:eastAsiaTheme="minorEastAsia" w:hAnsiTheme="minorHAnsi" w:cstheme="minorBidi"/>
            <w:noProof/>
            <w:sz w:val="22"/>
            <w:szCs w:val="22"/>
          </w:rPr>
          <w:tab/>
        </w:r>
        <w:r w:rsidR="00BD0E67" w:rsidRPr="003A288A">
          <w:rPr>
            <w:rStyle w:val="Hyperlink"/>
            <w:noProof/>
          </w:rPr>
          <w:t>Safestore</w:t>
        </w:r>
        <w:r w:rsidR="00BD0E67">
          <w:rPr>
            <w:noProof/>
            <w:webHidden/>
          </w:rPr>
          <w:tab/>
        </w:r>
        <w:r>
          <w:rPr>
            <w:noProof/>
            <w:webHidden/>
          </w:rPr>
          <w:fldChar w:fldCharType="begin"/>
        </w:r>
        <w:r w:rsidR="00BD0E67">
          <w:rPr>
            <w:noProof/>
            <w:webHidden/>
          </w:rPr>
          <w:instrText xml:space="preserve"> PAGEREF _Toc280275289 \h </w:instrText>
        </w:r>
        <w:r>
          <w:rPr>
            <w:noProof/>
            <w:webHidden/>
          </w:rPr>
        </w:r>
        <w:r>
          <w:rPr>
            <w:noProof/>
            <w:webHidden/>
          </w:rPr>
          <w:fldChar w:fldCharType="separate"/>
        </w:r>
        <w:r w:rsidR="00E76382">
          <w:rPr>
            <w:noProof/>
            <w:webHidden/>
          </w:rPr>
          <w:t>7-3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90" w:history="1">
        <w:r w:rsidR="00BD0E67" w:rsidRPr="003A288A">
          <w:rPr>
            <w:rStyle w:val="Hyperlink"/>
            <w:noProof/>
          </w:rPr>
          <w:t>7.1.4</w:t>
        </w:r>
        <w:r w:rsidR="00BD0E67">
          <w:rPr>
            <w:rFonts w:asciiTheme="minorHAnsi" w:eastAsiaTheme="minorEastAsia" w:hAnsiTheme="minorHAnsi" w:cstheme="minorBidi"/>
            <w:noProof/>
            <w:sz w:val="22"/>
            <w:szCs w:val="22"/>
          </w:rPr>
          <w:tab/>
        </w:r>
        <w:r w:rsidR="00BD0E67" w:rsidRPr="003A288A">
          <w:rPr>
            <w:rStyle w:val="Hyperlink"/>
            <w:noProof/>
          </w:rPr>
          <w:t>Archive Catalog</w:t>
        </w:r>
        <w:r w:rsidR="00BD0E67">
          <w:rPr>
            <w:noProof/>
            <w:webHidden/>
          </w:rPr>
          <w:tab/>
        </w:r>
        <w:r>
          <w:rPr>
            <w:noProof/>
            <w:webHidden/>
          </w:rPr>
          <w:fldChar w:fldCharType="begin"/>
        </w:r>
        <w:r w:rsidR="00BD0E67">
          <w:rPr>
            <w:noProof/>
            <w:webHidden/>
          </w:rPr>
          <w:instrText xml:space="preserve"> PAGEREF _Toc280275290 \h </w:instrText>
        </w:r>
        <w:r>
          <w:rPr>
            <w:noProof/>
            <w:webHidden/>
          </w:rPr>
        </w:r>
        <w:r>
          <w:rPr>
            <w:noProof/>
            <w:webHidden/>
          </w:rPr>
          <w:fldChar w:fldCharType="separate"/>
        </w:r>
        <w:r w:rsidR="00E76382">
          <w:rPr>
            <w:noProof/>
            <w:webHidden/>
          </w:rPr>
          <w:t>7-5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91" w:history="1">
        <w:r w:rsidR="00BD0E67" w:rsidRPr="003A288A">
          <w:rPr>
            <w:rStyle w:val="Hyperlink"/>
            <w:noProof/>
          </w:rPr>
          <w:t>7.1.5</w:t>
        </w:r>
        <w:r w:rsidR="00BD0E67">
          <w:rPr>
            <w:rFonts w:asciiTheme="minorHAnsi" w:eastAsiaTheme="minorEastAsia" w:hAnsiTheme="minorHAnsi" w:cstheme="minorBidi"/>
            <w:noProof/>
            <w:sz w:val="22"/>
            <w:szCs w:val="22"/>
          </w:rPr>
          <w:tab/>
        </w:r>
        <w:r w:rsidR="00BD0E67" w:rsidRPr="003A288A">
          <w:rPr>
            <w:rStyle w:val="Hyperlink"/>
            <w:noProof/>
          </w:rPr>
          <w:t>Science Data Archive</w:t>
        </w:r>
        <w:r w:rsidR="00BD0E67">
          <w:rPr>
            <w:noProof/>
            <w:webHidden/>
          </w:rPr>
          <w:tab/>
        </w:r>
        <w:r>
          <w:rPr>
            <w:noProof/>
            <w:webHidden/>
          </w:rPr>
          <w:fldChar w:fldCharType="begin"/>
        </w:r>
        <w:r w:rsidR="00BD0E67">
          <w:rPr>
            <w:noProof/>
            <w:webHidden/>
          </w:rPr>
          <w:instrText xml:space="preserve"> PAGEREF _Toc280275291 \h </w:instrText>
        </w:r>
        <w:r>
          <w:rPr>
            <w:noProof/>
            <w:webHidden/>
          </w:rPr>
        </w:r>
        <w:r>
          <w:rPr>
            <w:noProof/>
            <w:webHidden/>
          </w:rPr>
          <w:fldChar w:fldCharType="separate"/>
        </w:r>
        <w:r w:rsidR="00E76382">
          <w:rPr>
            <w:noProof/>
            <w:webHidden/>
          </w:rPr>
          <w:t>7-5</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92" w:history="1">
        <w:r w:rsidR="00BD0E67" w:rsidRPr="003A288A">
          <w:rPr>
            <w:rStyle w:val="Hyperlink"/>
            <w:noProof/>
          </w:rPr>
          <w:t>7.1.6</w:t>
        </w:r>
        <w:r w:rsidR="00BD0E67">
          <w:rPr>
            <w:rFonts w:asciiTheme="minorHAnsi" w:eastAsiaTheme="minorEastAsia" w:hAnsiTheme="minorHAnsi" w:cstheme="minorBidi"/>
            <w:noProof/>
            <w:sz w:val="22"/>
            <w:szCs w:val="22"/>
          </w:rPr>
          <w:tab/>
        </w:r>
        <w:r w:rsidR="00BD0E67" w:rsidRPr="003A288A">
          <w:rPr>
            <w:rStyle w:val="Hyperlink"/>
            <w:noProof/>
          </w:rPr>
          <w:t>Engineering Data Archive</w:t>
        </w:r>
        <w:r w:rsidR="00BD0E67">
          <w:rPr>
            <w:noProof/>
            <w:webHidden/>
          </w:rPr>
          <w:tab/>
        </w:r>
        <w:r>
          <w:rPr>
            <w:noProof/>
            <w:webHidden/>
          </w:rPr>
          <w:fldChar w:fldCharType="begin"/>
        </w:r>
        <w:r w:rsidR="00BD0E67">
          <w:rPr>
            <w:noProof/>
            <w:webHidden/>
          </w:rPr>
          <w:instrText xml:space="preserve"> PAGEREF _Toc280275292 \h </w:instrText>
        </w:r>
        <w:r>
          <w:rPr>
            <w:noProof/>
            <w:webHidden/>
          </w:rPr>
        </w:r>
        <w:r>
          <w:rPr>
            <w:noProof/>
            <w:webHidden/>
          </w:rPr>
          <w:fldChar w:fldCharType="separate"/>
        </w:r>
        <w:r w:rsidR="00E76382">
          <w:rPr>
            <w:noProof/>
            <w:webHidden/>
          </w:rPr>
          <w:t>7-6</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93" w:history="1">
        <w:r w:rsidR="00BD0E67" w:rsidRPr="003A288A">
          <w:rPr>
            <w:rStyle w:val="Hyperlink"/>
            <w:noProof/>
          </w:rPr>
          <w:t>7.1.7</w:t>
        </w:r>
        <w:r w:rsidR="00BD0E67">
          <w:rPr>
            <w:rFonts w:asciiTheme="minorHAnsi" w:eastAsiaTheme="minorEastAsia" w:hAnsiTheme="minorHAnsi" w:cstheme="minorBidi"/>
            <w:noProof/>
            <w:sz w:val="22"/>
            <w:szCs w:val="22"/>
          </w:rPr>
          <w:tab/>
        </w:r>
        <w:r w:rsidR="00BD0E67" w:rsidRPr="003A288A">
          <w:rPr>
            <w:rStyle w:val="Hyperlink"/>
            <w:noProof/>
          </w:rPr>
          <w:t>Storage Broker</w:t>
        </w:r>
        <w:r w:rsidR="00BD0E67">
          <w:rPr>
            <w:noProof/>
            <w:webHidden/>
          </w:rPr>
          <w:tab/>
        </w:r>
        <w:r>
          <w:rPr>
            <w:noProof/>
            <w:webHidden/>
          </w:rPr>
          <w:fldChar w:fldCharType="begin"/>
        </w:r>
        <w:r w:rsidR="00BD0E67">
          <w:rPr>
            <w:noProof/>
            <w:webHidden/>
          </w:rPr>
          <w:instrText xml:space="preserve"> PAGEREF _Toc280275293 \h </w:instrText>
        </w:r>
        <w:r>
          <w:rPr>
            <w:noProof/>
            <w:webHidden/>
          </w:rPr>
        </w:r>
        <w:r>
          <w:rPr>
            <w:noProof/>
            <w:webHidden/>
          </w:rPr>
          <w:fldChar w:fldCharType="separate"/>
        </w:r>
        <w:r w:rsidR="00E76382">
          <w:rPr>
            <w:noProof/>
            <w:webHidden/>
          </w:rPr>
          <w:t>7-7</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94" w:history="1">
        <w:r w:rsidR="00BD0E67" w:rsidRPr="003A288A">
          <w:rPr>
            <w:rStyle w:val="Hyperlink"/>
            <w:noProof/>
          </w:rPr>
          <w:t>7.1.8</w:t>
        </w:r>
        <w:r w:rsidR="00BD0E67">
          <w:rPr>
            <w:rFonts w:asciiTheme="minorHAnsi" w:eastAsiaTheme="minorEastAsia" w:hAnsiTheme="minorHAnsi" w:cstheme="minorBidi"/>
            <w:noProof/>
            <w:sz w:val="22"/>
            <w:szCs w:val="22"/>
          </w:rPr>
          <w:tab/>
        </w:r>
        <w:r w:rsidR="00BD0E67" w:rsidRPr="003A288A">
          <w:rPr>
            <w:rStyle w:val="Hyperlink"/>
            <w:noProof/>
          </w:rPr>
          <w:t>Archive User Interface</w:t>
        </w:r>
        <w:r w:rsidR="00BD0E67">
          <w:rPr>
            <w:noProof/>
            <w:webHidden/>
          </w:rPr>
          <w:tab/>
        </w:r>
        <w:r>
          <w:rPr>
            <w:noProof/>
            <w:webHidden/>
          </w:rPr>
          <w:fldChar w:fldCharType="begin"/>
        </w:r>
        <w:r w:rsidR="00BD0E67">
          <w:rPr>
            <w:noProof/>
            <w:webHidden/>
          </w:rPr>
          <w:instrText xml:space="preserve"> PAGEREF _Toc280275294 \h </w:instrText>
        </w:r>
        <w:r>
          <w:rPr>
            <w:noProof/>
            <w:webHidden/>
          </w:rPr>
        </w:r>
        <w:r>
          <w:rPr>
            <w:noProof/>
            <w:webHidden/>
          </w:rPr>
          <w:fldChar w:fldCharType="separate"/>
        </w:r>
        <w:r w:rsidR="00E76382">
          <w:rPr>
            <w:noProof/>
            <w:webHidden/>
          </w:rPr>
          <w:t>7-8</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95" w:history="1">
        <w:r w:rsidR="00BD0E67" w:rsidRPr="003A288A">
          <w:rPr>
            <w:rStyle w:val="Hyperlink"/>
            <w:noProof/>
          </w:rPr>
          <w:t>7.1.9</w:t>
        </w:r>
        <w:r w:rsidR="00BD0E67">
          <w:rPr>
            <w:rFonts w:asciiTheme="minorHAnsi" w:eastAsiaTheme="minorEastAsia" w:hAnsiTheme="minorHAnsi" w:cstheme="minorBidi"/>
            <w:noProof/>
            <w:sz w:val="22"/>
            <w:szCs w:val="22"/>
          </w:rPr>
          <w:tab/>
        </w:r>
        <w:r w:rsidR="00BD0E67" w:rsidRPr="003A288A">
          <w:rPr>
            <w:rStyle w:val="Hyperlink"/>
            <w:noProof/>
          </w:rPr>
          <w:t>Data Distribution</w:t>
        </w:r>
        <w:r w:rsidR="00BD0E67">
          <w:rPr>
            <w:noProof/>
            <w:webHidden/>
          </w:rPr>
          <w:tab/>
        </w:r>
        <w:r>
          <w:rPr>
            <w:noProof/>
            <w:webHidden/>
          </w:rPr>
          <w:fldChar w:fldCharType="begin"/>
        </w:r>
        <w:r w:rsidR="00BD0E67">
          <w:rPr>
            <w:noProof/>
            <w:webHidden/>
          </w:rPr>
          <w:instrText xml:space="preserve"> PAGEREF _Toc280275295 \h </w:instrText>
        </w:r>
        <w:r>
          <w:rPr>
            <w:noProof/>
            <w:webHidden/>
          </w:rPr>
        </w:r>
        <w:r>
          <w:rPr>
            <w:noProof/>
            <w:webHidden/>
          </w:rPr>
          <w:fldChar w:fldCharType="separate"/>
        </w:r>
        <w:r w:rsidR="00E76382">
          <w:rPr>
            <w:noProof/>
            <w:webHidden/>
          </w:rPr>
          <w:t>7-11</w:t>
        </w:r>
        <w:r>
          <w:rPr>
            <w:noProof/>
            <w:webHidden/>
          </w:rPr>
          <w:fldChar w:fldCharType="end"/>
        </w:r>
      </w:hyperlink>
    </w:p>
    <w:p w:rsidR="00BD0E67" w:rsidRDefault="000B21C0">
      <w:pPr>
        <w:pStyle w:val="TOC3"/>
        <w:tabs>
          <w:tab w:val="left" w:pos="1440"/>
          <w:tab w:val="right" w:leader="dot" w:pos="9350"/>
        </w:tabs>
        <w:rPr>
          <w:rFonts w:asciiTheme="minorHAnsi" w:eastAsiaTheme="minorEastAsia" w:hAnsiTheme="minorHAnsi" w:cstheme="minorBidi"/>
          <w:noProof/>
          <w:sz w:val="22"/>
          <w:szCs w:val="22"/>
        </w:rPr>
      </w:pPr>
      <w:hyperlink w:anchor="_Toc280275296" w:history="1">
        <w:r w:rsidR="00BD0E67" w:rsidRPr="003A288A">
          <w:rPr>
            <w:rStyle w:val="Hyperlink"/>
            <w:noProof/>
          </w:rPr>
          <w:t>7.1.10</w:t>
        </w:r>
        <w:r w:rsidR="00BD0E67">
          <w:rPr>
            <w:rFonts w:asciiTheme="minorHAnsi" w:eastAsiaTheme="minorEastAsia" w:hAnsiTheme="minorHAnsi" w:cstheme="minorBidi"/>
            <w:noProof/>
            <w:sz w:val="22"/>
            <w:szCs w:val="22"/>
          </w:rPr>
          <w:tab/>
        </w:r>
        <w:r w:rsidR="00BD0E67" w:rsidRPr="003A288A">
          <w:rPr>
            <w:rStyle w:val="Hyperlink"/>
            <w:noProof/>
          </w:rPr>
          <w:t>Proprietary Rights</w:t>
        </w:r>
        <w:r w:rsidR="00BD0E67">
          <w:rPr>
            <w:noProof/>
            <w:webHidden/>
          </w:rPr>
          <w:tab/>
        </w:r>
        <w:r>
          <w:rPr>
            <w:noProof/>
            <w:webHidden/>
          </w:rPr>
          <w:fldChar w:fldCharType="begin"/>
        </w:r>
        <w:r w:rsidR="00BD0E67">
          <w:rPr>
            <w:noProof/>
            <w:webHidden/>
          </w:rPr>
          <w:instrText xml:space="preserve"> PAGEREF _Toc280275296 \h </w:instrText>
        </w:r>
        <w:r>
          <w:rPr>
            <w:noProof/>
            <w:webHidden/>
          </w:rPr>
        </w:r>
        <w:r>
          <w:rPr>
            <w:noProof/>
            <w:webHidden/>
          </w:rPr>
          <w:fldChar w:fldCharType="separate"/>
        </w:r>
        <w:r w:rsidR="00E76382">
          <w:rPr>
            <w:noProof/>
            <w:webHidden/>
          </w:rPr>
          <w:t>7-16</w:t>
        </w:r>
        <w:r>
          <w:rPr>
            <w:noProof/>
            <w:webHidden/>
          </w:rPr>
          <w:fldChar w:fldCharType="end"/>
        </w:r>
      </w:hyperlink>
    </w:p>
    <w:p w:rsidR="00BD0E67" w:rsidRDefault="000B21C0">
      <w:pPr>
        <w:pStyle w:val="TOC3"/>
        <w:tabs>
          <w:tab w:val="left" w:pos="1440"/>
          <w:tab w:val="right" w:leader="dot" w:pos="9350"/>
        </w:tabs>
        <w:rPr>
          <w:rFonts w:asciiTheme="minorHAnsi" w:eastAsiaTheme="minorEastAsia" w:hAnsiTheme="minorHAnsi" w:cstheme="minorBidi"/>
          <w:noProof/>
          <w:sz w:val="22"/>
          <w:szCs w:val="22"/>
        </w:rPr>
      </w:pPr>
      <w:hyperlink w:anchor="_Toc280275297" w:history="1">
        <w:r w:rsidR="00BD0E67" w:rsidRPr="003A288A">
          <w:rPr>
            <w:rStyle w:val="Hyperlink"/>
            <w:noProof/>
          </w:rPr>
          <w:t>7.1.11</w:t>
        </w:r>
        <w:r w:rsidR="00BD0E67">
          <w:rPr>
            <w:rFonts w:asciiTheme="minorHAnsi" w:eastAsiaTheme="minorEastAsia" w:hAnsiTheme="minorHAnsi" w:cstheme="minorBidi"/>
            <w:noProof/>
            <w:sz w:val="22"/>
            <w:szCs w:val="22"/>
          </w:rPr>
          <w:tab/>
        </w:r>
        <w:r w:rsidR="00BD0E67" w:rsidRPr="003A288A">
          <w:rPr>
            <w:rStyle w:val="Hyperlink"/>
            <w:noProof/>
          </w:rPr>
          <w:t>Archive Operator Interface</w:t>
        </w:r>
        <w:r w:rsidR="00BD0E67">
          <w:rPr>
            <w:noProof/>
            <w:webHidden/>
          </w:rPr>
          <w:tab/>
        </w:r>
        <w:r>
          <w:rPr>
            <w:noProof/>
            <w:webHidden/>
          </w:rPr>
          <w:fldChar w:fldCharType="begin"/>
        </w:r>
        <w:r w:rsidR="00BD0E67">
          <w:rPr>
            <w:noProof/>
            <w:webHidden/>
          </w:rPr>
          <w:instrText xml:space="preserve"> PAGEREF _Toc280275297 \h </w:instrText>
        </w:r>
        <w:r>
          <w:rPr>
            <w:noProof/>
            <w:webHidden/>
          </w:rPr>
        </w:r>
        <w:r>
          <w:rPr>
            <w:noProof/>
            <w:webHidden/>
          </w:rPr>
          <w:fldChar w:fldCharType="separate"/>
        </w:r>
        <w:r w:rsidR="00E76382">
          <w:rPr>
            <w:noProof/>
            <w:webHidden/>
          </w:rPr>
          <w:t>7-18</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298" w:history="1">
        <w:r w:rsidR="00BD0E67" w:rsidRPr="003A288A">
          <w:rPr>
            <w:rStyle w:val="Hyperlink"/>
            <w:noProof/>
          </w:rPr>
          <w:t>7.2</w:t>
        </w:r>
        <w:r w:rsidR="00BD0E67">
          <w:rPr>
            <w:rFonts w:asciiTheme="minorHAnsi" w:eastAsiaTheme="minorEastAsia" w:hAnsiTheme="minorHAnsi" w:cstheme="minorBidi"/>
            <w:noProof/>
            <w:sz w:val="22"/>
            <w:szCs w:val="22"/>
          </w:rPr>
          <w:tab/>
        </w:r>
        <w:r w:rsidR="00BD0E67" w:rsidRPr="003A288A">
          <w:rPr>
            <w:rStyle w:val="Hyperlink"/>
            <w:noProof/>
          </w:rPr>
          <w:t>SID Archive Requirements</w:t>
        </w:r>
        <w:r w:rsidR="00BD0E67">
          <w:rPr>
            <w:noProof/>
            <w:webHidden/>
          </w:rPr>
          <w:tab/>
        </w:r>
        <w:r>
          <w:rPr>
            <w:noProof/>
            <w:webHidden/>
          </w:rPr>
          <w:fldChar w:fldCharType="begin"/>
        </w:r>
        <w:r w:rsidR="00BD0E67">
          <w:rPr>
            <w:noProof/>
            <w:webHidden/>
          </w:rPr>
          <w:instrText xml:space="preserve"> PAGEREF _Toc280275298 \h </w:instrText>
        </w:r>
        <w:r>
          <w:rPr>
            <w:noProof/>
            <w:webHidden/>
          </w:rPr>
        </w:r>
        <w:r>
          <w:rPr>
            <w:noProof/>
            <w:webHidden/>
          </w:rPr>
          <w:fldChar w:fldCharType="separate"/>
        </w:r>
        <w:r w:rsidR="00E76382">
          <w:rPr>
            <w:noProof/>
            <w:webHidden/>
          </w:rPr>
          <w:t>7-21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299" w:history="1">
        <w:r w:rsidR="00BD0E67" w:rsidRPr="003A288A">
          <w:rPr>
            <w:rStyle w:val="Hyperlink"/>
            <w:noProof/>
          </w:rPr>
          <w:t>7.2.1</w:t>
        </w:r>
        <w:r w:rsidR="00BD0E67">
          <w:rPr>
            <w:rFonts w:asciiTheme="minorHAnsi" w:eastAsiaTheme="minorEastAsia" w:hAnsiTheme="minorHAnsi" w:cstheme="minorBidi"/>
            <w:noProof/>
            <w:sz w:val="22"/>
            <w:szCs w:val="22"/>
          </w:rPr>
          <w:tab/>
        </w:r>
        <w:r w:rsidR="00BD0E67" w:rsidRPr="003A288A">
          <w:rPr>
            <w:rStyle w:val="Hyperlink"/>
            <w:noProof/>
          </w:rPr>
          <w:t>SID Archive Ingest Requirements</w:t>
        </w:r>
        <w:r w:rsidR="00BD0E67">
          <w:rPr>
            <w:noProof/>
            <w:webHidden/>
          </w:rPr>
          <w:tab/>
        </w:r>
        <w:r>
          <w:rPr>
            <w:noProof/>
            <w:webHidden/>
          </w:rPr>
          <w:fldChar w:fldCharType="begin"/>
        </w:r>
        <w:r w:rsidR="00BD0E67">
          <w:rPr>
            <w:noProof/>
            <w:webHidden/>
          </w:rPr>
          <w:instrText xml:space="preserve"> PAGEREF _Toc280275299 \h </w:instrText>
        </w:r>
        <w:r>
          <w:rPr>
            <w:noProof/>
            <w:webHidden/>
          </w:rPr>
        </w:r>
        <w:r>
          <w:rPr>
            <w:noProof/>
            <w:webHidden/>
          </w:rPr>
          <w:fldChar w:fldCharType="separate"/>
        </w:r>
        <w:r w:rsidR="00E76382">
          <w:rPr>
            <w:noProof/>
            <w:webHidden/>
          </w:rPr>
          <w:t>7-21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0" w:history="1">
        <w:r w:rsidR="00BD0E67" w:rsidRPr="003A288A">
          <w:rPr>
            <w:rStyle w:val="Hyperlink"/>
            <w:noProof/>
          </w:rPr>
          <w:t>7.2.2</w:t>
        </w:r>
        <w:r w:rsidR="00BD0E67">
          <w:rPr>
            <w:rFonts w:asciiTheme="minorHAnsi" w:eastAsiaTheme="minorEastAsia" w:hAnsiTheme="minorHAnsi" w:cstheme="minorBidi"/>
            <w:noProof/>
            <w:sz w:val="22"/>
            <w:szCs w:val="22"/>
          </w:rPr>
          <w:tab/>
        </w:r>
        <w:r w:rsidR="00BD0E67" w:rsidRPr="003A288A">
          <w:rPr>
            <w:rStyle w:val="Hyperlink"/>
            <w:noProof/>
          </w:rPr>
          <w:t>SID Archive Cataloging Requirements</w:t>
        </w:r>
        <w:r w:rsidR="00BD0E67">
          <w:rPr>
            <w:noProof/>
            <w:webHidden/>
          </w:rPr>
          <w:tab/>
        </w:r>
        <w:r>
          <w:rPr>
            <w:noProof/>
            <w:webHidden/>
          </w:rPr>
          <w:fldChar w:fldCharType="begin"/>
        </w:r>
        <w:r w:rsidR="00BD0E67">
          <w:rPr>
            <w:noProof/>
            <w:webHidden/>
          </w:rPr>
          <w:instrText xml:space="preserve"> PAGEREF _Toc280275300 \h </w:instrText>
        </w:r>
        <w:r>
          <w:rPr>
            <w:noProof/>
            <w:webHidden/>
          </w:rPr>
        </w:r>
        <w:r>
          <w:rPr>
            <w:noProof/>
            <w:webHidden/>
          </w:rPr>
          <w:fldChar w:fldCharType="separate"/>
        </w:r>
        <w:r w:rsidR="00E76382">
          <w:rPr>
            <w:noProof/>
            <w:webHidden/>
          </w:rPr>
          <w:t>7-22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1" w:history="1">
        <w:r w:rsidR="00BD0E67" w:rsidRPr="003A288A">
          <w:rPr>
            <w:rStyle w:val="Hyperlink"/>
            <w:noProof/>
          </w:rPr>
          <w:t>7.2.3</w:t>
        </w:r>
        <w:r w:rsidR="00BD0E67">
          <w:rPr>
            <w:rFonts w:asciiTheme="minorHAnsi" w:eastAsiaTheme="minorEastAsia" w:hAnsiTheme="minorHAnsi" w:cstheme="minorBidi"/>
            <w:noProof/>
            <w:sz w:val="22"/>
            <w:szCs w:val="22"/>
          </w:rPr>
          <w:tab/>
        </w:r>
        <w:r w:rsidR="00BD0E67" w:rsidRPr="003A288A">
          <w:rPr>
            <w:rStyle w:val="Hyperlink"/>
            <w:noProof/>
          </w:rPr>
          <w:t>SID Archive Retrieval/Distribution Requirements</w:t>
        </w:r>
        <w:r w:rsidR="00BD0E67">
          <w:rPr>
            <w:noProof/>
            <w:webHidden/>
          </w:rPr>
          <w:tab/>
        </w:r>
        <w:r>
          <w:rPr>
            <w:noProof/>
            <w:webHidden/>
          </w:rPr>
          <w:fldChar w:fldCharType="begin"/>
        </w:r>
        <w:r w:rsidR="00BD0E67">
          <w:rPr>
            <w:noProof/>
            <w:webHidden/>
          </w:rPr>
          <w:instrText xml:space="preserve"> PAGEREF _Toc280275301 \h </w:instrText>
        </w:r>
        <w:r>
          <w:rPr>
            <w:noProof/>
            <w:webHidden/>
          </w:rPr>
        </w:r>
        <w:r>
          <w:rPr>
            <w:noProof/>
            <w:webHidden/>
          </w:rPr>
          <w:fldChar w:fldCharType="separate"/>
        </w:r>
        <w:r w:rsidR="00E76382">
          <w:rPr>
            <w:noProof/>
            <w:webHidden/>
          </w:rPr>
          <w:t>7-24</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302" w:history="1">
        <w:r w:rsidR="00BD0E67" w:rsidRPr="003A288A">
          <w:rPr>
            <w:rStyle w:val="Hyperlink"/>
            <w:noProof/>
          </w:rPr>
          <w:t>8</w:t>
        </w:r>
        <w:r w:rsidR="00BD0E67">
          <w:rPr>
            <w:rFonts w:asciiTheme="minorHAnsi" w:eastAsiaTheme="minorEastAsia" w:hAnsiTheme="minorHAnsi" w:cstheme="minorBidi"/>
            <w:noProof/>
            <w:sz w:val="22"/>
            <w:szCs w:val="22"/>
          </w:rPr>
          <w:tab/>
        </w:r>
        <w:r w:rsidR="00BD0E67" w:rsidRPr="003A288A">
          <w:rPr>
            <w:rStyle w:val="Hyperlink"/>
            <w:noProof/>
          </w:rPr>
          <w:t>DMS Reprocessing Component Requirements</w:t>
        </w:r>
        <w:r w:rsidR="00BD0E67">
          <w:rPr>
            <w:noProof/>
            <w:webHidden/>
          </w:rPr>
          <w:tab/>
        </w:r>
        <w:r>
          <w:rPr>
            <w:noProof/>
            <w:webHidden/>
          </w:rPr>
          <w:fldChar w:fldCharType="begin"/>
        </w:r>
        <w:r w:rsidR="00BD0E67">
          <w:rPr>
            <w:noProof/>
            <w:webHidden/>
          </w:rPr>
          <w:instrText xml:space="preserve"> PAGEREF _Toc280275302 \h </w:instrText>
        </w:r>
        <w:r>
          <w:rPr>
            <w:noProof/>
            <w:webHidden/>
          </w:rPr>
        </w:r>
        <w:r>
          <w:rPr>
            <w:noProof/>
            <w:webHidden/>
          </w:rPr>
          <w:fldChar w:fldCharType="separate"/>
        </w:r>
        <w:r w:rsidR="00E76382">
          <w:rPr>
            <w:noProof/>
            <w:webHidden/>
          </w:rPr>
          <w:t>8-1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3" w:history="1">
        <w:r w:rsidR="00BD0E67" w:rsidRPr="003A288A">
          <w:rPr>
            <w:rStyle w:val="Hyperlink"/>
            <w:noProof/>
          </w:rPr>
          <w:t>8.1.1</w:t>
        </w:r>
        <w:r w:rsidR="00BD0E67">
          <w:rPr>
            <w:rFonts w:asciiTheme="minorHAnsi" w:eastAsiaTheme="minorEastAsia" w:hAnsiTheme="minorHAnsi" w:cstheme="minorBidi"/>
            <w:noProof/>
            <w:sz w:val="22"/>
            <w:szCs w:val="22"/>
          </w:rPr>
          <w:tab/>
        </w:r>
        <w:r w:rsidR="00BD0E67" w:rsidRPr="003A288A">
          <w:rPr>
            <w:rStyle w:val="Hyperlink"/>
            <w:noProof/>
          </w:rPr>
          <w:t>General Reprocessing Requirements</w:t>
        </w:r>
        <w:r w:rsidR="00BD0E67">
          <w:rPr>
            <w:noProof/>
            <w:webHidden/>
          </w:rPr>
          <w:tab/>
        </w:r>
        <w:r>
          <w:rPr>
            <w:noProof/>
            <w:webHidden/>
          </w:rPr>
          <w:fldChar w:fldCharType="begin"/>
        </w:r>
        <w:r w:rsidR="00BD0E67">
          <w:rPr>
            <w:noProof/>
            <w:webHidden/>
          </w:rPr>
          <w:instrText xml:space="preserve"> PAGEREF _Toc280275303 \h </w:instrText>
        </w:r>
        <w:r>
          <w:rPr>
            <w:noProof/>
            <w:webHidden/>
          </w:rPr>
        </w:r>
        <w:r>
          <w:rPr>
            <w:noProof/>
            <w:webHidden/>
          </w:rPr>
          <w:fldChar w:fldCharType="separate"/>
        </w:r>
        <w:r w:rsidR="00E76382">
          <w:rPr>
            <w:noProof/>
            <w:webHidden/>
          </w:rPr>
          <w:t>8-1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4" w:history="1">
        <w:r w:rsidR="00BD0E67" w:rsidRPr="003A288A">
          <w:rPr>
            <w:rStyle w:val="Hyperlink"/>
            <w:noProof/>
          </w:rPr>
          <w:t>8.1.2</w:t>
        </w:r>
        <w:r w:rsidR="00BD0E67">
          <w:rPr>
            <w:rFonts w:asciiTheme="minorHAnsi" w:eastAsiaTheme="minorEastAsia" w:hAnsiTheme="minorHAnsi" w:cstheme="minorBidi"/>
            <w:noProof/>
            <w:sz w:val="22"/>
            <w:szCs w:val="22"/>
          </w:rPr>
          <w:tab/>
        </w:r>
        <w:r w:rsidR="00BD0E67" w:rsidRPr="003A288A">
          <w:rPr>
            <w:rStyle w:val="Hyperlink"/>
            <w:noProof/>
          </w:rPr>
          <w:t>Science Data Reprocessing</w:t>
        </w:r>
        <w:r w:rsidR="00BD0E67">
          <w:rPr>
            <w:noProof/>
            <w:webHidden/>
          </w:rPr>
          <w:tab/>
        </w:r>
        <w:r>
          <w:rPr>
            <w:noProof/>
            <w:webHidden/>
          </w:rPr>
          <w:fldChar w:fldCharType="begin"/>
        </w:r>
        <w:r w:rsidR="00BD0E67">
          <w:rPr>
            <w:noProof/>
            <w:webHidden/>
          </w:rPr>
          <w:instrText xml:space="preserve"> PAGEREF _Toc280275304 \h </w:instrText>
        </w:r>
        <w:r>
          <w:rPr>
            <w:noProof/>
            <w:webHidden/>
          </w:rPr>
        </w:r>
        <w:r>
          <w:rPr>
            <w:noProof/>
            <w:webHidden/>
          </w:rPr>
          <w:fldChar w:fldCharType="separate"/>
        </w:r>
        <w:r w:rsidR="00E76382">
          <w:rPr>
            <w:noProof/>
            <w:webHidden/>
          </w:rPr>
          <w:t>8-1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5" w:history="1">
        <w:r w:rsidR="00BD0E67" w:rsidRPr="003A288A">
          <w:rPr>
            <w:rStyle w:val="Hyperlink"/>
            <w:noProof/>
          </w:rPr>
          <w:t>8.1.3</w:t>
        </w:r>
        <w:r w:rsidR="00BD0E67">
          <w:rPr>
            <w:rFonts w:asciiTheme="minorHAnsi" w:eastAsiaTheme="minorEastAsia" w:hAnsiTheme="minorHAnsi" w:cstheme="minorBidi"/>
            <w:noProof/>
            <w:sz w:val="22"/>
            <w:szCs w:val="22"/>
          </w:rPr>
          <w:tab/>
        </w:r>
        <w:r w:rsidR="00BD0E67" w:rsidRPr="003A288A">
          <w:rPr>
            <w:rStyle w:val="Hyperlink"/>
            <w:noProof/>
          </w:rPr>
          <w:t>Reprocessing Logic</w:t>
        </w:r>
        <w:r w:rsidR="00BD0E67">
          <w:rPr>
            <w:noProof/>
            <w:webHidden/>
          </w:rPr>
          <w:tab/>
        </w:r>
        <w:r>
          <w:rPr>
            <w:noProof/>
            <w:webHidden/>
          </w:rPr>
          <w:fldChar w:fldCharType="begin"/>
        </w:r>
        <w:r w:rsidR="00BD0E67">
          <w:rPr>
            <w:noProof/>
            <w:webHidden/>
          </w:rPr>
          <w:instrText xml:space="preserve"> PAGEREF _Toc280275305 \h </w:instrText>
        </w:r>
        <w:r>
          <w:rPr>
            <w:noProof/>
            <w:webHidden/>
          </w:rPr>
        </w:r>
        <w:r>
          <w:rPr>
            <w:noProof/>
            <w:webHidden/>
          </w:rPr>
          <w:fldChar w:fldCharType="separate"/>
        </w:r>
        <w:r w:rsidR="00E76382">
          <w:rPr>
            <w:noProof/>
            <w:webHidden/>
          </w:rPr>
          <w:t>8-1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6" w:history="1">
        <w:r w:rsidR="00BD0E67" w:rsidRPr="003A288A">
          <w:rPr>
            <w:rStyle w:val="Hyperlink"/>
            <w:noProof/>
          </w:rPr>
          <w:t>8.1.4</w:t>
        </w:r>
        <w:r w:rsidR="00BD0E67">
          <w:rPr>
            <w:rFonts w:asciiTheme="minorHAnsi" w:eastAsiaTheme="minorEastAsia" w:hAnsiTheme="minorHAnsi" w:cstheme="minorBidi"/>
            <w:noProof/>
            <w:sz w:val="22"/>
            <w:szCs w:val="22"/>
          </w:rPr>
          <w:tab/>
        </w:r>
        <w:r w:rsidR="00BD0E67" w:rsidRPr="003A288A">
          <w:rPr>
            <w:rStyle w:val="Hyperlink"/>
            <w:noProof/>
          </w:rPr>
          <w:t>Reprocessing Rules</w:t>
        </w:r>
        <w:r w:rsidR="00BD0E67">
          <w:rPr>
            <w:noProof/>
            <w:webHidden/>
          </w:rPr>
          <w:tab/>
        </w:r>
        <w:r>
          <w:rPr>
            <w:noProof/>
            <w:webHidden/>
          </w:rPr>
          <w:fldChar w:fldCharType="begin"/>
        </w:r>
        <w:r w:rsidR="00BD0E67">
          <w:rPr>
            <w:noProof/>
            <w:webHidden/>
          </w:rPr>
          <w:instrText xml:space="preserve"> PAGEREF _Toc280275306 \h </w:instrText>
        </w:r>
        <w:r>
          <w:rPr>
            <w:noProof/>
            <w:webHidden/>
          </w:rPr>
        </w:r>
        <w:r>
          <w:rPr>
            <w:noProof/>
            <w:webHidden/>
          </w:rPr>
          <w:fldChar w:fldCharType="separate"/>
        </w:r>
        <w:r w:rsidR="00E76382">
          <w:rPr>
            <w:noProof/>
            <w:webHidden/>
          </w:rPr>
          <w:t>8-2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7" w:history="1">
        <w:r w:rsidR="00BD0E67" w:rsidRPr="003A288A">
          <w:rPr>
            <w:rStyle w:val="Hyperlink"/>
            <w:noProof/>
          </w:rPr>
          <w:t>8.1.5</w:t>
        </w:r>
        <w:r w:rsidR="00BD0E67">
          <w:rPr>
            <w:rFonts w:asciiTheme="minorHAnsi" w:eastAsiaTheme="minorEastAsia" w:hAnsiTheme="minorHAnsi" w:cstheme="minorBidi"/>
            <w:noProof/>
            <w:sz w:val="22"/>
            <w:szCs w:val="22"/>
          </w:rPr>
          <w:tab/>
        </w:r>
        <w:r w:rsidR="00BD0E67" w:rsidRPr="003A288A">
          <w:rPr>
            <w:rStyle w:val="Hyperlink"/>
            <w:noProof/>
          </w:rPr>
          <w:t>Reprocessing Priority</w:t>
        </w:r>
        <w:r w:rsidR="00BD0E67">
          <w:rPr>
            <w:noProof/>
            <w:webHidden/>
          </w:rPr>
          <w:tab/>
        </w:r>
        <w:r>
          <w:rPr>
            <w:noProof/>
            <w:webHidden/>
          </w:rPr>
          <w:fldChar w:fldCharType="begin"/>
        </w:r>
        <w:r w:rsidR="00BD0E67">
          <w:rPr>
            <w:noProof/>
            <w:webHidden/>
          </w:rPr>
          <w:instrText xml:space="preserve"> PAGEREF _Toc280275307 \h </w:instrText>
        </w:r>
        <w:r>
          <w:rPr>
            <w:noProof/>
            <w:webHidden/>
          </w:rPr>
        </w:r>
        <w:r>
          <w:rPr>
            <w:noProof/>
            <w:webHidden/>
          </w:rPr>
          <w:fldChar w:fldCharType="separate"/>
        </w:r>
        <w:r w:rsidR="00E76382">
          <w:rPr>
            <w:noProof/>
            <w:webHidden/>
          </w:rPr>
          <w:t>8-2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8" w:history="1">
        <w:r w:rsidR="00BD0E67" w:rsidRPr="003A288A">
          <w:rPr>
            <w:rStyle w:val="Hyperlink"/>
            <w:noProof/>
          </w:rPr>
          <w:t>8.1.6</w:t>
        </w:r>
        <w:r w:rsidR="00BD0E67">
          <w:rPr>
            <w:rFonts w:asciiTheme="minorHAnsi" w:eastAsiaTheme="minorEastAsia" w:hAnsiTheme="minorHAnsi" w:cstheme="minorBidi"/>
            <w:noProof/>
            <w:sz w:val="22"/>
            <w:szCs w:val="22"/>
          </w:rPr>
          <w:tab/>
        </w:r>
        <w:r w:rsidR="00BD0E67" w:rsidRPr="003A288A">
          <w:rPr>
            <w:rStyle w:val="Hyperlink"/>
            <w:noProof/>
          </w:rPr>
          <w:t>Reprocessing and the AUI</w:t>
        </w:r>
        <w:r w:rsidR="00BD0E67">
          <w:rPr>
            <w:noProof/>
            <w:webHidden/>
          </w:rPr>
          <w:tab/>
        </w:r>
        <w:r>
          <w:rPr>
            <w:noProof/>
            <w:webHidden/>
          </w:rPr>
          <w:fldChar w:fldCharType="begin"/>
        </w:r>
        <w:r w:rsidR="00BD0E67">
          <w:rPr>
            <w:noProof/>
            <w:webHidden/>
          </w:rPr>
          <w:instrText xml:space="preserve"> PAGEREF _Toc280275308 \h </w:instrText>
        </w:r>
        <w:r>
          <w:rPr>
            <w:noProof/>
            <w:webHidden/>
          </w:rPr>
        </w:r>
        <w:r>
          <w:rPr>
            <w:noProof/>
            <w:webHidden/>
          </w:rPr>
          <w:fldChar w:fldCharType="separate"/>
        </w:r>
        <w:r w:rsidR="00E76382">
          <w:rPr>
            <w:noProof/>
            <w:webHidden/>
          </w:rPr>
          <w:t>8-2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09" w:history="1">
        <w:r w:rsidR="00BD0E67" w:rsidRPr="003A288A">
          <w:rPr>
            <w:rStyle w:val="Hyperlink"/>
            <w:noProof/>
          </w:rPr>
          <w:t>8.1.7</w:t>
        </w:r>
        <w:r w:rsidR="00BD0E67">
          <w:rPr>
            <w:rFonts w:asciiTheme="minorHAnsi" w:eastAsiaTheme="minorEastAsia" w:hAnsiTheme="minorHAnsi" w:cstheme="minorBidi"/>
            <w:noProof/>
            <w:sz w:val="22"/>
            <w:szCs w:val="22"/>
          </w:rPr>
          <w:tab/>
        </w:r>
        <w:r w:rsidR="00BD0E67" w:rsidRPr="003A288A">
          <w:rPr>
            <w:rStyle w:val="Hyperlink"/>
            <w:noProof/>
          </w:rPr>
          <w:t>Reprocessing and Header Keywords</w:t>
        </w:r>
        <w:r w:rsidR="00BD0E67">
          <w:rPr>
            <w:noProof/>
            <w:webHidden/>
          </w:rPr>
          <w:tab/>
        </w:r>
        <w:r>
          <w:rPr>
            <w:noProof/>
            <w:webHidden/>
          </w:rPr>
          <w:fldChar w:fldCharType="begin"/>
        </w:r>
        <w:r w:rsidR="00BD0E67">
          <w:rPr>
            <w:noProof/>
            <w:webHidden/>
          </w:rPr>
          <w:instrText xml:space="preserve"> PAGEREF _Toc280275309 \h </w:instrText>
        </w:r>
        <w:r>
          <w:rPr>
            <w:noProof/>
            <w:webHidden/>
          </w:rPr>
        </w:r>
        <w:r>
          <w:rPr>
            <w:noProof/>
            <w:webHidden/>
          </w:rPr>
          <w:fldChar w:fldCharType="separate"/>
        </w:r>
        <w:r w:rsidR="00E76382">
          <w:rPr>
            <w:noProof/>
            <w:webHidden/>
          </w:rPr>
          <w:t>8-3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10" w:history="1">
        <w:r w:rsidR="00BD0E67" w:rsidRPr="003A288A">
          <w:rPr>
            <w:rStyle w:val="Hyperlink"/>
            <w:noProof/>
          </w:rPr>
          <w:t>8.1.8</w:t>
        </w:r>
        <w:r w:rsidR="00BD0E67">
          <w:rPr>
            <w:rFonts w:asciiTheme="minorHAnsi" w:eastAsiaTheme="minorEastAsia" w:hAnsiTheme="minorHAnsi" w:cstheme="minorBidi"/>
            <w:noProof/>
            <w:sz w:val="22"/>
            <w:szCs w:val="22"/>
          </w:rPr>
          <w:tab/>
        </w:r>
        <w:r w:rsidR="00BD0E67" w:rsidRPr="003A288A">
          <w:rPr>
            <w:rStyle w:val="Hyperlink"/>
            <w:noProof/>
          </w:rPr>
          <w:t>Reprocessing Performance</w:t>
        </w:r>
        <w:r w:rsidR="00BD0E67">
          <w:rPr>
            <w:noProof/>
            <w:webHidden/>
          </w:rPr>
          <w:tab/>
        </w:r>
        <w:r>
          <w:rPr>
            <w:noProof/>
            <w:webHidden/>
          </w:rPr>
          <w:fldChar w:fldCharType="begin"/>
        </w:r>
        <w:r w:rsidR="00BD0E67">
          <w:rPr>
            <w:noProof/>
            <w:webHidden/>
          </w:rPr>
          <w:instrText xml:space="preserve"> PAGEREF _Toc280275310 \h </w:instrText>
        </w:r>
        <w:r>
          <w:rPr>
            <w:noProof/>
            <w:webHidden/>
          </w:rPr>
        </w:r>
        <w:r>
          <w:rPr>
            <w:noProof/>
            <w:webHidden/>
          </w:rPr>
          <w:fldChar w:fldCharType="separate"/>
        </w:r>
        <w:r w:rsidR="00E76382">
          <w:rPr>
            <w:noProof/>
            <w:webHidden/>
          </w:rPr>
          <w:t>8-3</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311" w:history="1">
        <w:r w:rsidR="00BD0E67" w:rsidRPr="003A288A">
          <w:rPr>
            <w:rStyle w:val="Hyperlink"/>
            <w:noProof/>
          </w:rPr>
          <w:t>9</w:t>
        </w:r>
        <w:r w:rsidR="00BD0E67">
          <w:rPr>
            <w:rFonts w:asciiTheme="minorHAnsi" w:eastAsiaTheme="minorEastAsia" w:hAnsiTheme="minorHAnsi" w:cstheme="minorBidi"/>
            <w:noProof/>
            <w:sz w:val="22"/>
            <w:szCs w:val="22"/>
          </w:rPr>
          <w:tab/>
        </w:r>
        <w:r w:rsidR="00BD0E67" w:rsidRPr="003A288A">
          <w:rPr>
            <w:rStyle w:val="Hyperlink"/>
            <w:noProof/>
          </w:rPr>
          <w:t>DMS Operational Tool Requirements</w:t>
        </w:r>
        <w:r w:rsidR="00BD0E67">
          <w:rPr>
            <w:noProof/>
            <w:webHidden/>
          </w:rPr>
          <w:tab/>
        </w:r>
        <w:r>
          <w:rPr>
            <w:noProof/>
            <w:webHidden/>
          </w:rPr>
          <w:fldChar w:fldCharType="begin"/>
        </w:r>
        <w:r w:rsidR="00BD0E67">
          <w:rPr>
            <w:noProof/>
            <w:webHidden/>
          </w:rPr>
          <w:instrText xml:space="preserve"> PAGEREF _Toc280275311 \h </w:instrText>
        </w:r>
        <w:r>
          <w:rPr>
            <w:noProof/>
            <w:webHidden/>
          </w:rPr>
        </w:r>
        <w:r>
          <w:rPr>
            <w:noProof/>
            <w:webHidden/>
          </w:rPr>
          <w:fldChar w:fldCharType="separate"/>
        </w:r>
        <w:r w:rsidR="00E76382">
          <w:rPr>
            <w:noProof/>
            <w:webHidden/>
          </w:rPr>
          <w:t>9-1</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312" w:history="1">
        <w:r w:rsidR="00BD0E67" w:rsidRPr="003A288A">
          <w:rPr>
            <w:rStyle w:val="Hyperlink"/>
            <w:noProof/>
          </w:rPr>
          <w:t>9.1</w:t>
        </w:r>
        <w:r w:rsidR="00BD0E67">
          <w:rPr>
            <w:rFonts w:asciiTheme="minorHAnsi" w:eastAsiaTheme="minorEastAsia" w:hAnsiTheme="minorHAnsi" w:cstheme="minorBidi"/>
            <w:noProof/>
            <w:sz w:val="22"/>
            <w:szCs w:val="22"/>
          </w:rPr>
          <w:tab/>
        </w:r>
        <w:r w:rsidR="00BD0E67" w:rsidRPr="003A288A">
          <w:rPr>
            <w:rStyle w:val="Hyperlink"/>
            <w:noProof/>
          </w:rPr>
          <w:t>Operational Tools</w:t>
        </w:r>
        <w:r w:rsidR="00BD0E67">
          <w:rPr>
            <w:noProof/>
            <w:webHidden/>
          </w:rPr>
          <w:tab/>
        </w:r>
        <w:r>
          <w:rPr>
            <w:noProof/>
            <w:webHidden/>
          </w:rPr>
          <w:fldChar w:fldCharType="begin"/>
        </w:r>
        <w:r w:rsidR="00BD0E67">
          <w:rPr>
            <w:noProof/>
            <w:webHidden/>
          </w:rPr>
          <w:instrText xml:space="preserve"> PAGEREF _Toc280275312 \h </w:instrText>
        </w:r>
        <w:r>
          <w:rPr>
            <w:noProof/>
            <w:webHidden/>
          </w:rPr>
        </w:r>
        <w:r>
          <w:rPr>
            <w:noProof/>
            <w:webHidden/>
          </w:rPr>
          <w:fldChar w:fldCharType="separate"/>
        </w:r>
        <w:r w:rsidR="00E76382">
          <w:rPr>
            <w:noProof/>
            <w:webHidden/>
          </w:rPr>
          <w:t>9-1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13" w:history="1">
        <w:r w:rsidR="00BD0E67" w:rsidRPr="003A288A">
          <w:rPr>
            <w:rStyle w:val="Hyperlink"/>
            <w:noProof/>
          </w:rPr>
          <w:t>9.1.1</w:t>
        </w:r>
        <w:r w:rsidR="00BD0E67">
          <w:rPr>
            <w:rFonts w:asciiTheme="minorHAnsi" w:eastAsiaTheme="minorEastAsia" w:hAnsiTheme="minorHAnsi" w:cstheme="minorBidi"/>
            <w:noProof/>
            <w:sz w:val="22"/>
            <w:szCs w:val="22"/>
          </w:rPr>
          <w:tab/>
        </w:r>
        <w:r w:rsidR="00BD0E67" w:rsidRPr="003A288A">
          <w:rPr>
            <w:rStyle w:val="Hyperlink"/>
            <w:noProof/>
          </w:rPr>
          <w:t>Documentation</w:t>
        </w:r>
        <w:r w:rsidR="00BD0E67">
          <w:rPr>
            <w:noProof/>
            <w:webHidden/>
          </w:rPr>
          <w:tab/>
        </w:r>
        <w:r>
          <w:rPr>
            <w:noProof/>
            <w:webHidden/>
          </w:rPr>
          <w:fldChar w:fldCharType="begin"/>
        </w:r>
        <w:r w:rsidR="00BD0E67">
          <w:rPr>
            <w:noProof/>
            <w:webHidden/>
          </w:rPr>
          <w:instrText xml:space="preserve"> PAGEREF _Toc280275313 \h </w:instrText>
        </w:r>
        <w:r>
          <w:rPr>
            <w:noProof/>
            <w:webHidden/>
          </w:rPr>
        </w:r>
        <w:r>
          <w:rPr>
            <w:noProof/>
            <w:webHidden/>
          </w:rPr>
          <w:fldChar w:fldCharType="separate"/>
        </w:r>
        <w:r w:rsidR="00E76382">
          <w:rPr>
            <w:noProof/>
            <w:webHidden/>
          </w:rPr>
          <w:t>9-1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14" w:history="1">
        <w:r w:rsidR="00BD0E67" w:rsidRPr="003A288A">
          <w:rPr>
            <w:rStyle w:val="Hyperlink"/>
            <w:noProof/>
          </w:rPr>
          <w:t>9.1.2</w:t>
        </w:r>
        <w:r w:rsidR="00BD0E67">
          <w:rPr>
            <w:rFonts w:asciiTheme="minorHAnsi" w:eastAsiaTheme="minorEastAsia" w:hAnsiTheme="minorHAnsi" w:cstheme="minorBidi"/>
            <w:noProof/>
            <w:sz w:val="22"/>
            <w:szCs w:val="22"/>
          </w:rPr>
          <w:tab/>
        </w:r>
        <w:r w:rsidR="00BD0E67" w:rsidRPr="003A288A">
          <w:rPr>
            <w:rStyle w:val="Hyperlink"/>
            <w:noProof/>
          </w:rPr>
          <w:t>Data Repair</w:t>
        </w:r>
        <w:r w:rsidR="00BD0E67">
          <w:rPr>
            <w:noProof/>
            <w:webHidden/>
          </w:rPr>
          <w:tab/>
        </w:r>
        <w:r>
          <w:rPr>
            <w:noProof/>
            <w:webHidden/>
          </w:rPr>
          <w:fldChar w:fldCharType="begin"/>
        </w:r>
        <w:r w:rsidR="00BD0E67">
          <w:rPr>
            <w:noProof/>
            <w:webHidden/>
          </w:rPr>
          <w:instrText xml:space="preserve"> PAGEREF _Toc280275314 \h </w:instrText>
        </w:r>
        <w:r>
          <w:rPr>
            <w:noProof/>
            <w:webHidden/>
          </w:rPr>
        </w:r>
        <w:r>
          <w:rPr>
            <w:noProof/>
            <w:webHidden/>
          </w:rPr>
          <w:fldChar w:fldCharType="separate"/>
        </w:r>
        <w:r w:rsidR="00E76382">
          <w:rPr>
            <w:noProof/>
            <w:webHidden/>
          </w:rPr>
          <w:t>9-1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15" w:history="1">
        <w:r w:rsidR="00BD0E67" w:rsidRPr="003A288A">
          <w:rPr>
            <w:rStyle w:val="Hyperlink"/>
            <w:noProof/>
          </w:rPr>
          <w:t>9.1.3</w:t>
        </w:r>
        <w:r w:rsidR="00BD0E67">
          <w:rPr>
            <w:rFonts w:asciiTheme="minorHAnsi" w:eastAsiaTheme="minorEastAsia" w:hAnsiTheme="minorHAnsi" w:cstheme="minorBidi"/>
            <w:noProof/>
            <w:sz w:val="22"/>
            <w:szCs w:val="22"/>
          </w:rPr>
          <w:tab/>
        </w:r>
        <w:r w:rsidR="00BD0E67" w:rsidRPr="003A288A">
          <w:rPr>
            <w:rStyle w:val="Hyperlink"/>
            <w:noProof/>
          </w:rPr>
          <w:t>Troubleshooting</w:t>
        </w:r>
        <w:r w:rsidR="00BD0E67">
          <w:rPr>
            <w:noProof/>
            <w:webHidden/>
          </w:rPr>
          <w:tab/>
        </w:r>
        <w:r>
          <w:rPr>
            <w:noProof/>
            <w:webHidden/>
          </w:rPr>
          <w:fldChar w:fldCharType="begin"/>
        </w:r>
        <w:r w:rsidR="00BD0E67">
          <w:rPr>
            <w:noProof/>
            <w:webHidden/>
          </w:rPr>
          <w:instrText xml:space="preserve"> PAGEREF _Toc280275315 \h </w:instrText>
        </w:r>
        <w:r>
          <w:rPr>
            <w:noProof/>
            <w:webHidden/>
          </w:rPr>
        </w:r>
        <w:r>
          <w:rPr>
            <w:noProof/>
            <w:webHidden/>
          </w:rPr>
          <w:fldChar w:fldCharType="separate"/>
        </w:r>
        <w:r w:rsidR="00E76382">
          <w:rPr>
            <w:noProof/>
            <w:webHidden/>
          </w:rPr>
          <w:t>9-1</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16" w:history="1">
        <w:r w:rsidR="00BD0E67" w:rsidRPr="003A288A">
          <w:rPr>
            <w:rStyle w:val="Hyperlink"/>
            <w:noProof/>
          </w:rPr>
          <w:t>9.1.4</w:t>
        </w:r>
        <w:r w:rsidR="00BD0E67">
          <w:rPr>
            <w:rFonts w:asciiTheme="minorHAnsi" w:eastAsiaTheme="minorEastAsia" w:hAnsiTheme="minorHAnsi" w:cstheme="minorBidi"/>
            <w:noProof/>
            <w:sz w:val="22"/>
            <w:szCs w:val="22"/>
          </w:rPr>
          <w:tab/>
        </w:r>
        <w:r w:rsidR="00BD0E67" w:rsidRPr="003A288A">
          <w:rPr>
            <w:rStyle w:val="Hyperlink"/>
            <w:noProof/>
          </w:rPr>
          <w:t>Archive Quality</w:t>
        </w:r>
        <w:r w:rsidR="00BD0E67">
          <w:rPr>
            <w:noProof/>
            <w:webHidden/>
          </w:rPr>
          <w:tab/>
        </w:r>
        <w:r>
          <w:rPr>
            <w:noProof/>
            <w:webHidden/>
          </w:rPr>
          <w:fldChar w:fldCharType="begin"/>
        </w:r>
        <w:r w:rsidR="00BD0E67">
          <w:rPr>
            <w:noProof/>
            <w:webHidden/>
          </w:rPr>
          <w:instrText xml:space="preserve"> PAGEREF _Toc280275316 \h </w:instrText>
        </w:r>
        <w:r>
          <w:rPr>
            <w:noProof/>
            <w:webHidden/>
          </w:rPr>
        </w:r>
        <w:r>
          <w:rPr>
            <w:noProof/>
            <w:webHidden/>
          </w:rPr>
          <w:fldChar w:fldCharType="separate"/>
        </w:r>
        <w:r w:rsidR="00E76382">
          <w:rPr>
            <w:noProof/>
            <w:webHidden/>
          </w:rPr>
          <w:t>9-2</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17" w:history="1">
        <w:r w:rsidR="00BD0E67" w:rsidRPr="003A288A">
          <w:rPr>
            <w:rStyle w:val="Hyperlink"/>
            <w:noProof/>
          </w:rPr>
          <w:t>9.1.5</w:t>
        </w:r>
        <w:r w:rsidR="00BD0E67">
          <w:rPr>
            <w:rFonts w:asciiTheme="minorHAnsi" w:eastAsiaTheme="minorEastAsia" w:hAnsiTheme="minorHAnsi" w:cstheme="minorBidi"/>
            <w:noProof/>
            <w:sz w:val="22"/>
            <w:szCs w:val="22"/>
          </w:rPr>
          <w:tab/>
        </w:r>
        <w:r w:rsidR="00BD0E67" w:rsidRPr="003A288A">
          <w:rPr>
            <w:rStyle w:val="Hyperlink"/>
            <w:noProof/>
          </w:rPr>
          <w:t>Processing Exception Handling</w:t>
        </w:r>
        <w:r w:rsidR="00BD0E67">
          <w:rPr>
            <w:noProof/>
            <w:webHidden/>
          </w:rPr>
          <w:tab/>
        </w:r>
        <w:r>
          <w:rPr>
            <w:noProof/>
            <w:webHidden/>
          </w:rPr>
          <w:fldChar w:fldCharType="begin"/>
        </w:r>
        <w:r w:rsidR="00BD0E67">
          <w:rPr>
            <w:noProof/>
            <w:webHidden/>
          </w:rPr>
          <w:instrText xml:space="preserve"> PAGEREF _Toc280275317 \h </w:instrText>
        </w:r>
        <w:r>
          <w:rPr>
            <w:noProof/>
            <w:webHidden/>
          </w:rPr>
        </w:r>
        <w:r>
          <w:rPr>
            <w:noProof/>
            <w:webHidden/>
          </w:rPr>
          <w:fldChar w:fldCharType="separate"/>
        </w:r>
        <w:r w:rsidR="00E76382">
          <w:rPr>
            <w:noProof/>
            <w:webHidden/>
          </w:rPr>
          <w:t>9-2</w:t>
        </w:r>
        <w:r>
          <w:rPr>
            <w:noProof/>
            <w:webHidden/>
          </w:rPr>
          <w:fldChar w:fldCharType="end"/>
        </w:r>
      </w:hyperlink>
    </w:p>
    <w:p w:rsidR="00BD0E67" w:rsidRDefault="000B21C0">
      <w:pPr>
        <w:pStyle w:val="TOC2"/>
        <w:tabs>
          <w:tab w:val="left" w:pos="960"/>
          <w:tab w:val="right" w:leader="dot" w:pos="9350"/>
        </w:tabs>
        <w:rPr>
          <w:rFonts w:asciiTheme="minorHAnsi" w:eastAsiaTheme="minorEastAsia" w:hAnsiTheme="minorHAnsi" w:cstheme="minorBidi"/>
          <w:noProof/>
          <w:sz w:val="22"/>
          <w:szCs w:val="22"/>
        </w:rPr>
      </w:pPr>
      <w:hyperlink w:anchor="_Toc280275318" w:history="1">
        <w:r w:rsidR="00BD0E67" w:rsidRPr="003A288A">
          <w:rPr>
            <w:rStyle w:val="Hyperlink"/>
            <w:noProof/>
          </w:rPr>
          <w:t>9.2</w:t>
        </w:r>
        <w:r w:rsidR="00BD0E67">
          <w:rPr>
            <w:rFonts w:asciiTheme="minorHAnsi" w:eastAsiaTheme="minorEastAsia" w:hAnsiTheme="minorHAnsi" w:cstheme="minorBidi"/>
            <w:noProof/>
            <w:sz w:val="22"/>
            <w:szCs w:val="22"/>
          </w:rPr>
          <w:tab/>
        </w:r>
        <w:r w:rsidR="00BD0E67" w:rsidRPr="003A288A">
          <w:rPr>
            <w:rStyle w:val="Hyperlink"/>
            <w:noProof/>
          </w:rPr>
          <w:t>Contingencies</w:t>
        </w:r>
        <w:r w:rsidR="00BD0E67">
          <w:rPr>
            <w:noProof/>
            <w:webHidden/>
          </w:rPr>
          <w:tab/>
        </w:r>
        <w:r>
          <w:rPr>
            <w:noProof/>
            <w:webHidden/>
          </w:rPr>
          <w:fldChar w:fldCharType="begin"/>
        </w:r>
        <w:r w:rsidR="00BD0E67">
          <w:rPr>
            <w:noProof/>
            <w:webHidden/>
          </w:rPr>
          <w:instrText xml:space="preserve"> PAGEREF _Toc280275318 \h </w:instrText>
        </w:r>
        <w:r>
          <w:rPr>
            <w:noProof/>
            <w:webHidden/>
          </w:rPr>
        </w:r>
        <w:r>
          <w:rPr>
            <w:noProof/>
            <w:webHidden/>
          </w:rPr>
          <w:fldChar w:fldCharType="separate"/>
        </w:r>
        <w:r w:rsidR="00E76382">
          <w:rPr>
            <w:noProof/>
            <w:webHidden/>
          </w:rPr>
          <w:t>9-3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19" w:history="1">
        <w:r w:rsidR="00BD0E67" w:rsidRPr="003A288A">
          <w:rPr>
            <w:rStyle w:val="Hyperlink"/>
            <w:noProof/>
          </w:rPr>
          <w:t>9.2.1</w:t>
        </w:r>
        <w:r w:rsidR="00BD0E67">
          <w:rPr>
            <w:rFonts w:asciiTheme="minorHAnsi" w:eastAsiaTheme="minorEastAsia" w:hAnsiTheme="minorHAnsi" w:cstheme="minorBidi"/>
            <w:noProof/>
            <w:sz w:val="22"/>
            <w:szCs w:val="22"/>
          </w:rPr>
          <w:tab/>
        </w:r>
        <w:r w:rsidR="00BD0E67" w:rsidRPr="003A288A">
          <w:rPr>
            <w:rStyle w:val="Hyperlink"/>
            <w:noProof/>
          </w:rPr>
          <w:t>Archive</w:t>
        </w:r>
        <w:r w:rsidR="00BD0E67">
          <w:rPr>
            <w:noProof/>
            <w:webHidden/>
          </w:rPr>
          <w:tab/>
        </w:r>
        <w:r>
          <w:rPr>
            <w:noProof/>
            <w:webHidden/>
          </w:rPr>
          <w:fldChar w:fldCharType="begin"/>
        </w:r>
        <w:r w:rsidR="00BD0E67">
          <w:rPr>
            <w:noProof/>
            <w:webHidden/>
          </w:rPr>
          <w:instrText xml:space="preserve"> PAGEREF _Toc280275319 \h </w:instrText>
        </w:r>
        <w:r>
          <w:rPr>
            <w:noProof/>
            <w:webHidden/>
          </w:rPr>
        </w:r>
        <w:r>
          <w:rPr>
            <w:noProof/>
            <w:webHidden/>
          </w:rPr>
          <w:fldChar w:fldCharType="separate"/>
        </w:r>
        <w:r w:rsidR="00E76382">
          <w:rPr>
            <w:noProof/>
            <w:webHidden/>
          </w:rPr>
          <w:t>9-3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20" w:history="1">
        <w:r w:rsidR="00BD0E67" w:rsidRPr="003A288A">
          <w:rPr>
            <w:rStyle w:val="Hyperlink"/>
            <w:noProof/>
          </w:rPr>
          <w:t>9.2.2</w:t>
        </w:r>
        <w:r w:rsidR="00BD0E67">
          <w:rPr>
            <w:rFonts w:asciiTheme="minorHAnsi" w:eastAsiaTheme="minorEastAsia" w:hAnsiTheme="minorHAnsi" w:cstheme="minorBidi"/>
            <w:noProof/>
            <w:sz w:val="22"/>
            <w:szCs w:val="22"/>
          </w:rPr>
          <w:tab/>
        </w:r>
        <w:r w:rsidR="00BD0E67" w:rsidRPr="003A288A">
          <w:rPr>
            <w:rStyle w:val="Hyperlink"/>
            <w:noProof/>
          </w:rPr>
          <w:t>Data Flags</w:t>
        </w:r>
        <w:r w:rsidR="00BD0E67">
          <w:rPr>
            <w:noProof/>
            <w:webHidden/>
          </w:rPr>
          <w:tab/>
        </w:r>
        <w:r>
          <w:rPr>
            <w:noProof/>
            <w:webHidden/>
          </w:rPr>
          <w:fldChar w:fldCharType="begin"/>
        </w:r>
        <w:r w:rsidR="00BD0E67">
          <w:rPr>
            <w:noProof/>
            <w:webHidden/>
          </w:rPr>
          <w:instrText xml:space="preserve"> PAGEREF _Toc280275320 \h </w:instrText>
        </w:r>
        <w:r>
          <w:rPr>
            <w:noProof/>
            <w:webHidden/>
          </w:rPr>
        </w:r>
        <w:r>
          <w:rPr>
            <w:noProof/>
            <w:webHidden/>
          </w:rPr>
          <w:fldChar w:fldCharType="separate"/>
        </w:r>
        <w:r w:rsidR="00E76382">
          <w:rPr>
            <w:noProof/>
            <w:webHidden/>
          </w:rPr>
          <w:t>9-3</w:t>
        </w:r>
        <w:r>
          <w:rPr>
            <w:noProof/>
            <w:webHidden/>
          </w:rPr>
          <w:fldChar w:fldCharType="end"/>
        </w:r>
      </w:hyperlink>
    </w:p>
    <w:p w:rsidR="00BD0E67" w:rsidRDefault="000B21C0">
      <w:pPr>
        <w:pStyle w:val="TOC3"/>
        <w:tabs>
          <w:tab w:val="left" w:pos="1200"/>
          <w:tab w:val="right" w:leader="dot" w:pos="9350"/>
        </w:tabs>
        <w:rPr>
          <w:rFonts w:asciiTheme="minorHAnsi" w:eastAsiaTheme="minorEastAsia" w:hAnsiTheme="minorHAnsi" w:cstheme="minorBidi"/>
          <w:noProof/>
          <w:sz w:val="22"/>
          <w:szCs w:val="22"/>
        </w:rPr>
      </w:pPr>
      <w:hyperlink w:anchor="_Toc280275321" w:history="1">
        <w:r w:rsidR="00BD0E67" w:rsidRPr="003A288A">
          <w:rPr>
            <w:rStyle w:val="Hyperlink"/>
            <w:noProof/>
          </w:rPr>
          <w:t>9.2.3</w:t>
        </w:r>
        <w:r w:rsidR="00BD0E67">
          <w:rPr>
            <w:rFonts w:asciiTheme="minorHAnsi" w:eastAsiaTheme="minorEastAsia" w:hAnsiTheme="minorHAnsi" w:cstheme="minorBidi"/>
            <w:noProof/>
            <w:sz w:val="22"/>
            <w:szCs w:val="22"/>
          </w:rPr>
          <w:tab/>
        </w:r>
        <w:r w:rsidR="00BD0E67" w:rsidRPr="003A288A">
          <w:rPr>
            <w:rStyle w:val="Hyperlink"/>
            <w:noProof/>
          </w:rPr>
          <w:t>Data Transmission</w:t>
        </w:r>
        <w:r w:rsidR="00BD0E67">
          <w:rPr>
            <w:noProof/>
            <w:webHidden/>
          </w:rPr>
          <w:tab/>
        </w:r>
        <w:r>
          <w:rPr>
            <w:noProof/>
            <w:webHidden/>
          </w:rPr>
          <w:fldChar w:fldCharType="begin"/>
        </w:r>
        <w:r w:rsidR="00BD0E67">
          <w:rPr>
            <w:noProof/>
            <w:webHidden/>
          </w:rPr>
          <w:instrText xml:space="preserve"> PAGEREF _Toc280275321 \h </w:instrText>
        </w:r>
        <w:r>
          <w:rPr>
            <w:noProof/>
            <w:webHidden/>
          </w:rPr>
        </w:r>
        <w:r>
          <w:rPr>
            <w:noProof/>
            <w:webHidden/>
          </w:rPr>
          <w:fldChar w:fldCharType="separate"/>
        </w:r>
        <w:r w:rsidR="00E76382">
          <w:rPr>
            <w:noProof/>
            <w:webHidden/>
          </w:rPr>
          <w:t>9-3</w:t>
        </w:r>
        <w:r>
          <w:rPr>
            <w:noProof/>
            <w:webHidden/>
          </w:rPr>
          <w:fldChar w:fldCharType="end"/>
        </w:r>
      </w:hyperlink>
    </w:p>
    <w:p w:rsidR="00BD0E67" w:rsidRDefault="000B21C0">
      <w:pPr>
        <w:pStyle w:val="TOC1"/>
        <w:tabs>
          <w:tab w:val="left" w:pos="480"/>
          <w:tab w:val="right" w:leader="dot" w:pos="9350"/>
        </w:tabs>
        <w:rPr>
          <w:rFonts w:asciiTheme="minorHAnsi" w:eastAsiaTheme="minorEastAsia" w:hAnsiTheme="minorHAnsi" w:cstheme="minorBidi"/>
          <w:noProof/>
          <w:sz w:val="22"/>
          <w:szCs w:val="22"/>
        </w:rPr>
      </w:pPr>
      <w:hyperlink w:anchor="_Toc280275322" w:history="1">
        <w:r w:rsidR="00BD0E67" w:rsidRPr="003A288A">
          <w:rPr>
            <w:rStyle w:val="Hyperlink"/>
            <w:noProof/>
          </w:rPr>
          <w:t>10</w:t>
        </w:r>
        <w:r w:rsidR="00BD0E67">
          <w:rPr>
            <w:rFonts w:asciiTheme="minorHAnsi" w:eastAsiaTheme="minorEastAsia" w:hAnsiTheme="minorHAnsi" w:cstheme="minorBidi"/>
            <w:noProof/>
            <w:sz w:val="22"/>
            <w:szCs w:val="22"/>
          </w:rPr>
          <w:tab/>
        </w:r>
        <w:r w:rsidR="00BD0E67" w:rsidRPr="003A288A">
          <w:rPr>
            <w:rStyle w:val="Hyperlink"/>
            <w:noProof/>
          </w:rPr>
          <w:t>DMS-S&amp;OC Requirement Trace</w:t>
        </w:r>
        <w:r w:rsidR="00BD0E67">
          <w:rPr>
            <w:noProof/>
            <w:webHidden/>
          </w:rPr>
          <w:tab/>
        </w:r>
        <w:r>
          <w:rPr>
            <w:noProof/>
            <w:webHidden/>
          </w:rPr>
          <w:fldChar w:fldCharType="begin"/>
        </w:r>
        <w:r w:rsidR="00BD0E67">
          <w:rPr>
            <w:noProof/>
            <w:webHidden/>
          </w:rPr>
          <w:instrText xml:space="preserve"> PAGEREF _Toc280275322 \h </w:instrText>
        </w:r>
        <w:r>
          <w:rPr>
            <w:noProof/>
            <w:webHidden/>
          </w:rPr>
        </w:r>
        <w:r>
          <w:rPr>
            <w:noProof/>
            <w:webHidden/>
          </w:rPr>
          <w:fldChar w:fldCharType="separate"/>
        </w:r>
        <w:r w:rsidR="00E76382">
          <w:rPr>
            <w:noProof/>
            <w:webHidden/>
          </w:rPr>
          <w:t>10-1</w:t>
        </w:r>
        <w:r>
          <w:rPr>
            <w:noProof/>
            <w:webHidden/>
          </w:rPr>
          <w:fldChar w:fldCharType="end"/>
        </w:r>
      </w:hyperlink>
    </w:p>
    <w:p w:rsidR="005D366A" w:rsidRPr="001A17B6" w:rsidRDefault="000B21C0" w:rsidP="00F27551">
      <w:r>
        <w:rPr>
          <w:rFonts w:ascii="Arial" w:hAnsi="Arial"/>
          <w:szCs w:val="24"/>
        </w:rPr>
        <w:fldChar w:fldCharType="end"/>
      </w:r>
    </w:p>
    <w:p w:rsidR="005D366A" w:rsidRPr="00B75299" w:rsidRDefault="005D366A">
      <w:pPr>
        <w:jc w:val="center"/>
        <w:rPr>
          <w:b/>
        </w:rPr>
      </w:pPr>
      <w:r w:rsidRPr="00B75299">
        <w:rPr>
          <w:b/>
        </w:rPr>
        <w:t>List of Figures</w:t>
      </w:r>
    </w:p>
    <w:p w:rsidR="005D366A" w:rsidRPr="001A17B6" w:rsidRDefault="005D366A">
      <w:pPr>
        <w:rPr>
          <w:rFonts w:ascii="Arial" w:hAnsi="Arial"/>
        </w:rPr>
      </w:pPr>
    </w:p>
    <w:p w:rsidR="00BD0E67" w:rsidRDefault="000B21C0">
      <w:pPr>
        <w:pStyle w:val="TableofFigures"/>
        <w:tabs>
          <w:tab w:val="right" w:leader="dot" w:pos="9350"/>
        </w:tabs>
        <w:rPr>
          <w:rFonts w:asciiTheme="minorHAnsi" w:eastAsiaTheme="minorEastAsia" w:hAnsiTheme="minorHAnsi" w:cstheme="minorBidi"/>
          <w:noProof/>
          <w:sz w:val="22"/>
          <w:szCs w:val="22"/>
        </w:rPr>
      </w:pPr>
      <w:r w:rsidRPr="001A17B6">
        <w:rPr>
          <w:rFonts w:ascii="Arial" w:hAnsi="Arial"/>
          <w:szCs w:val="24"/>
        </w:rPr>
        <w:fldChar w:fldCharType="begin"/>
      </w:r>
      <w:r w:rsidR="005D366A" w:rsidRPr="001A17B6">
        <w:rPr>
          <w:rFonts w:ascii="Arial" w:hAnsi="Arial"/>
          <w:szCs w:val="24"/>
        </w:rPr>
        <w:instrText xml:space="preserve"> TOC \h \z \c "Figure" </w:instrText>
      </w:r>
      <w:r w:rsidRPr="001A17B6">
        <w:rPr>
          <w:rFonts w:ascii="Arial" w:hAnsi="Arial"/>
          <w:szCs w:val="24"/>
        </w:rPr>
        <w:fldChar w:fldCharType="separate"/>
      </w:r>
      <w:hyperlink w:anchor="_Toc280275323" w:history="1">
        <w:r w:rsidR="00BD0E67" w:rsidRPr="006F71DD">
          <w:rPr>
            <w:rStyle w:val="Hyperlink"/>
            <w:noProof/>
          </w:rPr>
          <w:t>Figure 2</w:t>
        </w:r>
        <w:r w:rsidR="00BD0E67" w:rsidRPr="006F71DD">
          <w:rPr>
            <w:rStyle w:val="Hyperlink"/>
            <w:noProof/>
          </w:rPr>
          <w:noBreakHyphen/>
          <w:t>1 – JWST System Tree with Flow to DMS</w:t>
        </w:r>
        <w:r w:rsidR="00BD0E67">
          <w:rPr>
            <w:noProof/>
            <w:webHidden/>
          </w:rPr>
          <w:tab/>
        </w:r>
        <w:r>
          <w:rPr>
            <w:noProof/>
            <w:webHidden/>
          </w:rPr>
          <w:fldChar w:fldCharType="begin"/>
        </w:r>
        <w:r w:rsidR="00BD0E67">
          <w:rPr>
            <w:noProof/>
            <w:webHidden/>
          </w:rPr>
          <w:instrText xml:space="preserve"> PAGEREF _Toc280275323 \h </w:instrText>
        </w:r>
        <w:r>
          <w:rPr>
            <w:noProof/>
            <w:webHidden/>
          </w:rPr>
        </w:r>
        <w:r>
          <w:rPr>
            <w:noProof/>
            <w:webHidden/>
          </w:rPr>
          <w:fldChar w:fldCharType="separate"/>
        </w:r>
        <w:r w:rsidR="00E76382">
          <w:rPr>
            <w:noProof/>
            <w:webHidden/>
          </w:rPr>
          <w:t>2-2</w:t>
        </w:r>
        <w:r>
          <w:rPr>
            <w:noProof/>
            <w:webHidden/>
          </w:rPr>
          <w:fldChar w:fldCharType="end"/>
        </w:r>
      </w:hyperlink>
    </w:p>
    <w:p w:rsidR="00BD0E67" w:rsidRDefault="000B21C0">
      <w:pPr>
        <w:pStyle w:val="TableofFigures"/>
        <w:tabs>
          <w:tab w:val="right" w:leader="dot" w:pos="9350"/>
        </w:tabs>
        <w:rPr>
          <w:rFonts w:asciiTheme="minorHAnsi" w:eastAsiaTheme="minorEastAsia" w:hAnsiTheme="minorHAnsi" w:cstheme="minorBidi"/>
          <w:noProof/>
          <w:sz w:val="22"/>
          <w:szCs w:val="22"/>
        </w:rPr>
      </w:pPr>
      <w:hyperlink w:anchor="_Toc280275324" w:history="1">
        <w:r w:rsidR="00BD0E67" w:rsidRPr="006F71DD">
          <w:rPr>
            <w:rStyle w:val="Hyperlink"/>
            <w:noProof/>
          </w:rPr>
          <w:t>Figure 2</w:t>
        </w:r>
        <w:r w:rsidR="00BD0E67" w:rsidRPr="006F71DD">
          <w:rPr>
            <w:rStyle w:val="Hyperlink"/>
            <w:noProof/>
          </w:rPr>
          <w:noBreakHyphen/>
          <w:t>2 – DMS Context Diagram</w:t>
        </w:r>
        <w:r w:rsidR="00BD0E67">
          <w:rPr>
            <w:noProof/>
            <w:webHidden/>
          </w:rPr>
          <w:tab/>
        </w:r>
        <w:r>
          <w:rPr>
            <w:noProof/>
            <w:webHidden/>
          </w:rPr>
          <w:fldChar w:fldCharType="begin"/>
        </w:r>
        <w:r w:rsidR="00BD0E67">
          <w:rPr>
            <w:noProof/>
            <w:webHidden/>
          </w:rPr>
          <w:instrText xml:space="preserve"> PAGEREF _Toc280275324 \h </w:instrText>
        </w:r>
        <w:r>
          <w:rPr>
            <w:noProof/>
            <w:webHidden/>
          </w:rPr>
        </w:r>
        <w:r>
          <w:rPr>
            <w:noProof/>
            <w:webHidden/>
          </w:rPr>
          <w:fldChar w:fldCharType="separate"/>
        </w:r>
        <w:r w:rsidR="00E76382">
          <w:rPr>
            <w:noProof/>
            <w:webHidden/>
          </w:rPr>
          <w:t>2-3</w:t>
        </w:r>
        <w:r>
          <w:rPr>
            <w:noProof/>
            <w:webHidden/>
          </w:rPr>
          <w:fldChar w:fldCharType="end"/>
        </w:r>
      </w:hyperlink>
    </w:p>
    <w:p w:rsidR="00BD0E67" w:rsidRDefault="000B21C0">
      <w:pPr>
        <w:pStyle w:val="TableofFigures"/>
        <w:tabs>
          <w:tab w:val="right" w:leader="dot" w:pos="9350"/>
        </w:tabs>
        <w:rPr>
          <w:rFonts w:asciiTheme="minorHAnsi" w:eastAsiaTheme="minorEastAsia" w:hAnsiTheme="minorHAnsi" w:cstheme="minorBidi"/>
          <w:noProof/>
          <w:sz w:val="22"/>
          <w:szCs w:val="22"/>
        </w:rPr>
      </w:pPr>
      <w:hyperlink w:anchor="_Toc280275325" w:history="1">
        <w:r w:rsidR="00BD0E67" w:rsidRPr="006F71DD">
          <w:rPr>
            <w:rStyle w:val="Hyperlink"/>
            <w:noProof/>
          </w:rPr>
          <w:t>Figure 2</w:t>
        </w:r>
        <w:r w:rsidR="00BD0E67" w:rsidRPr="006F71DD">
          <w:rPr>
            <w:rStyle w:val="Hyperlink"/>
            <w:noProof/>
          </w:rPr>
          <w:noBreakHyphen/>
          <w:t>3 – S&amp;OC Data Flow</w:t>
        </w:r>
        <w:r w:rsidR="00BD0E67">
          <w:rPr>
            <w:noProof/>
            <w:webHidden/>
          </w:rPr>
          <w:tab/>
        </w:r>
        <w:r>
          <w:rPr>
            <w:noProof/>
            <w:webHidden/>
          </w:rPr>
          <w:fldChar w:fldCharType="begin"/>
        </w:r>
        <w:r w:rsidR="00BD0E67">
          <w:rPr>
            <w:noProof/>
            <w:webHidden/>
          </w:rPr>
          <w:instrText xml:space="preserve"> PAGEREF _Toc280275325 \h </w:instrText>
        </w:r>
        <w:r>
          <w:rPr>
            <w:noProof/>
            <w:webHidden/>
          </w:rPr>
        </w:r>
        <w:r>
          <w:rPr>
            <w:noProof/>
            <w:webHidden/>
          </w:rPr>
          <w:fldChar w:fldCharType="separate"/>
        </w:r>
        <w:r w:rsidR="00E76382">
          <w:rPr>
            <w:noProof/>
            <w:webHidden/>
          </w:rPr>
          <w:t>2-6</w:t>
        </w:r>
        <w:r>
          <w:rPr>
            <w:noProof/>
            <w:webHidden/>
          </w:rPr>
          <w:fldChar w:fldCharType="end"/>
        </w:r>
      </w:hyperlink>
    </w:p>
    <w:p w:rsidR="00BD0E67" w:rsidRDefault="000B21C0">
      <w:pPr>
        <w:pStyle w:val="TableofFigures"/>
        <w:tabs>
          <w:tab w:val="right" w:leader="dot" w:pos="9350"/>
        </w:tabs>
        <w:rPr>
          <w:rFonts w:asciiTheme="minorHAnsi" w:eastAsiaTheme="minorEastAsia" w:hAnsiTheme="minorHAnsi" w:cstheme="minorBidi"/>
          <w:noProof/>
          <w:sz w:val="22"/>
          <w:szCs w:val="22"/>
        </w:rPr>
      </w:pPr>
      <w:hyperlink w:anchor="_Toc280275326" w:history="1">
        <w:r w:rsidR="00BD0E67" w:rsidRPr="006F71DD">
          <w:rPr>
            <w:rStyle w:val="Hyperlink"/>
            <w:noProof/>
          </w:rPr>
          <w:t>Figure 2</w:t>
        </w:r>
        <w:r w:rsidR="00BD0E67" w:rsidRPr="006F71DD">
          <w:rPr>
            <w:rStyle w:val="Hyperlink"/>
            <w:noProof/>
          </w:rPr>
          <w:noBreakHyphen/>
          <w:t>4 – DMS component data flow</w:t>
        </w:r>
        <w:r w:rsidR="00BD0E67">
          <w:rPr>
            <w:noProof/>
            <w:webHidden/>
          </w:rPr>
          <w:tab/>
        </w:r>
        <w:r>
          <w:rPr>
            <w:noProof/>
            <w:webHidden/>
          </w:rPr>
          <w:fldChar w:fldCharType="begin"/>
        </w:r>
        <w:r w:rsidR="00BD0E67">
          <w:rPr>
            <w:noProof/>
            <w:webHidden/>
          </w:rPr>
          <w:instrText xml:space="preserve"> PAGEREF _Toc280275326 \h </w:instrText>
        </w:r>
        <w:r>
          <w:rPr>
            <w:noProof/>
            <w:webHidden/>
          </w:rPr>
        </w:r>
        <w:r>
          <w:rPr>
            <w:noProof/>
            <w:webHidden/>
          </w:rPr>
          <w:fldChar w:fldCharType="separate"/>
        </w:r>
        <w:r w:rsidR="00E76382">
          <w:rPr>
            <w:noProof/>
            <w:webHidden/>
          </w:rPr>
          <w:t>2-8</w:t>
        </w:r>
        <w:r>
          <w:rPr>
            <w:noProof/>
            <w:webHidden/>
          </w:rPr>
          <w:fldChar w:fldCharType="end"/>
        </w:r>
      </w:hyperlink>
    </w:p>
    <w:p w:rsidR="00BD0E67" w:rsidRDefault="000B21C0">
      <w:pPr>
        <w:pStyle w:val="TableofFigures"/>
        <w:tabs>
          <w:tab w:val="right" w:leader="dot" w:pos="9350"/>
        </w:tabs>
        <w:rPr>
          <w:rFonts w:asciiTheme="minorHAnsi" w:eastAsiaTheme="minorEastAsia" w:hAnsiTheme="minorHAnsi" w:cstheme="minorBidi"/>
          <w:noProof/>
          <w:sz w:val="22"/>
          <w:szCs w:val="22"/>
        </w:rPr>
      </w:pPr>
      <w:hyperlink w:anchor="_Toc280275327" w:history="1">
        <w:r w:rsidR="00BD0E67" w:rsidRPr="006F71DD">
          <w:rPr>
            <w:rStyle w:val="Hyperlink"/>
            <w:noProof/>
          </w:rPr>
          <w:t>Figure 2</w:t>
        </w:r>
        <w:r w:rsidR="00BD0E67" w:rsidRPr="006F71DD">
          <w:rPr>
            <w:rStyle w:val="Hyperlink"/>
            <w:noProof/>
          </w:rPr>
          <w:noBreakHyphen/>
          <w:t>5 – Data product levels</w:t>
        </w:r>
        <w:r w:rsidR="00BD0E67">
          <w:rPr>
            <w:noProof/>
            <w:webHidden/>
          </w:rPr>
          <w:tab/>
        </w:r>
        <w:r>
          <w:rPr>
            <w:noProof/>
            <w:webHidden/>
          </w:rPr>
          <w:fldChar w:fldCharType="begin"/>
        </w:r>
        <w:r w:rsidR="00BD0E67">
          <w:rPr>
            <w:noProof/>
            <w:webHidden/>
          </w:rPr>
          <w:instrText xml:space="preserve"> PAGEREF _Toc280275327 \h </w:instrText>
        </w:r>
        <w:r>
          <w:rPr>
            <w:noProof/>
            <w:webHidden/>
          </w:rPr>
        </w:r>
        <w:r>
          <w:rPr>
            <w:noProof/>
            <w:webHidden/>
          </w:rPr>
          <w:fldChar w:fldCharType="separate"/>
        </w:r>
        <w:r w:rsidR="00E76382">
          <w:rPr>
            <w:noProof/>
            <w:webHidden/>
          </w:rPr>
          <w:t>2-10</w:t>
        </w:r>
        <w:r>
          <w:rPr>
            <w:noProof/>
            <w:webHidden/>
          </w:rPr>
          <w:fldChar w:fldCharType="end"/>
        </w:r>
      </w:hyperlink>
    </w:p>
    <w:p w:rsidR="005D366A" w:rsidRPr="001A17B6" w:rsidRDefault="000B21C0">
      <w:pPr>
        <w:rPr>
          <w:rFonts w:ascii="Arial" w:hAnsi="Arial"/>
        </w:rPr>
      </w:pPr>
      <w:r w:rsidRPr="001A17B6">
        <w:rPr>
          <w:rFonts w:ascii="Arial" w:hAnsi="Arial"/>
          <w:szCs w:val="24"/>
        </w:rPr>
        <w:fldChar w:fldCharType="end"/>
      </w:r>
    </w:p>
    <w:p w:rsidR="005D366A" w:rsidRPr="001A17B6" w:rsidRDefault="005D366A">
      <w:pPr>
        <w:rPr>
          <w:rFonts w:ascii="Arial" w:hAnsi="Arial"/>
        </w:rPr>
      </w:pPr>
    </w:p>
    <w:p w:rsidR="005D366A" w:rsidRPr="001A17B6" w:rsidRDefault="005D366A">
      <w:pPr>
        <w:rPr>
          <w:rFonts w:ascii="Arial" w:hAnsi="Arial"/>
        </w:rPr>
      </w:pPr>
    </w:p>
    <w:p w:rsidR="005D366A" w:rsidRPr="00B75299" w:rsidRDefault="005D366A">
      <w:pPr>
        <w:jc w:val="center"/>
        <w:rPr>
          <w:b/>
        </w:rPr>
      </w:pPr>
      <w:r w:rsidRPr="00B75299">
        <w:rPr>
          <w:b/>
        </w:rPr>
        <w:t>List of Tables</w:t>
      </w:r>
    </w:p>
    <w:p w:rsidR="005D366A" w:rsidRPr="001A17B6" w:rsidRDefault="005D366A">
      <w:pPr>
        <w:jc w:val="center"/>
      </w:pPr>
    </w:p>
    <w:p w:rsidR="007E2841" w:rsidRDefault="000B21C0">
      <w:pPr>
        <w:pStyle w:val="TableofFigures"/>
        <w:tabs>
          <w:tab w:val="right" w:leader="dot" w:pos="9350"/>
        </w:tabs>
        <w:rPr>
          <w:rFonts w:asciiTheme="minorHAnsi" w:eastAsiaTheme="minorEastAsia" w:hAnsiTheme="minorHAnsi" w:cstheme="minorBidi"/>
          <w:noProof/>
          <w:sz w:val="22"/>
          <w:szCs w:val="22"/>
        </w:rPr>
      </w:pPr>
      <w:r w:rsidRPr="001A17B6">
        <w:rPr>
          <w:szCs w:val="24"/>
        </w:rPr>
        <w:fldChar w:fldCharType="begin"/>
      </w:r>
      <w:r w:rsidR="005D366A" w:rsidRPr="001A17B6">
        <w:rPr>
          <w:szCs w:val="24"/>
        </w:rPr>
        <w:instrText xml:space="preserve"> TOC \h \z \c "Table" </w:instrText>
      </w:r>
      <w:r w:rsidRPr="001A17B6">
        <w:rPr>
          <w:szCs w:val="24"/>
        </w:rPr>
        <w:fldChar w:fldCharType="separate"/>
      </w:r>
      <w:hyperlink w:anchor="_Toc280102738" w:history="1">
        <w:r w:rsidR="007E2841" w:rsidRPr="009C2FF2">
          <w:rPr>
            <w:rStyle w:val="Hyperlink"/>
            <w:noProof/>
          </w:rPr>
          <w:t>Table 2</w:t>
        </w:r>
        <w:r w:rsidR="007E2841" w:rsidRPr="009C2FF2">
          <w:rPr>
            <w:rStyle w:val="Hyperlink"/>
            <w:noProof/>
          </w:rPr>
          <w:noBreakHyphen/>
          <w:t>1 – DMS components</w:t>
        </w:r>
        <w:r w:rsidR="007E2841">
          <w:rPr>
            <w:noProof/>
            <w:webHidden/>
          </w:rPr>
          <w:tab/>
        </w:r>
        <w:r>
          <w:rPr>
            <w:noProof/>
            <w:webHidden/>
          </w:rPr>
          <w:fldChar w:fldCharType="begin"/>
        </w:r>
        <w:r w:rsidR="007E2841">
          <w:rPr>
            <w:noProof/>
            <w:webHidden/>
          </w:rPr>
          <w:instrText xml:space="preserve"> PAGEREF _Toc280102738 \h </w:instrText>
        </w:r>
        <w:r>
          <w:rPr>
            <w:noProof/>
            <w:webHidden/>
          </w:rPr>
        </w:r>
        <w:r>
          <w:rPr>
            <w:noProof/>
            <w:webHidden/>
          </w:rPr>
          <w:fldChar w:fldCharType="separate"/>
        </w:r>
        <w:r w:rsidR="00E76382">
          <w:rPr>
            <w:noProof/>
            <w:webHidden/>
          </w:rPr>
          <w:t>2-4</w:t>
        </w:r>
        <w:r>
          <w:rPr>
            <w:noProof/>
            <w:webHidden/>
          </w:rPr>
          <w:fldChar w:fldCharType="end"/>
        </w:r>
      </w:hyperlink>
    </w:p>
    <w:p w:rsidR="007E2841" w:rsidRDefault="000B21C0">
      <w:pPr>
        <w:pStyle w:val="TableofFigures"/>
        <w:tabs>
          <w:tab w:val="right" w:leader="dot" w:pos="9350"/>
        </w:tabs>
        <w:rPr>
          <w:rFonts w:asciiTheme="minorHAnsi" w:eastAsiaTheme="minorEastAsia" w:hAnsiTheme="minorHAnsi" w:cstheme="minorBidi"/>
          <w:noProof/>
          <w:sz w:val="22"/>
          <w:szCs w:val="22"/>
        </w:rPr>
      </w:pPr>
      <w:hyperlink w:anchor="_Toc280102739" w:history="1">
        <w:r w:rsidR="007E2841" w:rsidRPr="009C2FF2">
          <w:rPr>
            <w:rStyle w:val="Hyperlink"/>
            <w:noProof/>
          </w:rPr>
          <w:t>Table 2</w:t>
        </w:r>
        <w:r w:rsidR="007E2841" w:rsidRPr="009C2FF2">
          <w:rPr>
            <w:rStyle w:val="Hyperlink"/>
            <w:noProof/>
          </w:rPr>
          <w:noBreakHyphen/>
          <w:t>2 – Significant Data Exchange</w:t>
        </w:r>
        <w:r w:rsidR="007E2841">
          <w:rPr>
            <w:noProof/>
            <w:webHidden/>
          </w:rPr>
          <w:tab/>
        </w:r>
        <w:r>
          <w:rPr>
            <w:noProof/>
            <w:webHidden/>
          </w:rPr>
          <w:fldChar w:fldCharType="begin"/>
        </w:r>
        <w:r w:rsidR="007E2841">
          <w:rPr>
            <w:noProof/>
            <w:webHidden/>
          </w:rPr>
          <w:instrText xml:space="preserve"> PAGEREF _Toc280102739 \h </w:instrText>
        </w:r>
        <w:r>
          <w:rPr>
            <w:noProof/>
            <w:webHidden/>
          </w:rPr>
        </w:r>
        <w:r>
          <w:rPr>
            <w:noProof/>
            <w:webHidden/>
          </w:rPr>
          <w:fldChar w:fldCharType="separate"/>
        </w:r>
        <w:r w:rsidR="00E76382">
          <w:rPr>
            <w:noProof/>
            <w:webHidden/>
          </w:rPr>
          <w:t>2-7</w:t>
        </w:r>
        <w:r>
          <w:rPr>
            <w:noProof/>
            <w:webHidden/>
          </w:rPr>
          <w:fldChar w:fldCharType="end"/>
        </w:r>
      </w:hyperlink>
    </w:p>
    <w:p w:rsidR="00272EFA" w:rsidRDefault="000B21C0">
      <w:pPr>
        <w:jc w:val="center"/>
        <w:rPr>
          <w:szCs w:val="24"/>
        </w:rPr>
      </w:pPr>
      <w:r w:rsidRPr="001A17B6">
        <w:rPr>
          <w:szCs w:val="24"/>
        </w:rPr>
        <w:fldChar w:fldCharType="end"/>
      </w:r>
    </w:p>
    <w:p w:rsidR="00272EFA" w:rsidRPr="00B75299" w:rsidRDefault="00272EFA" w:rsidP="00272EFA">
      <w:pPr>
        <w:pStyle w:val="TOCTitle"/>
        <w:rPr>
          <w:b/>
        </w:rPr>
      </w:pPr>
      <w:r>
        <w:br w:type="page"/>
      </w:r>
      <w:r w:rsidRPr="00B75299">
        <w:rPr>
          <w:b/>
        </w:rPr>
        <w:lastRenderedPageBreak/>
        <w:t>List of Technical TBD/TBR Items</w:t>
      </w:r>
    </w:p>
    <w:p w:rsidR="00272EFA" w:rsidRDefault="00272EFA" w:rsidP="00272EFA">
      <w:pPr>
        <w:pStyle w:val="BodyText"/>
      </w:pPr>
      <w:r>
        <w:t>The requirements identified in this table have outstanding technical issues.</w:t>
      </w:r>
    </w:p>
    <w:p w:rsidR="00272EFA" w:rsidRDefault="00272EFA" w:rsidP="00272EFA">
      <w:pPr>
        <w:rPr>
          <w:b/>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8"/>
        <w:gridCol w:w="1080"/>
        <w:gridCol w:w="1080"/>
        <w:gridCol w:w="3780"/>
        <w:gridCol w:w="1260"/>
        <w:gridCol w:w="1260"/>
      </w:tblGrid>
      <w:tr w:rsidR="00272EFA" w:rsidRPr="00B5733D" w:rsidTr="00686A7C">
        <w:trPr>
          <w:tblHeader/>
        </w:trPr>
        <w:tc>
          <w:tcPr>
            <w:tcW w:w="1008" w:type="dxa"/>
            <w:vAlign w:val="center"/>
          </w:tcPr>
          <w:p w:rsidR="00272EFA" w:rsidRPr="00B5733D" w:rsidRDefault="00272EFA" w:rsidP="00FA7F12">
            <w:pPr>
              <w:rPr>
                <w:b/>
                <w:sz w:val="20"/>
              </w:rPr>
            </w:pPr>
            <w:r w:rsidRPr="00B5733D">
              <w:rPr>
                <w:b/>
                <w:sz w:val="20"/>
              </w:rPr>
              <w:t>Item</w:t>
            </w:r>
            <w:r>
              <w:rPr>
                <w:b/>
                <w:sz w:val="20"/>
              </w:rPr>
              <w:t xml:space="preserve"> </w:t>
            </w:r>
            <w:r w:rsidRPr="00B5733D">
              <w:rPr>
                <w:b/>
                <w:sz w:val="20"/>
              </w:rPr>
              <w:t>No.</w:t>
            </w:r>
          </w:p>
        </w:tc>
        <w:tc>
          <w:tcPr>
            <w:tcW w:w="1080" w:type="dxa"/>
            <w:shd w:val="clear" w:color="auto" w:fill="auto"/>
            <w:vAlign w:val="center"/>
          </w:tcPr>
          <w:p w:rsidR="00272EFA" w:rsidRPr="00B5733D" w:rsidRDefault="00272EFA" w:rsidP="00FA7F12">
            <w:pPr>
              <w:rPr>
                <w:b/>
                <w:sz w:val="20"/>
              </w:rPr>
            </w:pPr>
            <w:r>
              <w:rPr>
                <w:b/>
                <w:sz w:val="20"/>
              </w:rPr>
              <w:t>Location</w:t>
            </w:r>
          </w:p>
        </w:tc>
        <w:tc>
          <w:tcPr>
            <w:tcW w:w="1080" w:type="dxa"/>
            <w:shd w:val="clear" w:color="auto" w:fill="auto"/>
            <w:vAlign w:val="center"/>
          </w:tcPr>
          <w:p w:rsidR="00272EFA" w:rsidRPr="00B5733D" w:rsidRDefault="00272EFA" w:rsidP="00FA7F12">
            <w:pPr>
              <w:rPr>
                <w:b/>
                <w:sz w:val="20"/>
              </w:rPr>
            </w:pPr>
            <w:proofErr w:type="spellStart"/>
            <w:r w:rsidRPr="00B5733D">
              <w:rPr>
                <w:b/>
                <w:sz w:val="20"/>
              </w:rPr>
              <w:t>Req</w:t>
            </w:r>
            <w:proofErr w:type="spellEnd"/>
            <w:r w:rsidRPr="00B5733D">
              <w:rPr>
                <w:b/>
                <w:sz w:val="20"/>
              </w:rPr>
              <w:t xml:space="preserve"> ID</w:t>
            </w:r>
          </w:p>
        </w:tc>
        <w:tc>
          <w:tcPr>
            <w:tcW w:w="3780" w:type="dxa"/>
            <w:shd w:val="clear" w:color="auto" w:fill="auto"/>
            <w:vAlign w:val="center"/>
          </w:tcPr>
          <w:p w:rsidR="00272EFA" w:rsidRPr="00B5733D" w:rsidRDefault="00272EFA" w:rsidP="00FA7F12">
            <w:pPr>
              <w:rPr>
                <w:b/>
                <w:sz w:val="20"/>
              </w:rPr>
            </w:pPr>
            <w:r w:rsidRPr="00B5733D">
              <w:rPr>
                <w:b/>
                <w:sz w:val="20"/>
              </w:rPr>
              <w:t>Problem</w:t>
            </w:r>
          </w:p>
        </w:tc>
        <w:tc>
          <w:tcPr>
            <w:tcW w:w="1260" w:type="dxa"/>
            <w:shd w:val="clear" w:color="auto" w:fill="auto"/>
            <w:vAlign w:val="center"/>
          </w:tcPr>
          <w:p w:rsidR="00272EFA" w:rsidRPr="00B5733D" w:rsidRDefault="00272EFA" w:rsidP="00FA7F12">
            <w:pPr>
              <w:rPr>
                <w:b/>
                <w:sz w:val="20"/>
              </w:rPr>
            </w:pPr>
            <w:proofErr w:type="spellStart"/>
            <w:r w:rsidRPr="00B5733D">
              <w:rPr>
                <w:b/>
                <w:sz w:val="20"/>
              </w:rPr>
              <w:t>Actionee</w:t>
            </w:r>
            <w:proofErr w:type="spellEnd"/>
          </w:p>
        </w:tc>
        <w:tc>
          <w:tcPr>
            <w:tcW w:w="1260" w:type="dxa"/>
            <w:shd w:val="clear" w:color="auto" w:fill="auto"/>
            <w:vAlign w:val="center"/>
          </w:tcPr>
          <w:p w:rsidR="00272EFA" w:rsidRPr="00B5733D" w:rsidRDefault="00272EFA" w:rsidP="00FA7F12">
            <w:pPr>
              <w:rPr>
                <w:b/>
                <w:sz w:val="20"/>
              </w:rPr>
            </w:pPr>
            <w:r w:rsidRPr="00B5733D">
              <w:rPr>
                <w:b/>
                <w:sz w:val="20"/>
              </w:rPr>
              <w:t>Need Date</w:t>
            </w:r>
          </w:p>
        </w:tc>
      </w:tr>
      <w:tr w:rsidR="00272EFA" w:rsidRPr="00B5733D" w:rsidTr="00686A7C">
        <w:tc>
          <w:tcPr>
            <w:tcW w:w="1008" w:type="dxa"/>
          </w:tcPr>
          <w:p w:rsidR="00272EFA" w:rsidRPr="00B5733D" w:rsidRDefault="00B25ACF" w:rsidP="00FA7F12">
            <w:pPr>
              <w:jc w:val="center"/>
              <w:rPr>
                <w:sz w:val="20"/>
              </w:rPr>
            </w:pPr>
            <w:r>
              <w:rPr>
                <w:sz w:val="20"/>
              </w:rPr>
              <w:t>1</w:t>
            </w:r>
          </w:p>
        </w:tc>
        <w:tc>
          <w:tcPr>
            <w:tcW w:w="1080" w:type="dxa"/>
            <w:shd w:val="clear" w:color="auto" w:fill="auto"/>
          </w:tcPr>
          <w:p w:rsidR="00272EFA" w:rsidRPr="00B5733D" w:rsidRDefault="00687055" w:rsidP="00FA7F12">
            <w:pPr>
              <w:rPr>
                <w:sz w:val="20"/>
              </w:rPr>
            </w:pPr>
            <w:r>
              <w:rPr>
                <w:sz w:val="20"/>
              </w:rPr>
              <w:t>4.5.3.1</w:t>
            </w:r>
          </w:p>
        </w:tc>
        <w:tc>
          <w:tcPr>
            <w:tcW w:w="1080" w:type="dxa"/>
            <w:shd w:val="clear" w:color="auto" w:fill="auto"/>
          </w:tcPr>
          <w:p w:rsidR="00272EFA" w:rsidRPr="00687055" w:rsidRDefault="00687055" w:rsidP="00FA7F12">
            <w:pPr>
              <w:rPr>
                <w:sz w:val="20"/>
              </w:rPr>
            </w:pPr>
            <w:r w:rsidRPr="00687055">
              <w:rPr>
                <w:sz w:val="20"/>
              </w:rPr>
              <w:t>DMS-60</w:t>
            </w:r>
          </w:p>
        </w:tc>
        <w:tc>
          <w:tcPr>
            <w:tcW w:w="3780" w:type="dxa"/>
            <w:shd w:val="clear" w:color="auto" w:fill="auto"/>
          </w:tcPr>
          <w:p w:rsidR="00272EFA" w:rsidRPr="00687055" w:rsidRDefault="00687055" w:rsidP="00FA7F12">
            <w:pPr>
              <w:rPr>
                <w:sz w:val="20"/>
              </w:rPr>
            </w:pPr>
            <w:r w:rsidRPr="00687055">
              <w:rPr>
                <w:sz w:val="20"/>
              </w:rPr>
              <w:t>The DMS shall distribute data to other archive facilities as provided by the terms of agreements negotiated between NASA and its international partners (TBD).</w:t>
            </w:r>
          </w:p>
        </w:tc>
        <w:tc>
          <w:tcPr>
            <w:tcW w:w="1260" w:type="dxa"/>
            <w:shd w:val="clear" w:color="auto" w:fill="auto"/>
          </w:tcPr>
          <w:p w:rsidR="00272EFA" w:rsidRPr="00B5733D" w:rsidRDefault="00B25ACF" w:rsidP="00FA7F12">
            <w:pPr>
              <w:rPr>
                <w:sz w:val="20"/>
              </w:rPr>
            </w:pPr>
            <w:r>
              <w:rPr>
                <w:sz w:val="20"/>
              </w:rPr>
              <w:t xml:space="preserve"> </w:t>
            </w:r>
          </w:p>
        </w:tc>
        <w:tc>
          <w:tcPr>
            <w:tcW w:w="1260" w:type="dxa"/>
            <w:shd w:val="clear" w:color="auto" w:fill="auto"/>
          </w:tcPr>
          <w:p w:rsidR="00272EFA" w:rsidRPr="00B5733D" w:rsidRDefault="00272EFA" w:rsidP="00FA7F12">
            <w:pPr>
              <w:rPr>
                <w:sz w:val="20"/>
              </w:rPr>
            </w:pPr>
          </w:p>
        </w:tc>
      </w:tr>
      <w:tr w:rsidR="00687055" w:rsidRPr="00B5733D" w:rsidTr="00686A7C">
        <w:tc>
          <w:tcPr>
            <w:tcW w:w="1008" w:type="dxa"/>
          </w:tcPr>
          <w:p w:rsidR="00687055" w:rsidRDefault="00687055" w:rsidP="00FA7F12">
            <w:pPr>
              <w:jc w:val="center"/>
              <w:rPr>
                <w:sz w:val="20"/>
              </w:rPr>
            </w:pPr>
            <w:r>
              <w:rPr>
                <w:sz w:val="20"/>
              </w:rPr>
              <w:t>2</w:t>
            </w:r>
          </w:p>
        </w:tc>
        <w:tc>
          <w:tcPr>
            <w:tcW w:w="1080" w:type="dxa"/>
            <w:shd w:val="clear" w:color="auto" w:fill="auto"/>
          </w:tcPr>
          <w:p w:rsidR="00687055" w:rsidRDefault="00687055" w:rsidP="00FA7F12">
            <w:pPr>
              <w:rPr>
                <w:sz w:val="20"/>
              </w:rPr>
            </w:pPr>
            <w:r>
              <w:rPr>
                <w:sz w:val="20"/>
              </w:rPr>
              <w:t>4.5.3.2</w:t>
            </w:r>
          </w:p>
        </w:tc>
        <w:tc>
          <w:tcPr>
            <w:tcW w:w="1080" w:type="dxa"/>
            <w:shd w:val="clear" w:color="auto" w:fill="auto"/>
          </w:tcPr>
          <w:p w:rsidR="00687055" w:rsidRPr="00687055" w:rsidRDefault="00687055" w:rsidP="00FA7F12">
            <w:pPr>
              <w:rPr>
                <w:sz w:val="20"/>
              </w:rPr>
            </w:pPr>
            <w:r w:rsidRPr="00687055">
              <w:rPr>
                <w:sz w:val="20"/>
              </w:rPr>
              <w:t>DMS-285</w:t>
            </w:r>
          </w:p>
        </w:tc>
        <w:tc>
          <w:tcPr>
            <w:tcW w:w="3780" w:type="dxa"/>
            <w:shd w:val="clear" w:color="auto" w:fill="auto"/>
          </w:tcPr>
          <w:p w:rsidR="00687055" w:rsidRPr="00687055" w:rsidRDefault="00687055" w:rsidP="00FA7F12">
            <w:pPr>
              <w:rPr>
                <w:sz w:val="20"/>
              </w:rPr>
            </w:pPr>
            <w:r w:rsidRPr="00687055">
              <w:rPr>
                <w:sz w:val="20"/>
              </w:rPr>
              <w:t>The archive shall distribute software to other archive facilities as provided by the terms of agreements negotiated between NASA and its international partners (TBD).</w:t>
            </w:r>
          </w:p>
        </w:tc>
        <w:tc>
          <w:tcPr>
            <w:tcW w:w="1260" w:type="dxa"/>
            <w:shd w:val="clear" w:color="auto" w:fill="auto"/>
          </w:tcPr>
          <w:p w:rsidR="00687055" w:rsidRDefault="00687055" w:rsidP="00FA7F12">
            <w:pPr>
              <w:rPr>
                <w:sz w:val="20"/>
              </w:rPr>
            </w:pPr>
          </w:p>
        </w:tc>
        <w:tc>
          <w:tcPr>
            <w:tcW w:w="1260" w:type="dxa"/>
            <w:shd w:val="clear" w:color="auto" w:fill="auto"/>
          </w:tcPr>
          <w:p w:rsidR="00687055" w:rsidRPr="00B5733D" w:rsidRDefault="00687055" w:rsidP="00FA7F12">
            <w:pPr>
              <w:rPr>
                <w:sz w:val="20"/>
              </w:rPr>
            </w:pPr>
          </w:p>
        </w:tc>
      </w:tr>
      <w:tr w:rsidR="00687055" w:rsidRPr="00B5733D" w:rsidTr="00686A7C">
        <w:tc>
          <w:tcPr>
            <w:tcW w:w="1008" w:type="dxa"/>
          </w:tcPr>
          <w:p w:rsidR="00687055" w:rsidRDefault="00687055" w:rsidP="00FA7F12">
            <w:pPr>
              <w:jc w:val="center"/>
              <w:rPr>
                <w:sz w:val="20"/>
              </w:rPr>
            </w:pPr>
            <w:r>
              <w:rPr>
                <w:sz w:val="20"/>
              </w:rPr>
              <w:t>3</w:t>
            </w:r>
          </w:p>
        </w:tc>
        <w:tc>
          <w:tcPr>
            <w:tcW w:w="1080" w:type="dxa"/>
            <w:shd w:val="clear" w:color="auto" w:fill="auto"/>
          </w:tcPr>
          <w:p w:rsidR="00687055" w:rsidRDefault="00687055" w:rsidP="00FA7F12">
            <w:pPr>
              <w:rPr>
                <w:sz w:val="20"/>
              </w:rPr>
            </w:pPr>
            <w:r>
              <w:rPr>
                <w:sz w:val="20"/>
              </w:rPr>
              <w:t>4.5.3.3</w:t>
            </w:r>
          </w:p>
        </w:tc>
        <w:tc>
          <w:tcPr>
            <w:tcW w:w="1080" w:type="dxa"/>
            <w:shd w:val="clear" w:color="auto" w:fill="auto"/>
          </w:tcPr>
          <w:p w:rsidR="00687055" w:rsidRPr="00687055" w:rsidRDefault="00687055" w:rsidP="00FA7F12">
            <w:pPr>
              <w:rPr>
                <w:sz w:val="20"/>
              </w:rPr>
            </w:pPr>
            <w:r w:rsidRPr="00687055">
              <w:rPr>
                <w:sz w:val="20"/>
              </w:rPr>
              <w:t>DMS-284</w:t>
            </w:r>
          </w:p>
        </w:tc>
        <w:tc>
          <w:tcPr>
            <w:tcW w:w="3780" w:type="dxa"/>
            <w:shd w:val="clear" w:color="auto" w:fill="auto"/>
          </w:tcPr>
          <w:p w:rsidR="00687055" w:rsidRPr="00687055" w:rsidRDefault="00687055" w:rsidP="00FA7F12">
            <w:pPr>
              <w:rPr>
                <w:sz w:val="20"/>
              </w:rPr>
            </w:pPr>
            <w:r w:rsidRPr="00687055">
              <w:rPr>
                <w:sz w:val="20"/>
              </w:rPr>
              <w:t>The archive shall replicate the archive catalog to other archive facilities as provided by the terms of agreements negotiated between NASA and its international partners (TBD).</w:t>
            </w:r>
          </w:p>
        </w:tc>
        <w:tc>
          <w:tcPr>
            <w:tcW w:w="1260" w:type="dxa"/>
            <w:shd w:val="clear" w:color="auto" w:fill="auto"/>
          </w:tcPr>
          <w:p w:rsidR="00687055" w:rsidRDefault="00687055" w:rsidP="00FA7F12">
            <w:pPr>
              <w:rPr>
                <w:sz w:val="20"/>
              </w:rPr>
            </w:pPr>
          </w:p>
        </w:tc>
        <w:tc>
          <w:tcPr>
            <w:tcW w:w="1260" w:type="dxa"/>
            <w:shd w:val="clear" w:color="auto" w:fill="auto"/>
          </w:tcPr>
          <w:p w:rsidR="00687055" w:rsidRPr="00B5733D" w:rsidRDefault="00687055" w:rsidP="00FA7F12">
            <w:pPr>
              <w:rPr>
                <w:sz w:val="20"/>
              </w:rPr>
            </w:pPr>
          </w:p>
        </w:tc>
      </w:tr>
      <w:tr w:rsidR="00686A7C" w:rsidRPr="00B5733D" w:rsidTr="00686A7C">
        <w:tc>
          <w:tcPr>
            <w:tcW w:w="1008" w:type="dxa"/>
          </w:tcPr>
          <w:p w:rsidR="00686A7C" w:rsidRDefault="00686A7C" w:rsidP="00FA7F12">
            <w:pPr>
              <w:jc w:val="center"/>
              <w:rPr>
                <w:sz w:val="20"/>
              </w:rPr>
            </w:pPr>
            <w:r>
              <w:rPr>
                <w:sz w:val="20"/>
              </w:rPr>
              <w:t>4</w:t>
            </w:r>
          </w:p>
        </w:tc>
        <w:tc>
          <w:tcPr>
            <w:tcW w:w="1080" w:type="dxa"/>
            <w:shd w:val="clear" w:color="auto" w:fill="auto"/>
          </w:tcPr>
          <w:p w:rsidR="00686A7C" w:rsidRDefault="00686A7C" w:rsidP="00FA7F12">
            <w:pPr>
              <w:rPr>
                <w:sz w:val="20"/>
              </w:rPr>
            </w:pPr>
            <w:r>
              <w:rPr>
                <w:sz w:val="20"/>
              </w:rPr>
              <w:t>7.1.9.54</w:t>
            </w:r>
          </w:p>
        </w:tc>
        <w:tc>
          <w:tcPr>
            <w:tcW w:w="1080" w:type="dxa"/>
            <w:shd w:val="clear" w:color="auto" w:fill="auto"/>
          </w:tcPr>
          <w:p w:rsidR="00686A7C" w:rsidRPr="00686A7C" w:rsidRDefault="00686A7C" w:rsidP="00FA7F12">
            <w:pPr>
              <w:rPr>
                <w:sz w:val="20"/>
              </w:rPr>
            </w:pPr>
            <w:r w:rsidRPr="00686A7C">
              <w:rPr>
                <w:sz w:val="20"/>
              </w:rPr>
              <w:t>DMS-230</w:t>
            </w:r>
          </w:p>
        </w:tc>
        <w:tc>
          <w:tcPr>
            <w:tcW w:w="3780" w:type="dxa"/>
            <w:shd w:val="clear" w:color="auto" w:fill="auto"/>
          </w:tcPr>
          <w:p w:rsidR="00686A7C" w:rsidRPr="00686A7C" w:rsidRDefault="00686A7C" w:rsidP="00686A7C">
            <w:pPr>
              <w:rPr>
                <w:sz w:val="20"/>
              </w:rPr>
            </w:pPr>
            <w:r w:rsidRPr="00686A7C">
              <w:rPr>
                <w:sz w:val="20"/>
              </w:rPr>
              <w:t>The DMS shall be capable of distributing to other archive facilities at least TBD TBytes of Archived Science Data per year.</w:t>
            </w:r>
          </w:p>
          <w:p w:rsidR="00686A7C" w:rsidRPr="00686A7C" w:rsidRDefault="00686A7C" w:rsidP="00FA7F12">
            <w:pPr>
              <w:rPr>
                <w:sz w:val="20"/>
              </w:rPr>
            </w:pPr>
          </w:p>
        </w:tc>
        <w:tc>
          <w:tcPr>
            <w:tcW w:w="1260" w:type="dxa"/>
            <w:shd w:val="clear" w:color="auto" w:fill="auto"/>
          </w:tcPr>
          <w:p w:rsidR="00686A7C" w:rsidRDefault="00686A7C" w:rsidP="00FA7F12">
            <w:pPr>
              <w:rPr>
                <w:sz w:val="20"/>
              </w:rPr>
            </w:pPr>
          </w:p>
        </w:tc>
        <w:tc>
          <w:tcPr>
            <w:tcW w:w="1260" w:type="dxa"/>
            <w:shd w:val="clear" w:color="auto" w:fill="auto"/>
          </w:tcPr>
          <w:p w:rsidR="00686A7C" w:rsidRPr="00B5733D" w:rsidRDefault="00686A7C" w:rsidP="00FA7F12">
            <w:pPr>
              <w:rPr>
                <w:sz w:val="20"/>
              </w:rPr>
            </w:pPr>
          </w:p>
        </w:tc>
      </w:tr>
    </w:tbl>
    <w:p w:rsidR="005D366A" w:rsidRPr="001A17B6" w:rsidRDefault="005D366A">
      <w:pPr>
        <w:jc w:val="center"/>
      </w:pPr>
    </w:p>
    <w:p w:rsidR="005D366A" w:rsidRPr="001A17B6" w:rsidRDefault="005D366A">
      <w:pPr>
        <w:rPr>
          <w:rFonts w:ascii="Arial" w:hAnsi="Arial"/>
        </w:rPr>
      </w:pPr>
    </w:p>
    <w:p w:rsidR="005D366A" w:rsidRPr="00687055" w:rsidRDefault="005D366A">
      <w:pPr>
        <w:sectPr w:rsidR="005D366A" w:rsidRPr="00687055" w:rsidSect="005D366A">
          <w:headerReference w:type="default" r:id="rId14"/>
          <w:pgSz w:w="12240" w:h="15840"/>
          <w:pgMar w:top="1440" w:right="1440" w:bottom="1800" w:left="1440" w:header="720" w:footer="576" w:gutter="0"/>
          <w:pgNumType w:fmt="lowerRoman"/>
          <w:cols w:space="720"/>
          <w:noEndnote/>
        </w:sectPr>
      </w:pPr>
    </w:p>
    <w:p w:rsidR="005D366A" w:rsidRPr="001A17B6" w:rsidRDefault="005D366A" w:rsidP="005569F5">
      <w:pPr>
        <w:pStyle w:val="Heading1"/>
      </w:pPr>
      <w:bookmarkStart w:id="276" w:name="_Toc205620866"/>
      <w:bookmarkStart w:id="277" w:name="_Toc280275181"/>
      <w:r w:rsidRPr="001A17B6">
        <w:lastRenderedPageBreak/>
        <w:t>INTRODUCTION</w:t>
      </w:r>
      <w:bookmarkEnd w:id="276"/>
      <w:bookmarkEnd w:id="277"/>
    </w:p>
    <w:p w:rsidR="005D366A" w:rsidRPr="001A17B6" w:rsidRDefault="005D366A" w:rsidP="005D366A">
      <w:pPr>
        <w:pStyle w:val="BodyText2"/>
      </w:pPr>
    </w:p>
    <w:p w:rsidR="005D366A" w:rsidRPr="001A17B6" w:rsidRDefault="005D366A" w:rsidP="00344DF7">
      <w:pPr>
        <w:pStyle w:val="Heading2"/>
      </w:pPr>
      <w:bookmarkStart w:id="278" w:name="_Toc205620867"/>
      <w:bookmarkStart w:id="279" w:name="_Toc280275182"/>
      <w:r w:rsidRPr="001A17B6">
        <w:t>Purpose</w:t>
      </w:r>
      <w:bookmarkEnd w:id="278"/>
      <w:bookmarkEnd w:id="279"/>
    </w:p>
    <w:p w:rsidR="005D366A" w:rsidRDefault="005D366A" w:rsidP="005D366A">
      <w:pPr>
        <w:autoSpaceDE w:val="0"/>
        <w:autoSpaceDN w:val="0"/>
        <w:adjustRightInd w:val="0"/>
        <w:rPr>
          <w:szCs w:val="24"/>
        </w:rPr>
      </w:pPr>
      <w:r w:rsidRPr="001A17B6">
        <w:rPr>
          <w:szCs w:val="24"/>
        </w:rPr>
        <w:t xml:space="preserve">The purpose of this document is to specify the requirements for the James Webb Space Telescope (JWST) </w:t>
      </w:r>
      <w:r w:rsidR="001859CE">
        <w:rPr>
          <w:szCs w:val="24"/>
        </w:rPr>
        <w:t>Data Management</w:t>
      </w:r>
      <w:r w:rsidRPr="001A17B6">
        <w:rPr>
          <w:szCs w:val="24"/>
        </w:rPr>
        <w:t xml:space="preserve"> Subsystem (</w:t>
      </w:r>
      <w:r w:rsidR="008B7578">
        <w:rPr>
          <w:szCs w:val="24"/>
        </w:rPr>
        <w:t>DM</w:t>
      </w:r>
      <w:r w:rsidRPr="001A17B6">
        <w:rPr>
          <w:szCs w:val="24"/>
        </w:rPr>
        <w:t xml:space="preserve">S). The intended audience for this document includes the JWST Project, </w:t>
      </w:r>
      <w:r w:rsidR="00B61514">
        <w:rPr>
          <w:szCs w:val="24"/>
        </w:rPr>
        <w:t>engineering staff</w:t>
      </w:r>
      <w:r w:rsidRPr="001A17B6">
        <w:rPr>
          <w:szCs w:val="24"/>
        </w:rPr>
        <w:t xml:space="preserve"> at the JWST Scienc</w:t>
      </w:r>
      <w:r w:rsidR="00B61514">
        <w:rPr>
          <w:szCs w:val="24"/>
        </w:rPr>
        <w:t>e and Operations Center (S&amp;OC)</w:t>
      </w:r>
      <w:r w:rsidRPr="001A17B6">
        <w:rPr>
          <w:szCs w:val="24"/>
        </w:rPr>
        <w:t xml:space="preserve">, </w:t>
      </w:r>
      <w:r w:rsidR="00B61514">
        <w:rPr>
          <w:szCs w:val="24"/>
        </w:rPr>
        <w:t xml:space="preserve">S&amp;OC DMS operations staff, </w:t>
      </w:r>
      <w:r w:rsidRPr="001A17B6">
        <w:rPr>
          <w:szCs w:val="24"/>
        </w:rPr>
        <w:t>and</w:t>
      </w:r>
      <w:r w:rsidR="00B61514">
        <w:rPr>
          <w:szCs w:val="24"/>
        </w:rPr>
        <w:t xml:space="preserve"> scientific and management staff </w:t>
      </w:r>
      <w:r w:rsidRPr="001A17B6">
        <w:rPr>
          <w:szCs w:val="24"/>
        </w:rPr>
        <w:t xml:space="preserve">with an interest in understanding </w:t>
      </w:r>
      <w:r w:rsidR="0028331F">
        <w:rPr>
          <w:szCs w:val="24"/>
        </w:rPr>
        <w:t>DMS</w:t>
      </w:r>
      <w:r w:rsidRPr="001A17B6">
        <w:rPr>
          <w:szCs w:val="24"/>
        </w:rPr>
        <w:t xml:space="preserve"> capabilities.</w:t>
      </w:r>
    </w:p>
    <w:p w:rsidR="00701F6D" w:rsidRPr="001A17B6" w:rsidRDefault="00701F6D" w:rsidP="005D366A">
      <w:pPr>
        <w:autoSpaceDE w:val="0"/>
        <w:autoSpaceDN w:val="0"/>
        <w:adjustRightInd w:val="0"/>
        <w:rPr>
          <w:szCs w:val="24"/>
        </w:rPr>
      </w:pPr>
    </w:p>
    <w:p w:rsidR="005D366A" w:rsidRPr="001A17B6" w:rsidRDefault="005D366A" w:rsidP="00344DF7">
      <w:pPr>
        <w:pStyle w:val="Heading2"/>
      </w:pPr>
      <w:bookmarkStart w:id="280" w:name="_Toc205620868"/>
      <w:bookmarkStart w:id="281" w:name="_Toc280275183"/>
      <w:r w:rsidRPr="001A17B6">
        <w:t>Scope</w:t>
      </w:r>
      <w:bookmarkEnd w:id="280"/>
      <w:bookmarkEnd w:id="281"/>
    </w:p>
    <w:p w:rsidR="005D366A" w:rsidRDefault="005D366A" w:rsidP="005D366A">
      <w:pPr>
        <w:autoSpaceDE w:val="0"/>
        <w:autoSpaceDN w:val="0"/>
        <w:adjustRightInd w:val="0"/>
        <w:rPr>
          <w:szCs w:val="24"/>
        </w:rPr>
      </w:pPr>
      <w:r w:rsidRPr="001A17B6">
        <w:rPr>
          <w:szCs w:val="24"/>
        </w:rPr>
        <w:t xml:space="preserve">The scope of this specification is the JWST </w:t>
      </w:r>
      <w:r w:rsidR="00701F6D">
        <w:rPr>
          <w:szCs w:val="24"/>
        </w:rPr>
        <w:t>Data Management</w:t>
      </w:r>
      <w:r w:rsidRPr="001A17B6">
        <w:rPr>
          <w:szCs w:val="24"/>
        </w:rPr>
        <w:t xml:space="preserve"> Subsystem, one of the subsystems being developed under the Space Telescope Science Institute (STScI) contract to develop and operate the JWST S&amp;OC. The requirements identified here are considered level 4 and are configured and maintained by STScI.</w:t>
      </w:r>
    </w:p>
    <w:p w:rsidR="00701F6D" w:rsidRPr="001A17B6" w:rsidRDefault="00701F6D" w:rsidP="005D366A">
      <w:pPr>
        <w:autoSpaceDE w:val="0"/>
        <w:autoSpaceDN w:val="0"/>
        <w:adjustRightInd w:val="0"/>
      </w:pPr>
    </w:p>
    <w:p w:rsidR="005D366A" w:rsidRPr="001A17B6" w:rsidRDefault="005D366A" w:rsidP="00344DF7">
      <w:pPr>
        <w:pStyle w:val="Heading2"/>
      </w:pPr>
      <w:bookmarkStart w:id="282" w:name="_Toc205620869"/>
      <w:bookmarkStart w:id="283" w:name="_Toc280275184"/>
      <w:r w:rsidRPr="001A17B6">
        <w:t>Document Organization</w:t>
      </w:r>
      <w:bookmarkEnd w:id="282"/>
      <w:bookmarkEnd w:id="283"/>
    </w:p>
    <w:p w:rsidR="005D366A" w:rsidRDefault="005D366A" w:rsidP="005233E3">
      <w:pPr>
        <w:pStyle w:val="NormalAfter6"/>
      </w:pPr>
      <w:r w:rsidRPr="001A17B6">
        <w:t xml:space="preserve">Section 1 specifies the purpose, scope, and content of this document, identifies applicable and reference documents, and explains conventions used in </w:t>
      </w:r>
      <w:r w:rsidR="00612516" w:rsidRPr="001A17B6">
        <w:t>defining the requirements</w:t>
      </w:r>
      <w:r w:rsidRPr="001A17B6">
        <w:t>.</w:t>
      </w:r>
    </w:p>
    <w:p w:rsidR="005233E3" w:rsidRDefault="005D366A" w:rsidP="005233E3">
      <w:pPr>
        <w:pStyle w:val="NormalAfter6"/>
      </w:pPr>
      <w:r w:rsidRPr="001A17B6">
        <w:t xml:space="preserve">Section 2 provides a general description of the </w:t>
      </w:r>
      <w:r w:rsidR="0028331F">
        <w:t>DMS</w:t>
      </w:r>
      <w:r w:rsidRPr="001A17B6">
        <w:t xml:space="preserve">. This includes a functional overview, </w:t>
      </w:r>
      <w:r w:rsidR="00715D95">
        <w:t xml:space="preserve">identification of the components within the DMS, the context in which DMS resides within the S&amp;OC including interfaces with other S&amp;OC elements and users, </w:t>
      </w:r>
      <w:r w:rsidRPr="001A17B6">
        <w:t xml:space="preserve">a description of the high-level </w:t>
      </w:r>
      <w:r w:rsidR="0028331F">
        <w:t>DMS</w:t>
      </w:r>
      <w:r w:rsidRPr="001A17B6">
        <w:t xml:space="preserve"> system architecture, </w:t>
      </w:r>
      <w:r w:rsidR="0028331F">
        <w:t>DMS</w:t>
      </w:r>
      <w:r w:rsidR="00612516" w:rsidRPr="001A17B6">
        <w:t xml:space="preserve"> data fl</w:t>
      </w:r>
      <w:r w:rsidR="00715D95">
        <w:t>ow</w:t>
      </w:r>
      <w:r w:rsidR="00612516" w:rsidRPr="001A17B6">
        <w:t>s</w:t>
      </w:r>
      <w:r w:rsidR="00701F6D">
        <w:t>,</w:t>
      </w:r>
      <w:r w:rsidR="00612516" w:rsidRPr="001A17B6">
        <w:t xml:space="preserve"> </w:t>
      </w:r>
      <w:r w:rsidRPr="001A17B6">
        <w:t xml:space="preserve">and </w:t>
      </w:r>
      <w:r w:rsidR="00715D95">
        <w:t xml:space="preserve">the </w:t>
      </w:r>
      <w:r w:rsidRPr="001A17B6">
        <w:t xml:space="preserve">definitions of </w:t>
      </w:r>
      <w:r w:rsidR="0028331F">
        <w:t>DMS</w:t>
      </w:r>
      <w:r w:rsidRPr="001A17B6">
        <w:t xml:space="preserve"> data items</w:t>
      </w:r>
      <w:r w:rsidR="00612516" w:rsidRPr="001A17B6">
        <w:t>.</w:t>
      </w:r>
    </w:p>
    <w:p w:rsidR="005233E3" w:rsidRDefault="005D366A" w:rsidP="005233E3">
      <w:pPr>
        <w:pStyle w:val="NormalAfter6"/>
      </w:pPr>
      <w:r w:rsidRPr="005233E3">
        <w:t xml:space="preserve">Section 3 specifies the high level requirements that span multiple </w:t>
      </w:r>
      <w:r w:rsidR="0028331F">
        <w:t>DMS</w:t>
      </w:r>
      <w:r w:rsidRPr="005233E3">
        <w:t xml:space="preserve"> components.</w:t>
      </w:r>
      <w:r w:rsidR="005233E3" w:rsidRPr="005233E3">
        <w:t xml:space="preserve"> </w:t>
      </w:r>
    </w:p>
    <w:p w:rsidR="003962BA" w:rsidRPr="005233E3" w:rsidRDefault="003962BA" w:rsidP="005233E3">
      <w:pPr>
        <w:pStyle w:val="NormalAfter6"/>
      </w:pPr>
      <w:r w:rsidRPr="005233E3">
        <w:t xml:space="preserve">Section </w:t>
      </w:r>
      <w:r>
        <w:t>4</w:t>
      </w:r>
      <w:r w:rsidRPr="005233E3">
        <w:t xml:space="preserve"> specifies the </w:t>
      </w:r>
      <w:r>
        <w:t xml:space="preserve">DMS interface </w:t>
      </w:r>
      <w:r w:rsidRPr="005233E3">
        <w:t xml:space="preserve">requirements </w:t>
      </w:r>
      <w:r>
        <w:t>with other S&amp;OC subsystems</w:t>
      </w:r>
      <w:r w:rsidRPr="005233E3">
        <w:t>.</w:t>
      </w:r>
      <w:r>
        <w:t xml:space="preserve">  </w:t>
      </w:r>
    </w:p>
    <w:p w:rsidR="005233E3" w:rsidRDefault="005D366A" w:rsidP="005233E3">
      <w:pPr>
        <w:pStyle w:val="NormalAfter6"/>
      </w:pPr>
      <w:r w:rsidRPr="005233E3">
        <w:t xml:space="preserve">Section </w:t>
      </w:r>
      <w:r w:rsidR="003962BA">
        <w:t>5</w:t>
      </w:r>
      <w:r w:rsidRPr="005233E3">
        <w:t xml:space="preserve"> specifies the requirements </w:t>
      </w:r>
      <w:r w:rsidR="00241F7C">
        <w:t>for the DMS science data processing component</w:t>
      </w:r>
      <w:r w:rsidRPr="005233E3">
        <w:t>.</w:t>
      </w:r>
    </w:p>
    <w:p w:rsidR="00241F7C" w:rsidRDefault="00241F7C" w:rsidP="005233E3">
      <w:pPr>
        <w:pStyle w:val="NormalAfter6"/>
      </w:pPr>
      <w:r>
        <w:t>DMS science software component requirements are specified in Section 6.</w:t>
      </w:r>
    </w:p>
    <w:p w:rsidR="00241F7C" w:rsidRDefault="00241F7C" w:rsidP="005233E3">
      <w:pPr>
        <w:pStyle w:val="NormalAfter6"/>
      </w:pPr>
      <w:r>
        <w:t>Requirements for the JWST Data Archive are specified in Section 7.</w:t>
      </w:r>
    </w:p>
    <w:p w:rsidR="00241F7C" w:rsidRDefault="00241F7C" w:rsidP="005233E3">
      <w:pPr>
        <w:pStyle w:val="NormalAfter6"/>
      </w:pPr>
      <w:r>
        <w:t>Section 8 specifies the requirements for the DMS reprocessing system.</w:t>
      </w:r>
    </w:p>
    <w:p w:rsidR="00241F7C" w:rsidRPr="005233E3" w:rsidRDefault="00241F7C" w:rsidP="005233E3">
      <w:pPr>
        <w:pStyle w:val="NormalAfter6"/>
      </w:pPr>
      <w:r>
        <w:t>In Section 9, DMS requirements are traced to the level-3 S&amp;OC requirements from which the DMS requirements are derived.</w:t>
      </w:r>
    </w:p>
    <w:p w:rsidR="00202181" w:rsidRDefault="00202181" w:rsidP="00202181"/>
    <w:p w:rsidR="005D366A" w:rsidRPr="001A17B6" w:rsidRDefault="005D366A" w:rsidP="00344DF7">
      <w:pPr>
        <w:pStyle w:val="Heading2"/>
      </w:pPr>
      <w:bookmarkStart w:id="284" w:name="_Toc205620870"/>
      <w:bookmarkStart w:id="285" w:name="_Toc280275185"/>
      <w:r w:rsidRPr="001A17B6">
        <w:t>Applicable Documents</w:t>
      </w:r>
      <w:bookmarkEnd w:id="284"/>
      <w:bookmarkEnd w:id="285"/>
    </w:p>
    <w:p w:rsidR="005D366A" w:rsidRPr="001A17B6" w:rsidRDefault="005D366A" w:rsidP="005D366A">
      <w:pPr>
        <w:autoSpaceDE w:val="0"/>
        <w:autoSpaceDN w:val="0"/>
        <w:adjustRightInd w:val="0"/>
        <w:rPr>
          <w:szCs w:val="24"/>
        </w:rPr>
      </w:pPr>
      <w:r w:rsidRPr="001A17B6">
        <w:rPr>
          <w:szCs w:val="24"/>
        </w:rPr>
        <w:t xml:space="preserve">The following documents form a part of this specification to the extent </w:t>
      </w:r>
      <w:r w:rsidR="00675EC7">
        <w:rPr>
          <w:szCs w:val="24"/>
        </w:rPr>
        <w:t>that these are the documents from which DMS requirements are derived</w:t>
      </w:r>
      <w:r w:rsidRPr="001A17B6">
        <w:rPr>
          <w:szCs w:val="24"/>
        </w:rPr>
        <w:t>. Parenthesized identifiers refer to official JWST configuration items for the giv</w:t>
      </w:r>
      <w:r w:rsidR="00241F7C">
        <w:rPr>
          <w:szCs w:val="24"/>
        </w:rPr>
        <w:t>en documents (where applicable)</w:t>
      </w:r>
      <w:r w:rsidRPr="001A17B6">
        <w:rPr>
          <w:szCs w:val="24"/>
        </w:rPr>
        <w:t>. For STScI documents that are not contractual deliverables, the internal STScI configuration item ("JWST-STScI-") is referenced.</w:t>
      </w:r>
    </w:p>
    <w:p w:rsidR="00241F7C" w:rsidRPr="00202181" w:rsidRDefault="00241F7C" w:rsidP="00697FCA">
      <w:pPr>
        <w:numPr>
          <w:ilvl w:val="0"/>
          <w:numId w:val="3"/>
        </w:numPr>
        <w:autoSpaceDE w:val="0"/>
        <w:autoSpaceDN w:val="0"/>
        <w:adjustRightInd w:val="0"/>
        <w:rPr>
          <w:lang w:val="fr-FR"/>
        </w:rPr>
      </w:pPr>
      <w:r>
        <w:rPr>
          <w:lang w:val="fr-FR"/>
        </w:rPr>
        <w:t xml:space="preserve">JWST </w:t>
      </w:r>
      <w:r w:rsidRPr="00921B16">
        <w:t>Ground</w:t>
      </w:r>
      <w:r>
        <w:rPr>
          <w:lang w:val="fr-FR"/>
        </w:rPr>
        <w:t xml:space="preserve"> Segment </w:t>
      </w:r>
      <w:r w:rsidRPr="00921B16">
        <w:t>Requirements</w:t>
      </w:r>
      <w:r>
        <w:rPr>
          <w:lang w:val="fr-FR"/>
        </w:rPr>
        <w:t xml:space="preserve"> Document (</w:t>
      </w:r>
      <w:r>
        <w:t>JWST-RQMT-001056) [GSRD]</w:t>
      </w:r>
    </w:p>
    <w:p w:rsidR="00241F7C" w:rsidRDefault="00241F7C" w:rsidP="00697FCA">
      <w:pPr>
        <w:numPr>
          <w:ilvl w:val="0"/>
          <w:numId w:val="3"/>
        </w:numPr>
        <w:autoSpaceDE w:val="0"/>
        <w:autoSpaceDN w:val="0"/>
        <w:adjustRightInd w:val="0"/>
        <w:rPr>
          <w:lang w:val="fr-FR"/>
        </w:rPr>
      </w:pPr>
      <w:r w:rsidRPr="00202181">
        <w:rPr>
          <w:lang w:val="fr-FR"/>
        </w:rPr>
        <w:lastRenderedPageBreak/>
        <w:t>JWST Mission Operations Concept Document (JWST-RQMT-002018)</w:t>
      </w:r>
      <w:r>
        <w:rPr>
          <w:lang w:val="fr-FR"/>
        </w:rPr>
        <w:t xml:space="preserve"> [MOCD]</w:t>
      </w:r>
    </w:p>
    <w:p w:rsidR="00921B16" w:rsidRDefault="00921B16" w:rsidP="00697FCA">
      <w:pPr>
        <w:numPr>
          <w:ilvl w:val="0"/>
          <w:numId w:val="3"/>
        </w:numPr>
        <w:autoSpaceDE w:val="0"/>
        <w:autoSpaceDN w:val="0"/>
        <w:adjustRightInd w:val="0"/>
        <w:rPr>
          <w:lang w:val="fr-FR"/>
        </w:rPr>
      </w:pPr>
      <w:r>
        <w:rPr>
          <w:lang w:val="fr-FR"/>
        </w:rPr>
        <w:t xml:space="preserve">JWST Mission </w:t>
      </w:r>
      <w:r w:rsidRPr="00921B16">
        <w:t>Requirements</w:t>
      </w:r>
      <w:r>
        <w:rPr>
          <w:lang w:val="fr-FR"/>
        </w:rPr>
        <w:t xml:space="preserve"> Document (</w:t>
      </w:r>
      <w:r w:rsidRPr="00202181">
        <w:rPr>
          <w:lang w:val="fr-FR"/>
        </w:rPr>
        <w:t>JWST-RQMT-000634</w:t>
      </w:r>
      <w:r>
        <w:rPr>
          <w:lang w:val="fr-FR"/>
        </w:rPr>
        <w:t>) [MRD]</w:t>
      </w:r>
    </w:p>
    <w:p w:rsidR="00345BE9" w:rsidRDefault="00345BE9" w:rsidP="00697FCA">
      <w:pPr>
        <w:numPr>
          <w:ilvl w:val="0"/>
          <w:numId w:val="3"/>
        </w:numPr>
        <w:autoSpaceDE w:val="0"/>
        <w:autoSpaceDN w:val="0"/>
        <w:adjustRightInd w:val="0"/>
      </w:pPr>
      <w:r w:rsidRPr="001A17B6">
        <w:t>JWST Observatory Operations Requirements Allocation Docume</w:t>
      </w:r>
      <w:r w:rsidR="00BD0E67">
        <w:t xml:space="preserve">nt </w:t>
      </w:r>
      <w:r w:rsidRPr="001A17B6">
        <w:t>(JWST-REF-006167)</w:t>
      </w:r>
      <w:r w:rsidR="00BD0E67">
        <w:t xml:space="preserve"> [OORAD]</w:t>
      </w:r>
    </w:p>
    <w:p w:rsidR="00921B16" w:rsidRPr="001A17B6" w:rsidRDefault="00921B16" w:rsidP="00697FCA">
      <w:pPr>
        <w:numPr>
          <w:ilvl w:val="0"/>
          <w:numId w:val="3"/>
        </w:numPr>
        <w:autoSpaceDE w:val="0"/>
        <w:autoSpaceDN w:val="0"/>
        <w:adjustRightInd w:val="0"/>
      </w:pPr>
      <w:r w:rsidRPr="001A17B6">
        <w:t>JWST S&amp;OC Subsystems Interface Requirements and Control Document (JWST-STScI-000905)</w:t>
      </w:r>
      <w:r>
        <w:t xml:space="preserve">  [</w:t>
      </w:r>
      <w:r w:rsidR="008B7D74">
        <w:t>SSI</w:t>
      </w:r>
      <w:r>
        <w:t>]</w:t>
      </w:r>
    </w:p>
    <w:p w:rsidR="00C60433" w:rsidRDefault="00C60433" w:rsidP="00697FCA">
      <w:pPr>
        <w:numPr>
          <w:ilvl w:val="0"/>
          <w:numId w:val="3"/>
        </w:numPr>
        <w:autoSpaceDE w:val="0"/>
        <w:autoSpaceDN w:val="0"/>
        <w:adjustRightInd w:val="0"/>
      </w:pPr>
      <w:r w:rsidRPr="001A17B6">
        <w:t>JWST Science and Operations Center (S&amp;OC) Element Requirements Document (JWST-RQMT-002032)</w:t>
      </w:r>
      <w:r w:rsidR="00202181">
        <w:t xml:space="preserve"> [SOC]</w:t>
      </w:r>
    </w:p>
    <w:p w:rsidR="00345BE9" w:rsidRPr="00345BE9" w:rsidRDefault="00345BE9" w:rsidP="00697FCA">
      <w:pPr>
        <w:numPr>
          <w:ilvl w:val="0"/>
          <w:numId w:val="3"/>
        </w:numPr>
        <w:autoSpaceDE w:val="0"/>
        <w:autoSpaceDN w:val="0"/>
        <w:adjustRightInd w:val="0"/>
        <w:rPr>
          <w:szCs w:val="24"/>
        </w:rPr>
      </w:pPr>
      <w:r>
        <w:t>JWST Science and Operations Center Element Verification and Validation Plan (JWST-STScI-000058)</w:t>
      </w:r>
    </w:p>
    <w:p w:rsidR="004D7568" w:rsidRDefault="004D7568" w:rsidP="00697FCA">
      <w:pPr>
        <w:numPr>
          <w:ilvl w:val="0"/>
          <w:numId w:val="3"/>
        </w:numPr>
        <w:autoSpaceDE w:val="0"/>
        <w:autoSpaceDN w:val="0"/>
        <w:adjustRightInd w:val="0"/>
      </w:pPr>
      <w:r>
        <w:t>JWST Science Requirements Document (JWST-RQMT-002558)</w:t>
      </w:r>
    </w:p>
    <w:p w:rsidR="00202181" w:rsidRPr="008B7D74" w:rsidRDefault="00202181" w:rsidP="00202181">
      <w:pPr>
        <w:autoSpaceDE w:val="0"/>
        <w:autoSpaceDN w:val="0"/>
        <w:adjustRightInd w:val="0"/>
      </w:pPr>
      <w:bookmarkStart w:id="286" w:name="_Toc205620871"/>
    </w:p>
    <w:p w:rsidR="005D366A" w:rsidRPr="001A17B6" w:rsidRDefault="005D366A" w:rsidP="00344DF7">
      <w:pPr>
        <w:pStyle w:val="Heading2"/>
      </w:pPr>
      <w:bookmarkStart w:id="287" w:name="_Toc280275186"/>
      <w:r w:rsidRPr="001A17B6">
        <w:t>Reference Documents</w:t>
      </w:r>
      <w:bookmarkEnd w:id="286"/>
      <w:bookmarkEnd w:id="287"/>
    </w:p>
    <w:p w:rsidR="00675EC7" w:rsidRDefault="005D366A" w:rsidP="005D366A">
      <w:pPr>
        <w:autoSpaceDE w:val="0"/>
        <w:autoSpaceDN w:val="0"/>
        <w:adjustRightInd w:val="0"/>
        <w:rPr>
          <w:szCs w:val="24"/>
        </w:rPr>
      </w:pPr>
      <w:r w:rsidRPr="001A17B6">
        <w:rPr>
          <w:szCs w:val="24"/>
        </w:rPr>
        <w:t>The following documents provide additional context or background information for the material</w:t>
      </w:r>
      <w:r w:rsidR="00190D82" w:rsidRPr="001A17B6">
        <w:rPr>
          <w:szCs w:val="24"/>
        </w:rPr>
        <w:t xml:space="preserve"> </w:t>
      </w:r>
      <w:r w:rsidRPr="001A17B6">
        <w:rPr>
          <w:szCs w:val="24"/>
        </w:rPr>
        <w:t>in this document.</w:t>
      </w:r>
    </w:p>
    <w:p w:rsidR="004D7568" w:rsidRDefault="004D7568" w:rsidP="004D7568">
      <w:pPr>
        <w:pStyle w:val="Heading3"/>
      </w:pPr>
      <w:bookmarkStart w:id="288" w:name="_Toc280275187"/>
      <w:r>
        <w:t>JWST Documents</w:t>
      </w:r>
      <w:bookmarkEnd w:id="288"/>
    </w:p>
    <w:p w:rsidR="004D7568" w:rsidRDefault="004D7568" w:rsidP="005D366A">
      <w:pPr>
        <w:autoSpaceDE w:val="0"/>
        <w:autoSpaceDN w:val="0"/>
        <w:adjustRightInd w:val="0"/>
        <w:rPr>
          <w:szCs w:val="24"/>
        </w:rPr>
      </w:pPr>
      <w:r w:rsidRPr="001A17B6">
        <w:rPr>
          <w:szCs w:val="24"/>
        </w:rPr>
        <w:t>For technical reports and other STScI documents that are not specific contractual deliverables, the internal STScI configuration item ("JWST-STScI-") is referenced, followed by the Next Generation Integrated Network (NGIN) library number for documents available on NGIN</w:t>
      </w:r>
      <w:r>
        <w:rPr>
          <w:szCs w:val="24"/>
        </w:rPr>
        <w:t>.</w:t>
      </w:r>
    </w:p>
    <w:p w:rsidR="00345BE9" w:rsidRDefault="00345BE9" w:rsidP="00697FCA">
      <w:pPr>
        <w:numPr>
          <w:ilvl w:val="0"/>
          <w:numId w:val="3"/>
        </w:numPr>
        <w:autoSpaceDE w:val="0"/>
        <w:autoSpaceDN w:val="0"/>
        <w:adjustRightInd w:val="0"/>
        <w:rPr>
          <w:szCs w:val="24"/>
        </w:rPr>
      </w:pPr>
      <w:r>
        <w:rPr>
          <w:szCs w:val="24"/>
        </w:rPr>
        <w:t>JWST User Handbooks, JWST S&amp;OC OP-07</w:t>
      </w:r>
    </w:p>
    <w:p w:rsidR="00345BE9" w:rsidRDefault="00345BE9" w:rsidP="00697FCA">
      <w:pPr>
        <w:numPr>
          <w:ilvl w:val="0"/>
          <w:numId w:val="3"/>
        </w:numPr>
        <w:autoSpaceDE w:val="0"/>
        <w:autoSpaceDN w:val="0"/>
        <w:adjustRightInd w:val="0"/>
        <w:rPr>
          <w:szCs w:val="24"/>
        </w:rPr>
      </w:pPr>
      <w:r w:rsidRPr="00345BE9">
        <w:rPr>
          <w:szCs w:val="24"/>
        </w:rPr>
        <w:t>JWST Project Reference Database Subsystem to Users Interface Requirements and Control Document, JWST-IRCD-003750</w:t>
      </w:r>
    </w:p>
    <w:p w:rsidR="001F3A35" w:rsidRDefault="00345BE9" w:rsidP="00697FCA">
      <w:pPr>
        <w:numPr>
          <w:ilvl w:val="0"/>
          <w:numId w:val="3"/>
        </w:numPr>
        <w:autoSpaceDE w:val="0"/>
        <w:autoSpaceDN w:val="0"/>
        <w:adjustRightInd w:val="0"/>
        <w:rPr>
          <w:szCs w:val="24"/>
        </w:rPr>
      </w:pPr>
      <w:r w:rsidRPr="00345BE9">
        <w:rPr>
          <w:szCs w:val="24"/>
        </w:rPr>
        <w:t>JWST Project Reference Database Subsystem to Internal Users Interface Requirements and Control Document, JWST-STScI-000949</w:t>
      </w:r>
    </w:p>
    <w:p w:rsidR="00345BE9" w:rsidRPr="004D7568" w:rsidRDefault="001F3A35" w:rsidP="00697FCA">
      <w:pPr>
        <w:numPr>
          <w:ilvl w:val="0"/>
          <w:numId w:val="3"/>
        </w:numPr>
        <w:autoSpaceDE w:val="0"/>
        <w:autoSpaceDN w:val="0"/>
        <w:adjustRightInd w:val="0"/>
        <w:rPr>
          <w:szCs w:val="24"/>
        </w:rPr>
      </w:pPr>
      <w:r>
        <w:rPr>
          <w:szCs w:val="24"/>
        </w:rPr>
        <w:t>Operational Implementation and Calibration of Field-of-View Coordinate Systems for the James Webb space Telescope, JWST-STScI-001256</w:t>
      </w:r>
    </w:p>
    <w:p w:rsidR="00675EC7" w:rsidRPr="001A17B6" w:rsidRDefault="00675EC7" w:rsidP="004D7568">
      <w:pPr>
        <w:pStyle w:val="Heading3"/>
      </w:pPr>
      <w:bookmarkStart w:id="289" w:name="_Toc280275188"/>
      <w:r>
        <w:t>Standards</w:t>
      </w:r>
      <w:r w:rsidRPr="001A17B6">
        <w:t xml:space="preserve"> Documents</w:t>
      </w:r>
      <w:bookmarkEnd w:id="289"/>
    </w:p>
    <w:p w:rsidR="00675EC7" w:rsidRPr="001A17B6" w:rsidRDefault="00675EC7" w:rsidP="005D366A">
      <w:pPr>
        <w:autoSpaceDE w:val="0"/>
        <w:autoSpaceDN w:val="0"/>
        <w:adjustRightInd w:val="0"/>
        <w:rPr>
          <w:szCs w:val="24"/>
        </w:rPr>
      </w:pPr>
      <w:r>
        <w:t>The following specification, standards, and handbooks form a part of this specification to the extent specified in this document.</w:t>
      </w:r>
    </w:p>
    <w:p w:rsidR="00345BE9" w:rsidRDefault="00107669" w:rsidP="00697FCA">
      <w:pPr>
        <w:numPr>
          <w:ilvl w:val="0"/>
          <w:numId w:val="3"/>
        </w:numPr>
        <w:autoSpaceDE w:val="0"/>
        <w:autoSpaceDN w:val="0"/>
        <w:adjustRightInd w:val="0"/>
      </w:pPr>
      <w:r>
        <w:t>Definition of the Flexible</w:t>
      </w:r>
      <w:r w:rsidR="00345BE9">
        <w:t xml:space="preserve"> Image Transport System (FITS), Astronomy and Astrophysics, 524, A42 (2010)</w:t>
      </w:r>
    </w:p>
    <w:p w:rsidR="00DB5B7F" w:rsidRPr="00DB5B7F" w:rsidRDefault="00DB5B7F" w:rsidP="00697FCA">
      <w:pPr>
        <w:numPr>
          <w:ilvl w:val="0"/>
          <w:numId w:val="3"/>
        </w:numPr>
        <w:autoSpaceDE w:val="0"/>
        <w:autoSpaceDN w:val="0"/>
        <w:adjustRightInd w:val="0"/>
      </w:pPr>
      <w:r>
        <w:t xml:space="preserve">System International (SI) </w:t>
      </w:r>
      <w:r>
        <w:rPr>
          <w:u w:val="single"/>
        </w:rPr>
        <w:t>&lt;</w:t>
      </w:r>
      <w:hyperlink r:id="rId15" w:history="1">
        <w:r>
          <w:rPr>
            <w:rStyle w:val="Hyperlink"/>
          </w:rPr>
          <w:t>http://physics.nist.gov/cuu/Units/units.html</w:t>
        </w:r>
      </w:hyperlink>
      <w:r>
        <w:rPr>
          <w:u w:val="single"/>
        </w:rPr>
        <w:t>&gt;</w:t>
      </w:r>
    </w:p>
    <w:p w:rsidR="00DB5B7F" w:rsidRPr="00107669" w:rsidRDefault="00DB5B7F" w:rsidP="00697FCA">
      <w:pPr>
        <w:numPr>
          <w:ilvl w:val="0"/>
          <w:numId w:val="3"/>
        </w:numPr>
        <w:autoSpaceDE w:val="0"/>
        <w:autoSpaceDN w:val="0"/>
        <w:adjustRightInd w:val="0"/>
      </w:pPr>
      <w:r>
        <w:t xml:space="preserve">International </w:t>
      </w:r>
      <w:proofErr w:type="spellStart"/>
      <w:r>
        <w:t>Electrotechnical</w:t>
      </w:r>
      <w:proofErr w:type="spellEnd"/>
      <w:r>
        <w:t xml:space="preserve"> Commission (IEC) </w:t>
      </w:r>
      <w:r>
        <w:rPr>
          <w:u w:val="single"/>
        </w:rPr>
        <w:t>&lt;</w:t>
      </w:r>
      <w:hyperlink r:id="rId16" w:history="1">
        <w:r>
          <w:rPr>
            <w:rStyle w:val="Hyperlink"/>
          </w:rPr>
          <w:t>http://physics.nist.gov/cuu/Units/binary.html</w:t>
        </w:r>
      </w:hyperlink>
      <w:r>
        <w:rPr>
          <w:u w:val="single"/>
        </w:rPr>
        <w:t>&gt;</w:t>
      </w:r>
    </w:p>
    <w:p w:rsidR="00107669" w:rsidRPr="001A17B6" w:rsidRDefault="00107669" w:rsidP="00697FCA">
      <w:pPr>
        <w:numPr>
          <w:ilvl w:val="0"/>
          <w:numId w:val="3"/>
        </w:numPr>
        <w:autoSpaceDE w:val="0"/>
        <w:autoSpaceDN w:val="0"/>
        <w:adjustRightInd w:val="0"/>
      </w:pPr>
      <w:r w:rsidRPr="001A17B6">
        <w:t>Goddard Procedures and Guidelines (GPG) 2810.1</w:t>
      </w:r>
    </w:p>
    <w:p w:rsidR="005D366A" w:rsidRPr="001A17B6" w:rsidRDefault="005D366A" w:rsidP="00697FCA">
      <w:pPr>
        <w:numPr>
          <w:ilvl w:val="0"/>
          <w:numId w:val="3"/>
        </w:numPr>
        <w:autoSpaceDE w:val="0"/>
        <w:autoSpaceDN w:val="0"/>
        <w:adjustRightInd w:val="0"/>
      </w:pPr>
      <w:r w:rsidRPr="001A17B6">
        <w:t xml:space="preserve">NASA Procedural Requirements (NPR) 2810.1  </w:t>
      </w:r>
    </w:p>
    <w:p w:rsidR="003D300A" w:rsidRDefault="003D300A" w:rsidP="00D35A5C">
      <w:pPr>
        <w:autoSpaceDE w:val="0"/>
        <w:autoSpaceDN w:val="0"/>
        <w:adjustRightInd w:val="0"/>
        <w:ind w:left="360"/>
      </w:pPr>
    </w:p>
    <w:p w:rsidR="007E2841" w:rsidRDefault="007E2841" w:rsidP="00D35A5C">
      <w:pPr>
        <w:autoSpaceDE w:val="0"/>
        <w:autoSpaceDN w:val="0"/>
        <w:adjustRightInd w:val="0"/>
        <w:ind w:left="360"/>
      </w:pPr>
    </w:p>
    <w:p w:rsidR="003D300A" w:rsidRDefault="003D300A" w:rsidP="00344DF7">
      <w:pPr>
        <w:pStyle w:val="Heading2"/>
      </w:pPr>
      <w:bookmarkStart w:id="290" w:name="_Toc280275189"/>
      <w:r>
        <w:lastRenderedPageBreak/>
        <w:t>Precedence</w:t>
      </w:r>
      <w:bookmarkEnd w:id="290"/>
    </w:p>
    <w:p w:rsidR="003D300A" w:rsidRDefault="003D300A" w:rsidP="003D300A">
      <w:r>
        <w:t>In the unlikely event of a conflict between specifications, the following precedence order shall apply:</w:t>
      </w:r>
    </w:p>
    <w:p w:rsidR="003D300A" w:rsidRPr="003D300A" w:rsidRDefault="003D300A" w:rsidP="00697FCA">
      <w:pPr>
        <w:pStyle w:val="Default"/>
        <w:numPr>
          <w:ilvl w:val="0"/>
          <w:numId w:val="4"/>
        </w:numPr>
        <w:spacing w:after="27"/>
      </w:pPr>
      <w:r w:rsidRPr="003D300A">
        <w:t xml:space="preserve">JWST Mission Requirements Document (JWST-RQMT-000634) </w:t>
      </w:r>
    </w:p>
    <w:p w:rsidR="003D300A" w:rsidRPr="003D300A" w:rsidRDefault="003D300A" w:rsidP="00697FCA">
      <w:pPr>
        <w:pStyle w:val="Default"/>
        <w:numPr>
          <w:ilvl w:val="0"/>
          <w:numId w:val="4"/>
        </w:numPr>
      </w:pPr>
      <w:r w:rsidRPr="003D300A">
        <w:t>JWST Ground Segment Requirements Document (JWST-RQMT-001056)</w:t>
      </w:r>
    </w:p>
    <w:p w:rsidR="003D300A" w:rsidRDefault="003D300A" w:rsidP="00697FCA">
      <w:pPr>
        <w:pStyle w:val="Default"/>
        <w:numPr>
          <w:ilvl w:val="0"/>
          <w:numId w:val="4"/>
        </w:numPr>
      </w:pPr>
      <w:r w:rsidRPr="003D300A">
        <w:t>JWST Science and Operations Center (S&amp;OC) Element Requirements Document (JWST-RQMT-002032)</w:t>
      </w:r>
    </w:p>
    <w:p w:rsidR="003D300A" w:rsidRPr="001A17B6" w:rsidRDefault="003D300A" w:rsidP="00697FCA">
      <w:pPr>
        <w:numPr>
          <w:ilvl w:val="0"/>
          <w:numId w:val="4"/>
        </w:numPr>
        <w:autoSpaceDE w:val="0"/>
        <w:autoSpaceDN w:val="0"/>
        <w:adjustRightInd w:val="0"/>
      </w:pPr>
      <w:r w:rsidRPr="001A17B6">
        <w:t>JWST S&amp;OC Subsystems Interface Requirements and Control Document (JWST-STScI-000905)</w:t>
      </w:r>
      <w:r>
        <w:t xml:space="preserve"> </w:t>
      </w:r>
    </w:p>
    <w:p w:rsidR="003D300A" w:rsidRPr="003D300A" w:rsidRDefault="003D300A" w:rsidP="00697FCA">
      <w:pPr>
        <w:pStyle w:val="Default"/>
        <w:numPr>
          <w:ilvl w:val="0"/>
          <w:numId w:val="4"/>
        </w:numPr>
      </w:pPr>
      <w:r w:rsidRPr="001A17B6">
        <w:t xml:space="preserve">JWST S&amp;OC </w:t>
      </w:r>
      <w:r>
        <w:t>DMS Requirements Document (JWST-RQMT-002941, this document)</w:t>
      </w:r>
    </w:p>
    <w:p w:rsidR="003D300A" w:rsidRPr="003D300A" w:rsidRDefault="003D300A" w:rsidP="003D300A"/>
    <w:p w:rsidR="00937E88" w:rsidRDefault="005D366A" w:rsidP="00344DF7">
      <w:pPr>
        <w:pStyle w:val="Heading2"/>
      </w:pPr>
      <w:bookmarkStart w:id="291" w:name="_Toc205620872"/>
      <w:bookmarkStart w:id="292" w:name="_Toc280275190"/>
      <w:r w:rsidRPr="001A17B6">
        <w:t>Requirement Conventions</w:t>
      </w:r>
      <w:bookmarkEnd w:id="291"/>
      <w:bookmarkEnd w:id="292"/>
    </w:p>
    <w:p w:rsidR="003F58E0" w:rsidRDefault="003F58E0" w:rsidP="005D366A"/>
    <w:p w:rsidR="00937E88" w:rsidRDefault="005D366A" w:rsidP="005D366A">
      <w:r w:rsidRPr="001A17B6">
        <w:t xml:space="preserve">While requirements are limited to one sentence by convention, some requirements and groups of requirements may need additional explanation. All clarifying text is prefixed by the term "Note:" </w:t>
      </w:r>
      <w:r w:rsidR="00937E88">
        <w:t>(listed in the Note column of the table)</w:t>
      </w:r>
      <w:r w:rsidRPr="001A17B6">
        <w:t xml:space="preserve"> to distinguish it from the requirement statements. Notes are provided to clarify the interpretation of the requirement</w:t>
      </w:r>
      <w:r w:rsidR="00937E88">
        <w:t>.</w:t>
      </w:r>
    </w:p>
    <w:p w:rsidR="00937E88" w:rsidRDefault="00937E88" w:rsidP="005D366A"/>
    <w:p w:rsidR="00937E88" w:rsidRDefault="00937E88" w:rsidP="00937E88">
      <w:r>
        <w:t>The term "To Be Determined (</w:t>
      </w:r>
      <w:r>
        <w:rPr>
          <w:b/>
          <w:bCs/>
        </w:rPr>
        <w:t>TBD</w:t>
      </w:r>
      <w:r>
        <w:t>)" applied to a requirement means that specification for the requirement is currently unknown.</w:t>
      </w:r>
    </w:p>
    <w:p w:rsidR="003F58E0" w:rsidRDefault="003F58E0" w:rsidP="00937E88"/>
    <w:p w:rsidR="00937E88" w:rsidRDefault="00937E88" w:rsidP="00937E88">
      <w:r>
        <w:t>The term "To Be Reviewed (</w:t>
      </w:r>
      <w:r>
        <w:rPr>
          <w:b/>
          <w:bCs/>
        </w:rPr>
        <w:t>TBR</w:t>
      </w:r>
      <w:r>
        <w:t>)" means that the requirement is subject to review for appropriateness.</w:t>
      </w:r>
    </w:p>
    <w:p w:rsidR="00982A6F" w:rsidRDefault="00982A6F" w:rsidP="005569F5">
      <w:pPr>
        <w:pStyle w:val="Heading1"/>
        <w:sectPr w:rsidR="00982A6F" w:rsidSect="000479EB">
          <w:pgSz w:w="12240" w:h="15840"/>
          <w:pgMar w:top="1440" w:right="1440" w:bottom="1800" w:left="1440" w:header="720" w:footer="576" w:gutter="0"/>
          <w:pgNumType w:start="1" w:chapStyle="1"/>
          <w:cols w:space="720"/>
          <w:noEndnote/>
          <w:docGrid w:linePitch="326"/>
        </w:sectPr>
      </w:pPr>
      <w:bookmarkStart w:id="293" w:name="_Toc199066996"/>
      <w:bookmarkStart w:id="294" w:name="_Toc205620874"/>
    </w:p>
    <w:p w:rsidR="00E7033F" w:rsidRDefault="008B7578" w:rsidP="005569F5">
      <w:pPr>
        <w:pStyle w:val="Heading1"/>
      </w:pPr>
      <w:bookmarkStart w:id="295" w:name="_Toc280275191"/>
      <w:r>
        <w:lastRenderedPageBreak/>
        <w:t>DM</w:t>
      </w:r>
      <w:r w:rsidR="00DB5B7F">
        <w:t>S System</w:t>
      </w:r>
      <w:r w:rsidR="00E7033F" w:rsidRPr="001A17B6">
        <w:t xml:space="preserve"> D</w:t>
      </w:r>
      <w:bookmarkEnd w:id="293"/>
      <w:bookmarkEnd w:id="294"/>
      <w:r w:rsidR="00DB5B7F">
        <w:t>escription</w:t>
      </w:r>
      <w:bookmarkEnd w:id="295"/>
    </w:p>
    <w:p w:rsidR="00DB5B7F" w:rsidRDefault="00DB5B7F" w:rsidP="00DB5B7F"/>
    <w:p w:rsidR="00DB5B7F" w:rsidRPr="00DB5B7F" w:rsidRDefault="00DB5B7F" w:rsidP="00344DF7">
      <w:pPr>
        <w:pStyle w:val="Heading2"/>
      </w:pPr>
      <w:bookmarkStart w:id="296" w:name="_Toc280275192"/>
      <w:r>
        <w:t>DMS Overview</w:t>
      </w:r>
      <w:bookmarkEnd w:id="296"/>
    </w:p>
    <w:p w:rsidR="00E7033F" w:rsidRDefault="00E7033F" w:rsidP="00DB5B7F">
      <w:pPr>
        <w:pStyle w:val="Heading3"/>
      </w:pPr>
      <w:bookmarkStart w:id="297" w:name="_Toc199066997"/>
      <w:bookmarkStart w:id="298" w:name="_Toc205620875"/>
      <w:bookmarkStart w:id="299" w:name="_Toc280275193"/>
      <w:r w:rsidRPr="001A17B6">
        <w:t>Functional Overview</w:t>
      </w:r>
      <w:bookmarkEnd w:id="297"/>
      <w:bookmarkEnd w:id="298"/>
      <w:bookmarkEnd w:id="299"/>
    </w:p>
    <w:p w:rsidR="008F2E54" w:rsidRDefault="008F2E54" w:rsidP="008F2E54"/>
    <w:p w:rsidR="001838CE" w:rsidRDefault="001838CE" w:rsidP="00F423E7">
      <w:r>
        <w:t>The Data Management Subsystem is responsible for</w:t>
      </w:r>
      <w:r w:rsidR="00F423E7">
        <w:t xml:space="preserve"> </w:t>
      </w:r>
      <w:r>
        <w:t>processing the science telemetry into a standard astronomical format</w:t>
      </w:r>
      <w:r w:rsidR="00F423E7">
        <w:t>, calibrating the science data, storing and cataloging JWST data in a data archive, and reprocessing the data as necessary.</w:t>
      </w:r>
    </w:p>
    <w:p w:rsidR="0064317F" w:rsidRDefault="0064317F" w:rsidP="007B287F"/>
    <w:p w:rsidR="001838CE" w:rsidRDefault="007B287F" w:rsidP="007B287F">
      <w:r>
        <w:t xml:space="preserve">In processing the science telemetry, pixel data are sorted into FITS files by exposure and detector.  The FITS header keywords are populated with ancillary </w:t>
      </w:r>
      <w:r w:rsidR="001838CE">
        <w:t xml:space="preserve">data such as </w:t>
      </w:r>
      <w:r>
        <w:t xml:space="preserve">calibrated </w:t>
      </w:r>
      <w:r w:rsidR="001838CE">
        <w:t xml:space="preserve">engineering parameters; proposal, planning, and scheduling information; </w:t>
      </w:r>
      <w:r>
        <w:t xml:space="preserve">science instrument aperture information; </w:t>
      </w:r>
      <w:r w:rsidR="001838CE">
        <w:t xml:space="preserve">and spacecraft ephemeris </w:t>
      </w:r>
      <w:r>
        <w:t>data.  Time conversions are applied to convert the UTC time from th</w:t>
      </w:r>
      <w:r w:rsidR="00593900">
        <w:t>e spacecraft into solar system B</w:t>
      </w:r>
      <w:r>
        <w:t>arycentric and heliocentric times.  World Coordinate System parameters are determined based on the reference apertures.  The fully populated header keywords and their values are used as input for the metadata in the archive catalog.</w:t>
      </w:r>
    </w:p>
    <w:p w:rsidR="001838CE" w:rsidRDefault="001838CE" w:rsidP="008F2E54"/>
    <w:p w:rsidR="007B287F" w:rsidRDefault="007B287F" w:rsidP="008F2E54">
      <w:r>
        <w:t xml:space="preserve">Calibration pipelines use calibration reference data and engineering parameters to remove the science instrument signatures, ambient background, and cosmic rays from the detector pixels.  A calibration reference data system manages the reference data to insure proper calibrations.  Calibrated data products are output from the calibration pipelines.  Data analysis software is provided </w:t>
      </w:r>
      <w:r w:rsidR="00482D92">
        <w:t>for further analysis of the calibrated data products.</w:t>
      </w:r>
    </w:p>
    <w:p w:rsidR="00482D92" w:rsidRDefault="00482D92" w:rsidP="008F2E54"/>
    <w:p w:rsidR="00482D92" w:rsidRDefault="00482D92" w:rsidP="00482D92">
      <w:r>
        <w:t>Data products generated within the DMS are ingested into the JWST Data Archive.</w:t>
      </w:r>
      <w:r w:rsidRPr="00482D92">
        <w:t xml:space="preserve"> </w:t>
      </w:r>
      <w:r>
        <w:t>A JWST archive catalog is maintained to allow archive users to search metadata and retrieve data files.  Data will be distributed to users based on the JWST data release policy.  Archive user tools to interface with the archive catalog and retrieve data are provided and maintained.</w:t>
      </w:r>
    </w:p>
    <w:p w:rsidR="00482D92" w:rsidRDefault="00482D92" w:rsidP="008F2E54"/>
    <w:p w:rsidR="001838CE" w:rsidRDefault="00482D92" w:rsidP="008F2E54">
      <w:r>
        <w:t xml:space="preserve">A reprocessing system will keep the JWST data current with the best available software and calibration reference data.  JWST science data </w:t>
      </w:r>
      <w:r w:rsidR="003F58E0">
        <w:t xml:space="preserve">products generated by DMS </w:t>
      </w:r>
      <w:r>
        <w:t xml:space="preserve">are initially dynamic due to updates to calibration reference data and algorithms, increased knowledge of the science instruments learned in the early stages of the mission, and </w:t>
      </w:r>
      <w:r w:rsidR="003F58E0">
        <w:t xml:space="preserve">DMS </w:t>
      </w:r>
      <w:r>
        <w:t>software error corrections.</w:t>
      </w:r>
    </w:p>
    <w:p w:rsidR="00DB5B7F" w:rsidRDefault="00DB5B7F" w:rsidP="00DB5B7F">
      <w:pPr>
        <w:pStyle w:val="Reqt"/>
        <w:ind w:left="0" w:firstLine="0"/>
      </w:pPr>
    </w:p>
    <w:p w:rsidR="00F74FBE" w:rsidRDefault="00F74FBE" w:rsidP="00DB5B7F">
      <w:pPr>
        <w:pStyle w:val="Heading3"/>
      </w:pPr>
      <w:bookmarkStart w:id="300" w:name="_Toc199066998"/>
      <w:bookmarkStart w:id="301" w:name="_Toc205620876"/>
      <w:bookmarkStart w:id="302" w:name="_Toc280275194"/>
      <w:r w:rsidRPr="001A17B6">
        <w:t>Operations Overview</w:t>
      </w:r>
      <w:bookmarkEnd w:id="300"/>
      <w:bookmarkEnd w:id="301"/>
      <w:bookmarkEnd w:id="302"/>
    </w:p>
    <w:p w:rsidR="00DB5B7F" w:rsidRDefault="00DB5B7F" w:rsidP="00F74FBE"/>
    <w:p w:rsidR="009910E8" w:rsidRDefault="002751A4" w:rsidP="009910E8">
      <w:pPr>
        <w:pStyle w:val="Reqt"/>
        <w:ind w:left="0" w:firstLine="0"/>
      </w:pPr>
      <w:r>
        <w:t>Science D</w:t>
      </w:r>
      <w:r w:rsidR="009910E8" w:rsidRPr="00616695">
        <w:t xml:space="preserve">ata from the JWST instruments are stored onboard the Observatory </w:t>
      </w:r>
      <w:r w:rsidR="00C86A9F">
        <w:t xml:space="preserve">in 1 </w:t>
      </w:r>
      <w:proofErr w:type="spellStart"/>
      <w:r w:rsidR="00C86A9F">
        <w:t>Gbit</w:t>
      </w:r>
      <w:proofErr w:type="spellEnd"/>
      <w:r w:rsidR="00C86A9F">
        <w:t xml:space="preserve"> files that are downlinked twice a</w:t>
      </w:r>
      <w:r w:rsidR="009910E8" w:rsidRPr="00616695">
        <w:t xml:space="preserve"> </w:t>
      </w:r>
      <w:r w:rsidR="00C86A9F">
        <w:t xml:space="preserve">day via </w:t>
      </w:r>
      <w:r w:rsidR="009910E8" w:rsidRPr="00616695">
        <w:t>DSN contact</w:t>
      </w:r>
      <w:r w:rsidR="00C86A9F">
        <w:t xml:space="preserve">s.  </w:t>
      </w:r>
      <w:r w:rsidR="009910E8" w:rsidRPr="00616695" w:rsidDel="008D7233">
        <w:t>T</w:t>
      </w:r>
      <w:r>
        <w:t>he Science D</w:t>
      </w:r>
      <w:r w:rsidR="009910E8" w:rsidRPr="00616695">
        <w:t xml:space="preserve">ata are </w:t>
      </w:r>
      <w:r w:rsidR="00C86A9F">
        <w:t>transferred</w:t>
      </w:r>
      <w:r w:rsidR="009910E8" w:rsidRPr="00616695">
        <w:t xml:space="preserve"> through th</w:t>
      </w:r>
      <w:r w:rsidR="00C86A9F">
        <w:t>e Flight Operations System (FOS)</w:t>
      </w:r>
      <w:r w:rsidR="009910E8" w:rsidRPr="00616695">
        <w:t xml:space="preserve"> to the Data Management Syst</w:t>
      </w:r>
      <w:r w:rsidR="00C86A9F">
        <w:t>em for processing and archiving.</w:t>
      </w:r>
    </w:p>
    <w:p w:rsidR="002F758E" w:rsidRDefault="00C86A9F" w:rsidP="00F74FBE">
      <w:r>
        <w:t xml:space="preserve">Recorded engineering are downlinked in the same DSN contact as the science data.  </w:t>
      </w:r>
      <w:r w:rsidR="002751A4">
        <w:t xml:space="preserve">Each Recorded Engineering Data file is </w:t>
      </w:r>
      <w:r w:rsidR="003F58E0">
        <w:t xml:space="preserve">140 </w:t>
      </w:r>
      <w:proofErr w:type="spellStart"/>
      <w:r w:rsidR="003F58E0">
        <w:t>Mbit</w:t>
      </w:r>
      <w:proofErr w:type="spellEnd"/>
      <w:r w:rsidR="003F58E0">
        <w:t xml:space="preserve">, </w:t>
      </w:r>
      <w:r w:rsidR="002751A4">
        <w:t xml:space="preserve">approximately one-half hour in duration.  The FOS </w:t>
      </w:r>
      <w:r w:rsidR="002751A4">
        <w:lastRenderedPageBreak/>
        <w:t>processes the Recorded Engineering Data into Observation Status files and Calibrated Engineering Data Products, which are forwarded to the DMS.  The</w:t>
      </w:r>
      <w:r w:rsidR="00F74FBE">
        <w:t xml:space="preserve"> Recorded Engineering Telemetry Data </w:t>
      </w:r>
      <w:r w:rsidR="002751A4">
        <w:t xml:space="preserve">files are transferred </w:t>
      </w:r>
      <w:r w:rsidR="00F74FBE">
        <w:t xml:space="preserve">to the DMS for archiving. </w:t>
      </w:r>
    </w:p>
    <w:p w:rsidR="002F758E" w:rsidRDefault="002F758E" w:rsidP="00F74FBE"/>
    <w:p w:rsidR="00F74FBE" w:rsidRDefault="00345BE9" w:rsidP="00F74FBE">
      <w:r>
        <w:t xml:space="preserve">DMS will reformat and calibrate the data to generate a set of Science Data products, which will be sent to the archive.  </w:t>
      </w:r>
      <w:r w:rsidR="00F74FBE">
        <w:t xml:space="preserve">Once the DMS has successfully archived the Science Data, a </w:t>
      </w:r>
      <w:r w:rsidR="002751A4">
        <w:t>notification</w:t>
      </w:r>
      <w:r w:rsidR="00F74FBE">
        <w:t xml:space="preserve"> is sent to inform the Observer that the Science Data are ready for retrieval. </w:t>
      </w:r>
      <w:r w:rsidR="002751A4">
        <w:t>A</w:t>
      </w:r>
      <w:r w:rsidR="00F74FBE">
        <w:t xml:space="preserve"> notification is also provided to PPS for use in grants management. </w:t>
      </w:r>
    </w:p>
    <w:p w:rsidR="00F74FBE" w:rsidRDefault="00F74FBE" w:rsidP="00F74FBE"/>
    <w:p w:rsidR="00152282" w:rsidRDefault="00152282" w:rsidP="00152282">
      <w:r>
        <w:object w:dxaOrig="14096" w:dyaOrig="12035">
          <v:shape id="_x0000_i1026" type="#_x0000_t75" style="width:474pt;height:405pt" o:ole="">
            <v:imagedata r:id="rId17" o:title=""/>
          </v:shape>
          <o:OLEObject Type="Embed" ProgID="Visio.Drawing.11" ShapeID="_x0000_i1026" DrawAspect="Content" ObjectID="_1354019513" r:id="rId18"/>
        </w:object>
      </w:r>
    </w:p>
    <w:p w:rsidR="00152282" w:rsidRDefault="00152282" w:rsidP="00152282">
      <w:pPr>
        <w:pStyle w:val="Caption"/>
      </w:pPr>
      <w:bookmarkStart w:id="303" w:name="_Ref271922947"/>
      <w:bookmarkStart w:id="304" w:name="_Toc280275323"/>
      <w:r>
        <w:t xml:space="preserve">Figure </w:t>
      </w:r>
      <w:fldSimple w:instr=" STYLEREF 1 \s ">
        <w:r w:rsidR="00E76382">
          <w:rPr>
            <w:noProof/>
          </w:rPr>
          <w:t>2</w:t>
        </w:r>
      </w:fldSimple>
      <w:r>
        <w:noBreakHyphen/>
      </w:r>
      <w:fldSimple w:instr=" SEQ Figure \* ARABIC \s 1 ">
        <w:r w:rsidR="00E76382">
          <w:rPr>
            <w:noProof/>
          </w:rPr>
          <w:t>1</w:t>
        </w:r>
      </w:fldSimple>
      <w:bookmarkEnd w:id="303"/>
      <w:r>
        <w:t xml:space="preserve"> – JWST System Tree with Flow to DMS</w:t>
      </w:r>
      <w:bookmarkEnd w:id="304"/>
    </w:p>
    <w:p w:rsidR="00152282" w:rsidRDefault="00152282" w:rsidP="00F74FBE"/>
    <w:p w:rsidR="00F74FBE" w:rsidRDefault="00F74FBE" w:rsidP="00F74FBE">
      <w:r>
        <w:t xml:space="preserve">Archival researchers may query the Science Data Archive using a Science Archive Catalog provided by DMS. This query capability is used to generate </w:t>
      </w:r>
      <w:proofErr w:type="gramStart"/>
      <w:r>
        <w:t>a</w:t>
      </w:r>
      <w:proofErr w:type="gramEnd"/>
      <w:r>
        <w:t xml:space="preserve"> Archive</w:t>
      </w:r>
      <w:r w:rsidR="002751A4">
        <w:t xml:space="preserve"> Retrieval</w:t>
      </w:r>
      <w:r>
        <w:t xml:space="preserve"> Request to retrieve the corresponding Science Data Products. Raw Archived Science Data may also be </w:t>
      </w:r>
      <w:r>
        <w:lastRenderedPageBreak/>
        <w:t xml:space="preserve">retrieved upon request. Collections of Archived Science Data are periodically sent to International Data Centers so that these archive mirror sites can efficiently serve JWST users around the world. </w:t>
      </w:r>
    </w:p>
    <w:p w:rsidR="00152282" w:rsidRDefault="00152282" w:rsidP="00F74FBE"/>
    <w:p w:rsidR="009910E8" w:rsidRDefault="009910E8" w:rsidP="00344DF7">
      <w:pPr>
        <w:pStyle w:val="Heading2"/>
      </w:pPr>
      <w:bookmarkStart w:id="305" w:name="_Toc280275195"/>
      <w:r>
        <w:t xml:space="preserve">DMS </w:t>
      </w:r>
      <w:r w:rsidR="000C190F">
        <w:t>Architecture</w:t>
      </w:r>
      <w:bookmarkEnd w:id="305"/>
    </w:p>
    <w:p w:rsidR="00DB5B7F" w:rsidRDefault="00DB5B7F" w:rsidP="00F74FBE"/>
    <w:p w:rsidR="003C4CDA" w:rsidRDefault="003C4CDA" w:rsidP="00F74FBE">
      <w:r>
        <w:t xml:space="preserve">The </w:t>
      </w:r>
      <w:r w:rsidR="00B478E6">
        <w:t xml:space="preserve">DMS position within the </w:t>
      </w:r>
      <w:r>
        <w:t xml:space="preserve">JWST System Tree is shown in </w:t>
      </w:r>
      <w:fldSimple w:instr=" REF _Ref271922947 ">
        <w:r w:rsidR="00E76382">
          <w:t xml:space="preserve">Figure </w:t>
        </w:r>
        <w:r w:rsidR="00E76382">
          <w:rPr>
            <w:noProof/>
          </w:rPr>
          <w:t>2</w:t>
        </w:r>
        <w:r w:rsidR="00E76382">
          <w:noBreakHyphen/>
        </w:r>
        <w:r w:rsidR="00E76382">
          <w:rPr>
            <w:noProof/>
          </w:rPr>
          <w:t>1</w:t>
        </w:r>
      </w:fldSimple>
      <w:r>
        <w:t>.  The DMS resides in the JWST Science and Operations Center (S&amp;OC).  The S&amp;OC resides within the JWST Ground Segment.</w:t>
      </w:r>
    </w:p>
    <w:p w:rsidR="0064317F" w:rsidRDefault="0064317F" w:rsidP="00F74FBE"/>
    <w:p w:rsidR="0064317F" w:rsidRDefault="0064317F" w:rsidP="00F74FBE">
      <w:r>
        <w:t>The DMS is one of the JWST S&amp;OC elements.  Other S&amp;OC elements include:</w:t>
      </w:r>
    </w:p>
    <w:p w:rsidR="0064317F" w:rsidRPr="0064317F" w:rsidRDefault="0064317F" w:rsidP="00697FCA">
      <w:pPr>
        <w:pStyle w:val="ListParagraph"/>
        <w:numPr>
          <w:ilvl w:val="0"/>
          <w:numId w:val="5"/>
        </w:numPr>
      </w:pPr>
      <w:r w:rsidRPr="0064317F">
        <w:rPr>
          <w:bCs/>
        </w:rPr>
        <w:t>Proposal Planning Subsystem (PPS) – provides the proposal generation, processing and planning functions required to manage the science program and generate the Observation Plan</w:t>
      </w:r>
      <w:r>
        <w:rPr>
          <w:bCs/>
        </w:rPr>
        <w:t>.</w:t>
      </w:r>
    </w:p>
    <w:p w:rsidR="0064317F" w:rsidRPr="0064317F" w:rsidRDefault="0064317F" w:rsidP="00697FCA">
      <w:pPr>
        <w:pStyle w:val="ListParagraph"/>
        <w:numPr>
          <w:ilvl w:val="0"/>
          <w:numId w:val="5"/>
        </w:numPr>
      </w:pPr>
      <w:r w:rsidRPr="0064317F">
        <w:rPr>
          <w:bCs/>
        </w:rPr>
        <w:t>Flight Operations Subsystem (FOS) – responsible for conducting the flight operations for the JWST mission, monitoring the health of the Observatory and planning spacecraft operations.</w:t>
      </w:r>
    </w:p>
    <w:p w:rsidR="0064317F" w:rsidRPr="0064317F" w:rsidRDefault="0064317F" w:rsidP="00697FCA">
      <w:pPr>
        <w:pStyle w:val="ListParagraph"/>
        <w:numPr>
          <w:ilvl w:val="0"/>
          <w:numId w:val="5"/>
        </w:numPr>
      </w:pPr>
      <w:r w:rsidRPr="0064317F">
        <w:rPr>
          <w:bCs/>
        </w:rPr>
        <w:t>WFS&amp;C Software Subsystem (WSS) – monitors the Observatory optical performance by detecting Observatory wavefront errors and calculating appropriate corrections.  The WSS is critical to OTE commissioning and long-term telescope maintenance.</w:t>
      </w:r>
    </w:p>
    <w:p w:rsidR="0064317F" w:rsidRPr="0064317F" w:rsidRDefault="0064317F" w:rsidP="00697FCA">
      <w:pPr>
        <w:pStyle w:val="ListParagraph"/>
        <w:numPr>
          <w:ilvl w:val="0"/>
          <w:numId w:val="5"/>
        </w:numPr>
      </w:pPr>
      <w:r w:rsidRPr="0064317F">
        <w:rPr>
          <w:bCs/>
        </w:rPr>
        <w:t>Project Reference Database Subsystem (PRDS) – provides the configuration management, data distribution, change management, and change impact assessment functions required to provide a reliable source of configured data for JWST operations</w:t>
      </w:r>
      <w:r>
        <w:rPr>
          <w:bCs/>
        </w:rPr>
        <w:t>.</w:t>
      </w:r>
    </w:p>
    <w:p w:rsidR="0064317F" w:rsidRDefault="0064317F" w:rsidP="00F74FBE"/>
    <w:p w:rsidR="0064317F" w:rsidRDefault="00152282" w:rsidP="00A80D95">
      <w:pPr>
        <w:jc w:val="center"/>
      </w:pPr>
      <w:r>
        <w:object w:dxaOrig="11395" w:dyaOrig="8830">
          <v:shape id="_x0000_i1027" type="#_x0000_t75" style="width:357pt;height:276pt" o:ole="">
            <v:imagedata r:id="rId19" o:title=""/>
          </v:shape>
          <o:OLEObject Type="Embed" ProgID="Visio.Drawing.11" ShapeID="_x0000_i1027" DrawAspect="Content" ObjectID="_1354019514" r:id="rId20"/>
        </w:object>
      </w:r>
    </w:p>
    <w:p w:rsidR="0064317F" w:rsidRDefault="0064317F" w:rsidP="0064317F">
      <w:pPr>
        <w:pStyle w:val="Caption"/>
      </w:pPr>
      <w:bookmarkStart w:id="306" w:name="_Ref279396567"/>
      <w:bookmarkStart w:id="307" w:name="_Toc280275324"/>
      <w:r>
        <w:t xml:space="preserve">Figure </w:t>
      </w:r>
      <w:fldSimple w:instr=" STYLEREF 1 \s ">
        <w:r w:rsidR="00E76382">
          <w:rPr>
            <w:noProof/>
          </w:rPr>
          <w:t>2</w:t>
        </w:r>
      </w:fldSimple>
      <w:r>
        <w:noBreakHyphen/>
      </w:r>
      <w:fldSimple w:instr=" SEQ Figure \* ARABIC \s 1 ">
        <w:r w:rsidR="00E76382">
          <w:rPr>
            <w:noProof/>
          </w:rPr>
          <w:t>2</w:t>
        </w:r>
      </w:fldSimple>
      <w:bookmarkEnd w:id="306"/>
      <w:r>
        <w:t xml:space="preserve"> – DMS Context Diagram</w:t>
      </w:r>
      <w:bookmarkEnd w:id="307"/>
    </w:p>
    <w:p w:rsidR="00A80D95" w:rsidRDefault="00A80D95" w:rsidP="00F74FBE"/>
    <w:p w:rsidR="0064317F" w:rsidRDefault="00A80D95" w:rsidP="00F74FBE">
      <w:r>
        <w:t xml:space="preserve">DMS interfaces are shown in the context diagram of </w:t>
      </w:r>
      <w:fldSimple w:instr=" REF _Ref279396567 ">
        <w:r w:rsidR="00E76382">
          <w:t xml:space="preserve">Figure </w:t>
        </w:r>
        <w:r w:rsidR="00E76382">
          <w:rPr>
            <w:noProof/>
          </w:rPr>
          <w:t>2</w:t>
        </w:r>
        <w:r w:rsidR="00E76382">
          <w:noBreakHyphen/>
        </w:r>
        <w:r w:rsidR="00E76382">
          <w:rPr>
            <w:noProof/>
          </w:rPr>
          <w:t>2</w:t>
        </w:r>
      </w:fldSimple>
      <w:r>
        <w:t>.  Within the S&amp;OC, DMS has interfaces with the four S&amp;OC element listed above:  PPS, FOS, WSS, and PRDS.  DMS interfaces with JSWT users through the Archive User Interface and data distribution.  DMS also supplies JWST data to designated International Data Centers.</w:t>
      </w:r>
    </w:p>
    <w:p w:rsidR="0064317F" w:rsidRDefault="0064317F" w:rsidP="00F74FBE"/>
    <w:p w:rsidR="00674D16" w:rsidRDefault="00674D16" w:rsidP="00674D16">
      <w:r>
        <w:t xml:space="preserve">Within DMS, fourteen software components have been identified.  Most of these components can be associated with one of three </w:t>
      </w:r>
      <w:r w:rsidR="00A80D95">
        <w:t xml:space="preserve">main </w:t>
      </w:r>
      <w:r>
        <w:t>DMS architectural partitions:  Data Processing, Science Software, and the Archive.</w:t>
      </w:r>
      <w:r w:rsidR="00A80D95">
        <w:t xml:space="preserve">  In addition, a Reprocessing component interacts with most other DMS components</w:t>
      </w:r>
      <w:r w:rsidR="00F321CC">
        <w:t xml:space="preserve">.  </w:t>
      </w:r>
      <w:r w:rsidR="00A80D95">
        <w:t>DMS Operations</w:t>
      </w:r>
      <w:r w:rsidR="00F321CC">
        <w:t xml:space="preserve"> will require software tools to function effectively and efficiently, as well as software to perform data accounting and gather performance metrics.</w:t>
      </w:r>
      <w:r w:rsidR="00A80D95">
        <w:t xml:space="preserve"> </w:t>
      </w:r>
      <w:r>
        <w:t xml:space="preserve">  </w:t>
      </w:r>
      <w:r w:rsidR="000B21C0">
        <w:fldChar w:fldCharType="begin"/>
      </w:r>
      <w:r>
        <w:instrText xml:space="preserve"> REF _Ref243468093 \h </w:instrText>
      </w:r>
      <w:r w:rsidR="000B21C0">
        <w:fldChar w:fldCharType="separate"/>
      </w:r>
      <w:r w:rsidR="00E76382">
        <w:t xml:space="preserve">Table </w:t>
      </w:r>
      <w:r w:rsidR="00E76382">
        <w:rPr>
          <w:noProof/>
        </w:rPr>
        <w:t>2</w:t>
      </w:r>
      <w:r w:rsidR="00E76382">
        <w:noBreakHyphen/>
      </w:r>
      <w:r w:rsidR="00E76382">
        <w:rPr>
          <w:noProof/>
        </w:rPr>
        <w:t>1</w:t>
      </w:r>
      <w:r w:rsidR="000B21C0">
        <w:fldChar w:fldCharType="end"/>
      </w:r>
      <w:r>
        <w:t xml:space="preserve"> lists the DMS architectural partitions and the DMS components.</w:t>
      </w:r>
      <w:r w:rsidR="00A80D95">
        <w:t xml:space="preserve">  </w:t>
      </w:r>
      <w:r w:rsidR="00F321CC">
        <w:t>Requirements for each component can be found in the listed section number of this document.</w:t>
      </w:r>
    </w:p>
    <w:p w:rsidR="00F321CC" w:rsidRDefault="00F321CC" w:rsidP="00674D16"/>
    <w:p w:rsidR="00674D16" w:rsidRDefault="00674D16" w:rsidP="00674D16">
      <w:pPr>
        <w:pStyle w:val="Caption"/>
      </w:pPr>
      <w:bookmarkStart w:id="308" w:name="_Ref243468093"/>
      <w:bookmarkStart w:id="309" w:name="_Toc280102738"/>
      <w:r>
        <w:t xml:space="preserve">Table </w:t>
      </w:r>
      <w:fldSimple w:instr=" STYLEREF 1 \s ">
        <w:r w:rsidR="00E76382">
          <w:rPr>
            <w:noProof/>
          </w:rPr>
          <w:t>2</w:t>
        </w:r>
      </w:fldSimple>
      <w:r w:rsidR="00133DF0">
        <w:noBreakHyphen/>
      </w:r>
      <w:fldSimple w:instr=" SEQ Table \* ARABIC \s 1 ">
        <w:r w:rsidR="00E76382">
          <w:rPr>
            <w:noProof/>
          </w:rPr>
          <w:t>1</w:t>
        </w:r>
      </w:fldSimple>
      <w:bookmarkEnd w:id="308"/>
      <w:r>
        <w:t xml:space="preserve"> – DMS components</w:t>
      </w:r>
      <w:bookmarkEnd w:id="3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1980"/>
        <w:gridCol w:w="4950"/>
        <w:gridCol w:w="1548"/>
      </w:tblGrid>
      <w:tr w:rsidR="00674D16" w:rsidRPr="001D0F7F" w:rsidTr="00982A6F">
        <w:tc>
          <w:tcPr>
            <w:tcW w:w="1098" w:type="dxa"/>
          </w:tcPr>
          <w:p w:rsidR="00674D16" w:rsidRPr="005569F5" w:rsidRDefault="00674D16" w:rsidP="00982A6F">
            <w:pPr>
              <w:rPr>
                <w:b/>
              </w:rPr>
            </w:pPr>
            <w:r>
              <w:rPr>
                <w:b/>
              </w:rPr>
              <w:t>Section number</w:t>
            </w:r>
          </w:p>
        </w:tc>
        <w:tc>
          <w:tcPr>
            <w:tcW w:w="1980" w:type="dxa"/>
          </w:tcPr>
          <w:p w:rsidR="00674D16" w:rsidRPr="005569F5" w:rsidRDefault="00674D16" w:rsidP="00982A6F">
            <w:pPr>
              <w:rPr>
                <w:b/>
              </w:rPr>
            </w:pPr>
            <w:r w:rsidRPr="005569F5">
              <w:rPr>
                <w:b/>
              </w:rPr>
              <w:t>Architectural partition</w:t>
            </w:r>
          </w:p>
        </w:tc>
        <w:tc>
          <w:tcPr>
            <w:tcW w:w="4950" w:type="dxa"/>
          </w:tcPr>
          <w:p w:rsidR="00674D16" w:rsidRPr="005569F5" w:rsidRDefault="00674D16" w:rsidP="00982A6F">
            <w:pPr>
              <w:rPr>
                <w:b/>
              </w:rPr>
            </w:pPr>
            <w:r w:rsidRPr="005569F5">
              <w:rPr>
                <w:b/>
              </w:rPr>
              <w:t>DMS Component</w:t>
            </w:r>
          </w:p>
        </w:tc>
        <w:tc>
          <w:tcPr>
            <w:tcW w:w="1548" w:type="dxa"/>
          </w:tcPr>
          <w:p w:rsidR="00674D16" w:rsidRPr="005569F5" w:rsidRDefault="00674D16" w:rsidP="00982A6F">
            <w:pPr>
              <w:rPr>
                <w:b/>
              </w:rPr>
            </w:pPr>
            <w:r w:rsidRPr="005569F5">
              <w:rPr>
                <w:b/>
              </w:rPr>
              <w:t>Acronym</w:t>
            </w:r>
          </w:p>
        </w:tc>
      </w:tr>
      <w:tr w:rsidR="00674D16" w:rsidTr="00982A6F">
        <w:tc>
          <w:tcPr>
            <w:tcW w:w="1098" w:type="dxa"/>
            <w:vMerge w:val="restart"/>
          </w:tcPr>
          <w:p w:rsidR="00674D16" w:rsidRDefault="00674D16" w:rsidP="00982A6F">
            <w:r>
              <w:t>5</w:t>
            </w:r>
          </w:p>
        </w:tc>
        <w:tc>
          <w:tcPr>
            <w:tcW w:w="1980" w:type="dxa"/>
            <w:vMerge w:val="restart"/>
          </w:tcPr>
          <w:p w:rsidR="00674D16" w:rsidRDefault="00674D16" w:rsidP="00982A6F">
            <w:r>
              <w:t>Data processing</w:t>
            </w:r>
          </w:p>
        </w:tc>
        <w:tc>
          <w:tcPr>
            <w:tcW w:w="4950" w:type="dxa"/>
          </w:tcPr>
          <w:p w:rsidR="00674D16" w:rsidRDefault="00674D16" w:rsidP="00982A6F">
            <w:r>
              <w:t>Science data processing</w:t>
            </w:r>
          </w:p>
        </w:tc>
        <w:tc>
          <w:tcPr>
            <w:tcW w:w="1548" w:type="dxa"/>
          </w:tcPr>
          <w:p w:rsidR="00674D16" w:rsidRDefault="00674D16" w:rsidP="00982A6F">
            <w:r>
              <w:t>SDP</w:t>
            </w:r>
          </w:p>
        </w:tc>
      </w:tr>
      <w:tr w:rsidR="00674D16" w:rsidTr="00982A6F">
        <w:tc>
          <w:tcPr>
            <w:tcW w:w="1098" w:type="dxa"/>
            <w:vMerge/>
          </w:tcPr>
          <w:p w:rsidR="00674D16" w:rsidRDefault="00674D16" w:rsidP="00982A6F"/>
        </w:tc>
        <w:tc>
          <w:tcPr>
            <w:tcW w:w="1980" w:type="dxa"/>
            <w:vMerge/>
          </w:tcPr>
          <w:p w:rsidR="00674D16" w:rsidRDefault="00674D16" w:rsidP="00982A6F"/>
        </w:tc>
        <w:tc>
          <w:tcPr>
            <w:tcW w:w="4950" w:type="dxa"/>
          </w:tcPr>
          <w:p w:rsidR="00674D16" w:rsidRDefault="00674D16" w:rsidP="00982A6F">
            <w:r>
              <w:t>Engineering data processing</w:t>
            </w:r>
          </w:p>
        </w:tc>
        <w:tc>
          <w:tcPr>
            <w:tcW w:w="1548" w:type="dxa"/>
          </w:tcPr>
          <w:p w:rsidR="00674D16" w:rsidRDefault="00674D16" w:rsidP="00982A6F">
            <w:r>
              <w:t>EDP</w:t>
            </w:r>
          </w:p>
        </w:tc>
      </w:tr>
      <w:tr w:rsidR="00674D16" w:rsidTr="00982A6F">
        <w:tc>
          <w:tcPr>
            <w:tcW w:w="1098" w:type="dxa"/>
            <w:vMerge/>
          </w:tcPr>
          <w:p w:rsidR="00674D16" w:rsidRDefault="00674D16" w:rsidP="00982A6F"/>
        </w:tc>
        <w:tc>
          <w:tcPr>
            <w:tcW w:w="1980" w:type="dxa"/>
            <w:vMerge/>
          </w:tcPr>
          <w:p w:rsidR="00674D16" w:rsidRDefault="00674D16" w:rsidP="00982A6F"/>
        </w:tc>
        <w:tc>
          <w:tcPr>
            <w:tcW w:w="4950" w:type="dxa"/>
          </w:tcPr>
          <w:p w:rsidR="00674D16" w:rsidRDefault="00674D16" w:rsidP="00982A6F">
            <w:r>
              <w:t>Workflow Manager</w:t>
            </w:r>
          </w:p>
        </w:tc>
        <w:tc>
          <w:tcPr>
            <w:tcW w:w="1548" w:type="dxa"/>
          </w:tcPr>
          <w:p w:rsidR="00674D16" w:rsidRDefault="00674D16" w:rsidP="00982A6F">
            <w:r>
              <w:t>WFM</w:t>
            </w:r>
          </w:p>
        </w:tc>
      </w:tr>
      <w:tr w:rsidR="00674D16" w:rsidTr="00982A6F">
        <w:tc>
          <w:tcPr>
            <w:tcW w:w="1098" w:type="dxa"/>
            <w:vMerge w:val="restart"/>
          </w:tcPr>
          <w:p w:rsidR="00674D16" w:rsidRDefault="00674D16" w:rsidP="00982A6F">
            <w:r>
              <w:t>6</w:t>
            </w:r>
          </w:p>
        </w:tc>
        <w:tc>
          <w:tcPr>
            <w:tcW w:w="1980" w:type="dxa"/>
            <w:vMerge w:val="restart"/>
          </w:tcPr>
          <w:p w:rsidR="00674D16" w:rsidRDefault="00674D16" w:rsidP="00982A6F">
            <w:r>
              <w:t>Science Software</w:t>
            </w:r>
          </w:p>
        </w:tc>
        <w:tc>
          <w:tcPr>
            <w:tcW w:w="4950" w:type="dxa"/>
          </w:tcPr>
          <w:p w:rsidR="00674D16" w:rsidRDefault="00674D16" w:rsidP="00982A6F">
            <w:r>
              <w:t>SI calibration pipelines</w:t>
            </w:r>
          </w:p>
        </w:tc>
        <w:tc>
          <w:tcPr>
            <w:tcW w:w="1548" w:type="dxa"/>
          </w:tcPr>
          <w:p w:rsidR="00674D16" w:rsidRDefault="00674D16" w:rsidP="00982A6F">
            <w:r>
              <w:t>CAL</w:t>
            </w:r>
          </w:p>
        </w:tc>
      </w:tr>
      <w:tr w:rsidR="00674D16" w:rsidTr="00982A6F">
        <w:tc>
          <w:tcPr>
            <w:tcW w:w="1098" w:type="dxa"/>
            <w:vMerge/>
          </w:tcPr>
          <w:p w:rsidR="00674D16" w:rsidRDefault="00674D16" w:rsidP="00982A6F"/>
        </w:tc>
        <w:tc>
          <w:tcPr>
            <w:tcW w:w="1980" w:type="dxa"/>
            <w:vMerge/>
          </w:tcPr>
          <w:p w:rsidR="00674D16" w:rsidRDefault="00674D16" w:rsidP="00982A6F"/>
        </w:tc>
        <w:tc>
          <w:tcPr>
            <w:tcW w:w="4950" w:type="dxa"/>
          </w:tcPr>
          <w:p w:rsidR="00674D16" w:rsidRDefault="00674D16" w:rsidP="00982A6F">
            <w:r>
              <w:t>Calibration Reference Data System</w:t>
            </w:r>
          </w:p>
        </w:tc>
        <w:tc>
          <w:tcPr>
            <w:tcW w:w="1548" w:type="dxa"/>
          </w:tcPr>
          <w:p w:rsidR="00674D16" w:rsidRDefault="00674D16" w:rsidP="00982A6F">
            <w:r>
              <w:t>CRDS</w:t>
            </w:r>
          </w:p>
        </w:tc>
      </w:tr>
      <w:tr w:rsidR="00674D16" w:rsidTr="00982A6F">
        <w:tc>
          <w:tcPr>
            <w:tcW w:w="1098" w:type="dxa"/>
            <w:vMerge/>
          </w:tcPr>
          <w:p w:rsidR="00674D16" w:rsidRDefault="00674D16" w:rsidP="00982A6F"/>
        </w:tc>
        <w:tc>
          <w:tcPr>
            <w:tcW w:w="1980" w:type="dxa"/>
            <w:vMerge/>
          </w:tcPr>
          <w:p w:rsidR="00674D16" w:rsidRDefault="00674D16" w:rsidP="00982A6F"/>
        </w:tc>
        <w:tc>
          <w:tcPr>
            <w:tcW w:w="4950" w:type="dxa"/>
          </w:tcPr>
          <w:p w:rsidR="00674D16" w:rsidRDefault="00674D16" w:rsidP="00982A6F">
            <w:r>
              <w:t>Data analysis tools</w:t>
            </w:r>
          </w:p>
        </w:tc>
        <w:tc>
          <w:tcPr>
            <w:tcW w:w="1548" w:type="dxa"/>
          </w:tcPr>
          <w:p w:rsidR="00674D16" w:rsidRDefault="00674D16" w:rsidP="00982A6F">
            <w:r>
              <w:t>DAT</w:t>
            </w:r>
          </w:p>
        </w:tc>
      </w:tr>
      <w:tr w:rsidR="00674D16" w:rsidTr="00686A7C">
        <w:tc>
          <w:tcPr>
            <w:tcW w:w="1098" w:type="dxa"/>
            <w:vMerge w:val="restart"/>
          </w:tcPr>
          <w:p w:rsidR="00674D16" w:rsidRDefault="00674D16" w:rsidP="00982A6F">
            <w:r>
              <w:t>7</w:t>
            </w:r>
          </w:p>
        </w:tc>
        <w:tc>
          <w:tcPr>
            <w:tcW w:w="1980" w:type="dxa"/>
            <w:vMerge w:val="restart"/>
            <w:shd w:val="clear" w:color="auto" w:fill="auto"/>
          </w:tcPr>
          <w:p w:rsidR="00674D16" w:rsidRDefault="00674D16" w:rsidP="00982A6F">
            <w:r>
              <w:t>Archive</w:t>
            </w:r>
          </w:p>
        </w:tc>
        <w:tc>
          <w:tcPr>
            <w:tcW w:w="4950" w:type="dxa"/>
          </w:tcPr>
          <w:p w:rsidR="00674D16" w:rsidRDefault="00674D16" w:rsidP="00982A6F">
            <w:r>
              <w:t>Ingest</w:t>
            </w:r>
          </w:p>
        </w:tc>
        <w:tc>
          <w:tcPr>
            <w:tcW w:w="1548" w:type="dxa"/>
            <w:vAlign w:val="center"/>
          </w:tcPr>
          <w:p w:rsidR="00674D16" w:rsidRDefault="00686A7C" w:rsidP="00686A7C">
            <w:r>
              <w:t>ING</w:t>
            </w:r>
          </w:p>
        </w:tc>
      </w:tr>
      <w:tr w:rsidR="00674D16" w:rsidTr="00686A7C">
        <w:tc>
          <w:tcPr>
            <w:tcW w:w="1098" w:type="dxa"/>
            <w:vMerge/>
          </w:tcPr>
          <w:p w:rsidR="00674D16" w:rsidRDefault="00674D16" w:rsidP="00982A6F"/>
        </w:tc>
        <w:tc>
          <w:tcPr>
            <w:tcW w:w="1980" w:type="dxa"/>
            <w:vMerge/>
            <w:shd w:val="clear" w:color="auto" w:fill="auto"/>
          </w:tcPr>
          <w:p w:rsidR="00674D16" w:rsidRDefault="00674D16" w:rsidP="00982A6F"/>
        </w:tc>
        <w:tc>
          <w:tcPr>
            <w:tcW w:w="4950" w:type="dxa"/>
          </w:tcPr>
          <w:p w:rsidR="00674D16" w:rsidRDefault="00674D16" w:rsidP="00982A6F">
            <w:r>
              <w:t>Archive Catalog</w:t>
            </w:r>
          </w:p>
        </w:tc>
        <w:tc>
          <w:tcPr>
            <w:tcW w:w="1548" w:type="dxa"/>
            <w:vAlign w:val="center"/>
          </w:tcPr>
          <w:p w:rsidR="00674D16" w:rsidRDefault="00686A7C" w:rsidP="00686A7C">
            <w:r>
              <w:t>AC</w:t>
            </w:r>
          </w:p>
        </w:tc>
      </w:tr>
      <w:tr w:rsidR="00674D16" w:rsidTr="00686A7C">
        <w:tc>
          <w:tcPr>
            <w:tcW w:w="1098" w:type="dxa"/>
            <w:vMerge/>
          </w:tcPr>
          <w:p w:rsidR="00674D16" w:rsidRDefault="00674D16" w:rsidP="00982A6F"/>
        </w:tc>
        <w:tc>
          <w:tcPr>
            <w:tcW w:w="1980" w:type="dxa"/>
            <w:vMerge/>
            <w:shd w:val="clear" w:color="auto" w:fill="auto"/>
          </w:tcPr>
          <w:p w:rsidR="00674D16" w:rsidRDefault="00674D16" w:rsidP="00982A6F"/>
        </w:tc>
        <w:tc>
          <w:tcPr>
            <w:tcW w:w="4950" w:type="dxa"/>
          </w:tcPr>
          <w:p w:rsidR="00674D16" w:rsidRDefault="00674D16" w:rsidP="00982A6F">
            <w:r>
              <w:t>Storage Broker</w:t>
            </w:r>
          </w:p>
        </w:tc>
        <w:tc>
          <w:tcPr>
            <w:tcW w:w="1548" w:type="dxa"/>
            <w:vAlign w:val="center"/>
          </w:tcPr>
          <w:p w:rsidR="00674D16" w:rsidRDefault="00686A7C" w:rsidP="00686A7C">
            <w:r>
              <w:t>SB</w:t>
            </w:r>
          </w:p>
        </w:tc>
      </w:tr>
      <w:tr w:rsidR="00674D16" w:rsidTr="00686A7C">
        <w:tc>
          <w:tcPr>
            <w:tcW w:w="1098" w:type="dxa"/>
            <w:vMerge/>
          </w:tcPr>
          <w:p w:rsidR="00674D16" w:rsidRDefault="00674D16" w:rsidP="00982A6F"/>
        </w:tc>
        <w:tc>
          <w:tcPr>
            <w:tcW w:w="1980" w:type="dxa"/>
            <w:vMerge/>
            <w:shd w:val="clear" w:color="auto" w:fill="auto"/>
          </w:tcPr>
          <w:p w:rsidR="00674D16" w:rsidRDefault="00674D16" w:rsidP="00982A6F"/>
        </w:tc>
        <w:tc>
          <w:tcPr>
            <w:tcW w:w="4950" w:type="dxa"/>
          </w:tcPr>
          <w:p w:rsidR="00674D16" w:rsidRDefault="00674D16" w:rsidP="00982A6F">
            <w:r>
              <w:t>Distribution</w:t>
            </w:r>
          </w:p>
        </w:tc>
        <w:tc>
          <w:tcPr>
            <w:tcW w:w="1548" w:type="dxa"/>
            <w:vAlign w:val="center"/>
          </w:tcPr>
          <w:p w:rsidR="00674D16" w:rsidRDefault="00686A7C" w:rsidP="00686A7C">
            <w:r>
              <w:t>DIST</w:t>
            </w:r>
          </w:p>
        </w:tc>
      </w:tr>
      <w:tr w:rsidR="00674D16" w:rsidTr="00686A7C">
        <w:tc>
          <w:tcPr>
            <w:tcW w:w="1098" w:type="dxa"/>
            <w:vMerge/>
          </w:tcPr>
          <w:p w:rsidR="00674D16" w:rsidRDefault="00674D16" w:rsidP="00982A6F"/>
        </w:tc>
        <w:tc>
          <w:tcPr>
            <w:tcW w:w="1980" w:type="dxa"/>
            <w:vMerge/>
            <w:shd w:val="clear" w:color="auto" w:fill="auto"/>
          </w:tcPr>
          <w:p w:rsidR="00674D16" w:rsidRDefault="00674D16" w:rsidP="00982A6F"/>
        </w:tc>
        <w:tc>
          <w:tcPr>
            <w:tcW w:w="4950" w:type="dxa"/>
          </w:tcPr>
          <w:p w:rsidR="00674D16" w:rsidRDefault="00674D16" w:rsidP="00982A6F">
            <w:r>
              <w:t>Archive user interface</w:t>
            </w:r>
          </w:p>
        </w:tc>
        <w:tc>
          <w:tcPr>
            <w:tcW w:w="1548" w:type="dxa"/>
          </w:tcPr>
          <w:p w:rsidR="00674D16" w:rsidRDefault="00674D16" w:rsidP="00982A6F">
            <w:r>
              <w:t>AUI</w:t>
            </w:r>
          </w:p>
        </w:tc>
      </w:tr>
      <w:tr w:rsidR="00674D16" w:rsidTr="00686A7C">
        <w:tc>
          <w:tcPr>
            <w:tcW w:w="1098" w:type="dxa"/>
            <w:vMerge/>
          </w:tcPr>
          <w:p w:rsidR="00674D16" w:rsidRDefault="00674D16" w:rsidP="00982A6F"/>
        </w:tc>
        <w:tc>
          <w:tcPr>
            <w:tcW w:w="1980" w:type="dxa"/>
            <w:vMerge/>
            <w:shd w:val="clear" w:color="auto" w:fill="auto"/>
          </w:tcPr>
          <w:p w:rsidR="00674D16" w:rsidRDefault="00674D16" w:rsidP="00982A6F"/>
        </w:tc>
        <w:tc>
          <w:tcPr>
            <w:tcW w:w="4950" w:type="dxa"/>
          </w:tcPr>
          <w:p w:rsidR="00674D16" w:rsidRDefault="00674D16" w:rsidP="00982A6F">
            <w:r>
              <w:t>SI I&amp;T Data archive</w:t>
            </w:r>
          </w:p>
        </w:tc>
        <w:tc>
          <w:tcPr>
            <w:tcW w:w="1548" w:type="dxa"/>
          </w:tcPr>
          <w:p w:rsidR="00674D16" w:rsidRDefault="00674D16" w:rsidP="00982A6F">
            <w:r>
              <w:t>SID</w:t>
            </w:r>
          </w:p>
        </w:tc>
      </w:tr>
      <w:tr w:rsidR="00674D16" w:rsidTr="00686A7C">
        <w:tc>
          <w:tcPr>
            <w:tcW w:w="1098" w:type="dxa"/>
          </w:tcPr>
          <w:p w:rsidR="00674D16" w:rsidRDefault="00674D16" w:rsidP="00982A6F">
            <w:r>
              <w:t>8</w:t>
            </w:r>
          </w:p>
        </w:tc>
        <w:tc>
          <w:tcPr>
            <w:tcW w:w="1980" w:type="dxa"/>
          </w:tcPr>
          <w:p w:rsidR="00674D16" w:rsidRDefault="00674D16" w:rsidP="00982A6F">
            <w:r>
              <w:t>Reprocessing</w:t>
            </w:r>
          </w:p>
        </w:tc>
        <w:tc>
          <w:tcPr>
            <w:tcW w:w="4950" w:type="dxa"/>
          </w:tcPr>
          <w:p w:rsidR="00674D16" w:rsidRDefault="00674D16" w:rsidP="00982A6F">
            <w:r>
              <w:t>Reprocessing</w:t>
            </w:r>
          </w:p>
        </w:tc>
        <w:tc>
          <w:tcPr>
            <w:tcW w:w="1548" w:type="dxa"/>
            <w:vAlign w:val="center"/>
          </w:tcPr>
          <w:p w:rsidR="00674D16" w:rsidRDefault="00686A7C" w:rsidP="00686A7C">
            <w:r>
              <w:t>RP</w:t>
            </w:r>
          </w:p>
        </w:tc>
      </w:tr>
      <w:tr w:rsidR="00674D16" w:rsidTr="00686A7C">
        <w:tc>
          <w:tcPr>
            <w:tcW w:w="1098" w:type="dxa"/>
          </w:tcPr>
          <w:p w:rsidR="00674D16" w:rsidRDefault="00674D16" w:rsidP="00982A6F">
            <w:r>
              <w:t>9</w:t>
            </w:r>
          </w:p>
        </w:tc>
        <w:tc>
          <w:tcPr>
            <w:tcW w:w="1980" w:type="dxa"/>
          </w:tcPr>
          <w:p w:rsidR="00674D16" w:rsidRDefault="00674D16" w:rsidP="00982A6F">
            <w:r>
              <w:t>Operations</w:t>
            </w:r>
          </w:p>
        </w:tc>
        <w:tc>
          <w:tcPr>
            <w:tcW w:w="4950" w:type="dxa"/>
          </w:tcPr>
          <w:p w:rsidR="00674D16" w:rsidRDefault="00674D16" w:rsidP="00982A6F">
            <w:r>
              <w:t>Operational tools, data accounting, and metrics</w:t>
            </w:r>
          </w:p>
        </w:tc>
        <w:tc>
          <w:tcPr>
            <w:tcW w:w="1548" w:type="dxa"/>
            <w:vAlign w:val="center"/>
          </w:tcPr>
          <w:p w:rsidR="00674D16" w:rsidRDefault="00686A7C" w:rsidP="00686A7C">
            <w:r>
              <w:t>OPT</w:t>
            </w:r>
          </w:p>
        </w:tc>
      </w:tr>
    </w:tbl>
    <w:p w:rsidR="00674D16" w:rsidRDefault="00674D16" w:rsidP="00674D16"/>
    <w:p w:rsidR="00F321CC" w:rsidRDefault="00F321CC" w:rsidP="00674D16"/>
    <w:p w:rsidR="00F321CC" w:rsidRDefault="00F321CC" w:rsidP="00674D16">
      <w:r>
        <w:t>The following sections provide a brief overview of the DMS component functionality.</w:t>
      </w:r>
    </w:p>
    <w:p w:rsidR="00674D16" w:rsidRDefault="00674D16" w:rsidP="00674D16">
      <w:pPr>
        <w:pStyle w:val="Heading3"/>
      </w:pPr>
      <w:bookmarkStart w:id="310" w:name="_Toc280275196"/>
      <w:r>
        <w:t>Data processing</w:t>
      </w:r>
      <w:bookmarkEnd w:id="310"/>
    </w:p>
    <w:p w:rsidR="00CB23AC" w:rsidRPr="00CB23AC" w:rsidRDefault="00CB23AC" w:rsidP="00CB23AC"/>
    <w:p w:rsidR="00661E42" w:rsidRPr="002E3FBC" w:rsidRDefault="00674D16" w:rsidP="002E3FBC">
      <w:r w:rsidRPr="00674D16">
        <w:rPr>
          <w:b/>
        </w:rPr>
        <w:t>Science data processing</w:t>
      </w:r>
      <w:r>
        <w:t xml:space="preserve"> – Receives the science telemetry files from the FOS, sorts pixels by detector and exposure, generates FITS format files, and populates </w:t>
      </w:r>
      <w:r w:rsidR="002E3FBC">
        <w:t xml:space="preserve">FITS </w:t>
      </w:r>
      <w:r>
        <w:t>header keyword values.</w:t>
      </w:r>
      <w:r w:rsidR="002E3FBC">
        <w:t xml:space="preserve">  </w:t>
      </w:r>
      <w:r w:rsidR="00FD720C" w:rsidRPr="002E3FBC">
        <w:t>FITS header keywords are populated with ancillary data such as calibrated engineering parameters; proposal, planning, and scheduling information; science instrument aperture information; and spacecraft ephemeris data.</w:t>
      </w:r>
      <w:r w:rsidR="002E3FBC">
        <w:t xml:space="preserve">  </w:t>
      </w:r>
      <w:r w:rsidR="00FD720C" w:rsidRPr="002E3FBC">
        <w:t>Time conversions are applied to convert the UTC time from the spacecraft into solar system Barycentric and heliocentric times.</w:t>
      </w:r>
      <w:r w:rsidR="002E3FBC">
        <w:t xml:space="preserve">  </w:t>
      </w:r>
      <w:r w:rsidR="00FD720C" w:rsidRPr="002E3FBC">
        <w:t>World Coordinate System parameters are determined ba</w:t>
      </w:r>
      <w:r w:rsidR="002E3FBC">
        <w:t>sed on the reference apertures.</w:t>
      </w:r>
    </w:p>
    <w:p w:rsidR="002E3FBC" w:rsidRDefault="002E3FBC" w:rsidP="00674D16"/>
    <w:p w:rsidR="00674D16" w:rsidRDefault="00674D16" w:rsidP="00674D16">
      <w:r w:rsidRPr="00674D16">
        <w:rPr>
          <w:b/>
        </w:rPr>
        <w:t>Engineering data processing</w:t>
      </w:r>
      <w:r>
        <w:t xml:space="preserve"> – </w:t>
      </w:r>
      <w:r w:rsidR="002E3FBC" w:rsidRPr="002E3FBC">
        <w:t xml:space="preserve">Recorded engineering data files are cataloged and stored in the archive. </w:t>
      </w:r>
      <w:r w:rsidR="002E3FBC">
        <w:t>Relevant c</w:t>
      </w:r>
      <w:r w:rsidR="002E3FBC" w:rsidRPr="002E3FBC">
        <w:t xml:space="preserve">alibrated engineering parameters </w:t>
      </w:r>
      <w:r w:rsidR="002E3FBC">
        <w:t xml:space="preserve">from the calibrated engineering data supplied by FOS </w:t>
      </w:r>
      <w:r w:rsidR="002E3FBC" w:rsidRPr="002E3FBC">
        <w:t>are captured in the DMS engineering database.</w:t>
      </w:r>
      <w:r w:rsidR="002E3FBC">
        <w:t xml:space="preserve">  </w:t>
      </w:r>
      <w:proofErr w:type="gramStart"/>
      <w:r w:rsidR="002E3FBC">
        <w:t>These</w:t>
      </w:r>
      <w:proofErr w:type="gramEnd"/>
      <w:r w:rsidR="002E3FBC">
        <w:t xml:space="preserve"> calibrated engineering parameter will be</w:t>
      </w:r>
      <w:r>
        <w:t xml:space="preserve"> use</w:t>
      </w:r>
      <w:r w:rsidR="002E3FBC">
        <w:t>d</w:t>
      </w:r>
      <w:r>
        <w:t xml:space="preserve"> in populating header keyword values and calibration software.</w:t>
      </w:r>
    </w:p>
    <w:p w:rsidR="002E3FBC" w:rsidRDefault="002E3FBC" w:rsidP="00674D16"/>
    <w:p w:rsidR="00674D16" w:rsidRDefault="00674D16" w:rsidP="00674D16">
      <w:r w:rsidRPr="00CB23AC">
        <w:rPr>
          <w:b/>
        </w:rPr>
        <w:t>Workflow manager</w:t>
      </w:r>
      <w:r>
        <w:t xml:space="preserve"> –</w:t>
      </w:r>
      <w:r w:rsidR="002E3FBC">
        <w:t>M</w:t>
      </w:r>
      <w:r>
        <w:t xml:space="preserve">onitors and controls </w:t>
      </w:r>
      <w:r w:rsidR="002E3FBC">
        <w:t xml:space="preserve">the flow of data through the </w:t>
      </w:r>
      <w:r w:rsidR="00CB23AC">
        <w:t>data processing stages</w:t>
      </w:r>
      <w:r w:rsidR="002E3FBC">
        <w:t xml:space="preserve"> within pipelines</w:t>
      </w:r>
      <w:r w:rsidR="00CB23AC">
        <w:t>.</w:t>
      </w:r>
    </w:p>
    <w:p w:rsidR="002E3FBC" w:rsidRDefault="002E3FBC" w:rsidP="00674D16"/>
    <w:p w:rsidR="00DB5B7F" w:rsidRDefault="00CB23AC" w:rsidP="00CB23AC">
      <w:pPr>
        <w:pStyle w:val="Heading3"/>
      </w:pPr>
      <w:bookmarkStart w:id="311" w:name="_Toc280275197"/>
      <w:bookmarkStart w:id="312" w:name="_Toc199067002"/>
      <w:bookmarkStart w:id="313" w:name="_Toc205620880"/>
      <w:r>
        <w:t>Science software</w:t>
      </w:r>
      <w:bookmarkEnd w:id="311"/>
    </w:p>
    <w:p w:rsidR="00CB23AC" w:rsidRDefault="00CB23AC" w:rsidP="00107669"/>
    <w:p w:rsidR="00661E42" w:rsidRPr="002E3FBC" w:rsidRDefault="00CB23AC" w:rsidP="002E3FBC">
      <w:r w:rsidRPr="00CB23AC">
        <w:rPr>
          <w:b/>
        </w:rPr>
        <w:t>Calibration pipelines</w:t>
      </w:r>
      <w:r>
        <w:t xml:space="preserve"> – on a science instrument basis, </w:t>
      </w:r>
      <w:r w:rsidR="00FD720C" w:rsidRPr="002E3FBC">
        <w:t>instrument</w:t>
      </w:r>
      <w:r w:rsidR="002E3FBC">
        <w:t>al</w:t>
      </w:r>
      <w:r w:rsidR="00FD720C" w:rsidRPr="002E3FBC">
        <w:t xml:space="preserve"> signatures ar</w:t>
      </w:r>
      <w:r w:rsidR="002E3FBC">
        <w:t>e removed from the pixel values, and c</w:t>
      </w:r>
      <w:r w:rsidR="00FD720C" w:rsidRPr="002E3FBC">
        <w:t>orrections are applied to the pixel values for ambient background and cosmic rays.</w:t>
      </w:r>
      <w:r w:rsidR="002E3FBC">
        <w:t xml:space="preserve">  </w:t>
      </w:r>
      <w:r w:rsidR="00FD720C" w:rsidRPr="002E3FBC">
        <w:t xml:space="preserve">Calibrated data products are output from the calibration pipelines. </w:t>
      </w:r>
    </w:p>
    <w:p w:rsidR="002E3FBC" w:rsidRDefault="002E3FBC" w:rsidP="00107669"/>
    <w:p w:rsidR="00CB23AC" w:rsidRDefault="00CB23AC" w:rsidP="00107669">
      <w:r w:rsidRPr="00CB23AC">
        <w:rPr>
          <w:b/>
        </w:rPr>
        <w:t>Calibration Reference Data System</w:t>
      </w:r>
      <w:r>
        <w:t xml:space="preserve"> – manages the use of reference data in performing science instrument calibrations.</w:t>
      </w:r>
    </w:p>
    <w:p w:rsidR="00CB23AC" w:rsidRDefault="00CB23AC" w:rsidP="00107669"/>
    <w:p w:rsidR="00CB23AC" w:rsidRDefault="00CB23AC" w:rsidP="00107669">
      <w:r w:rsidRPr="00CB23AC">
        <w:rPr>
          <w:b/>
        </w:rPr>
        <w:t>Data analysis software</w:t>
      </w:r>
      <w:r>
        <w:t xml:space="preserve"> – provides data users with post-pipeline functionality for data reduction and analysis.</w:t>
      </w:r>
    </w:p>
    <w:p w:rsidR="00CB23AC" w:rsidRDefault="00CB23AC" w:rsidP="00107669"/>
    <w:p w:rsidR="00CB23AC" w:rsidRDefault="00CB23AC" w:rsidP="00CB23AC">
      <w:pPr>
        <w:pStyle w:val="Heading3"/>
      </w:pPr>
      <w:bookmarkStart w:id="314" w:name="_Toc280275198"/>
      <w:r>
        <w:t>Archive</w:t>
      </w:r>
      <w:bookmarkEnd w:id="314"/>
    </w:p>
    <w:p w:rsidR="00CB23AC" w:rsidRDefault="00CB23AC" w:rsidP="00107669"/>
    <w:p w:rsidR="00661E42" w:rsidRPr="00D9728C" w:rsidRDefault="00CB23AC" w:rsidP="00D9728C">
      <w:r w:rsidRPr="00133DF0">
        <w:rPr>
          <w:b/>
        </w:rPr>
        <w:t>Ingest</w:t>
      </w:r>
      <w:r>
        <w:t xml:space="preserve"> – </w:t>
      </w:r>
      <w:r w:rsidR="00FD720C" w:rsidRPr="00D9728C">
        <w:t xml:space="preserve">Data products </w:t>
      </w:r>
      <w:r w:rsidR="00D9728C">
        <w:t>received from the data processing and calibration pipelines</w:t>
      </w:r>
      <w:r w:rsidR="00FD720C" w:rsidRPr="00D9728C">
        <w:t xml:space="preserve"> are stored in the JWST Data Archive. </w:t>
      </w:r>
      <w:r w:rsidR="00D9728C">
        <w:t xml:space="preserve"> </w:t>
      </w:r>
      <w:r w:rsidR="00FD720C" w:rsidRPr="00D9728C">
        <w:t>Fully populated header keywords and their values are used as input for the metadata in the archive catalog.</w:t>
      </w:r>
    </w:p>
    <w:p w:rsidR="00D9728C" w:rsidRDefault="00D9728C" w:rsidP="00107669"/>
    <w:p w:rsidR="00CB23AC" w:rsidRPr="00D9728C" w:rsidRDefault="00CB23AC" w:rsidP="00107669">
      <w:r w:rsidRPr="00133DF0">
        <w:rPr>
          <w:b/>
        </w:rPr>
        <w:t>Archive catalog</w:t>
      </w:r>
      <w:r>
        <w:t xml:space="preserve"> – provides a searchable database with metadata that describes the content of </w:t>
      </w:r>
      <w:r w:rsidRPr="00D9728C">
        <w:t>science data sets and tracks the location of data files in the archive.</w:t>
      </w:r>
      <w:r w:rsidR="00D9728C" w:rsidRPr="00D9728C">
        <w:t xml:space="preserve">  Archive users </w:t>
      </w:r>
      <w:r w:rsidR="00D9728C">
        <w:t xml:space="preserve">interact with the archive catalog to </w:t>
      </w:r>
      <w:r w:rsidR="00D9728C" w:rsidRPr="00D9728C">
        <w:rPr>
          <w:bCs/>
        </w:rPr>
        <w:t>search metadata and retrieve data files</w:t>
      </w:r>
      <w:r w:rsidR="00D9728C">
        <w:rPr>
          <w:bCs/>
        </w:rPr>
        <w:t>.</w:t>
      </w:r>
    </w:p>
    <w:p w:rsidR="00CB23AC" w:rsidRDefault="00CB23AC" w:rsidP="00107669"/>
    <w:p w:rsidR="00CB23AC" w:rsidRDefault="00CB23AC" w:rsidP="00107669">
      <w:r w:rsidRPr="00133DF0">
        <w:rPr>
          <w:b/>
        </w:rPr>
        <w:t>Storage broker</w:t>
      </w:r>
      <w:r>
        <w:t xml:space="preserve"> – services the files on the primary and safestore data stores.</w:t>
      </w:r>
    </w:p>
    <w:p w:rsidR="00CB23AC" w:rsidRDefault="00CB23AC" w:rsidP="00107669"/>
    <w:p w:rsidR="00CB23AC" w:rsidRDefault="00CB23AC" w:rsidP="00107669">
      <w:r w:rsidRPr="00133DF0">
        <w:rPr>
          <w:b/>
        </w:rPr>
        <w:t>Archive User Interface</w:t>
      </w:r>
      <w:r>
        <w:t xml:space="preserve"> – provides archive users with tools</w:t>
      </w:r>
      <w:r w:rsidR="00D9728C">
        <w:t xml:space="preserve"> to</w:t>
      </w:r>
      <w:r>
        <w:t xml:space="preserve"> </w:t>
      </w:r>
      <w:r w:rsidR="00D9728C" w:rsidRPr="00D9728C">
        <w:rPr>
          <w:bCs/>
        </w:rPr>
        <w:t xml:space="preserve">interface with the archive catalog </w:t>
      </w:r>
      <w:r w:rsidR="00D9728C">
        <w:t xml:space="preserve">in order </w:t>
      </w:r>
      <w:r>
        <w:t>to search and retrieve data from the archive.</w:t>
      </w:r>
    </w:p>
    <w:p w:rsidR="00CB23AC" w:rsidRDefault="00CB23AC" w:rsidP="00107669"/>
    <w:p w:rsidR="00CB23AC" w:rsidRPr="00D9728C" w:rsidRDefault="00CB23AC" w:rsidP="00107669">
      <w:r w:rsidRPr="00133DF0">
        <w:rPr>
          <w:b/>
        </w:rPr>
        <w:t>Distribution</w:t>
      </w:r>
      <w:r>
        <w:t xml:space="preserve"> </w:t>
      </w:r>
      <w:r w:rsidR="00133DF0">
        <w:t>–</w:t>
      </w:r>
      <w:r>
        <w:t xml:space="preserve"> </w:t>
      </w:r>
      <w:r w:rsidR="00133DF0">
        <w:t>transfers requested data files from the archive data store to the archive user</w:t>
      </w:r>
      <w:r w:rsidR="00D9728C">
        <w:t xml:space="preserve"> </w:t>
      </w:r>
      <w:r w:rsidR="00D9728C" w:rsidRPr="00D9728C">
        <w:rPr>
          <w:bCs/>
        </w:rPr>
        <w:t>based on the JWST data release policy</w:t>
      </w:r>
      <w:r w:rsidR="00133DF0" w:rsidRPr="00D9728C">
        <w:t>.</w:t>
      </w:r>
    </w:p>
    <w:p w:rsidR="00133DF0" w:rsidRDefault="00133DF0" w:rsidP="00107669"/>
    <w:p w:rsidR="00133DF0" w:rsidRDefault="00133DF0" w:rsidP="00107669">
      <w:r w:rsidRPr="00133DF0">
        <w:rPr>
          <w:b/>
        </w:rPr>
        <w:t>SI I&amp;T Data Archive</w:t>
      </w:r>
      <w:r>
        <w:t xml:space="preserve"> – serves as a repository for pre-launch integration and test data.</w:t>
      </w:r>
    </w:p>
    <w:p w:rsidR="00CB23AC" w:rsidRDefault="00CB23AC" w:rsidP="00107669"/>
    <w:p w:rsidR="00133DF0" w:rsidRDefault="00133DF0" w:rsidP="00133DF0">
      <w:pPr>
        <w:pStyle w:val="Heading3"/>
      </w:pPr>
      <w:bookmarkStart w:id="315" w:name="_Toc280275199"/>
      <w:r>
        <w:lastRenderedPageBreak/>
        <w:t>Reprocessing</w:t>
      </w:r>
      <w:bookmarkEnd w:id="315"/>
    </w:p>
    <w:p w:rsidR="00133DF0" w:rsidRDefault="00133DF0" w:rsidP="00107669"/>
    <w:p w:rsidR="00661E42" w:rsidRPr="00D9728C" w:rsidRDefault="00133DF0" w:rsidP="00D9728C">
      <w:r w:rsidRPr="00133DF0">
        <w:rPr>
          <w:b/>
        </w:rPr>
        <w:t>Reprocessing System</w:t>
      </w:r>
      <w:r>
        <w:t xml:space="preserve"> –</w:t>
      </w:r>
      <w:r w:rsidR="00D9728C">
        <w:t xml:space="preserve"> </w:t>
      </w:r>
      <w:r w:rsidR="00FD720C" w:rsidRPr="00D9728C">
        <w:t>A reprocessing system will automatically refresh data in the archive with the latest calibration and software updates.</w:t>
      </w:r>
      <w:r w:rsidR="00D9728C">
        <w:t xml:space="preserve">  </w:t>
      </w:r>
      <w:r w:rsidR="00FD720C" w:rsidRPr="00D9728C">
        <w:t>JWST science data products generated by DMS are initially dynamic due to updates to calibration reference data and algorithms, increased knowledge of the science instruments learned in the early stages of the mission, and DMS software error corrections.</w:t>
      </w:r>
    </w:p>
    <w:p w:rsidR="00D9728C" w:rsidRDefault="00D9728C" w:rsidP="00133DF0"/>
    <w:p w:rsidR="00133DF0" w:rsidRDefault="00133DF0" w:rsidP="00133DF0">
      <w:pPr>
        <w:pStyle w:val="Heading3"/>
      </w:pPr>
      <w:bookmarkStart w:id="316" w:name="_Toc280275200"/>
      <w:r>
        <w:t>Operational tools</w:t>
      </w:r>
      <w:bookmarkEnd w:id="316"/>
    </w:p>
    <w:p w:rsidR="00133DF0" w:rsidRDefault="00133DF0" w:rsidP="00133DF0"/>
    <w:p w:rsidR="00133DF0" w:rsidRDefault="00133DF0" w:rsidP="00133DF0">
      <w:r w:rsidRPr="00133DF0">
        <w:rPr>
          <w:b/>
        </w:rPr>
        <w:t>Operational tools</w:t>
      </w:r>
      <w:r>
        <w:t xml:space="preserve"> – provide DMS operators with tools necessary to operate the system software and generate information for metrics on system performance.</w:t>
      </w:r>
    </w:p>
    <w:p w:rsidR="00133DF0" w:rsidRDefault="00133DF0" w:rsidP="00107669"/>
    <w:p w:rsidR="00152282" w:rsidRDefault="00152282" w:rsidP="00107669"/>
    <w:p w:rsidR="00152282" w:rsidRDefault="00152282" w:rsidP="00107669"/>
    <w:p w:rsidR="00152282" w:rsidRDefault="00152282" w:rsidP="00152282">
      <w:r>
        <w:object w:dxaOrig="15322" w:dyaOrig="11457">
          <v:shape id="_x0000_i1028" type="#_x0000_t75" style="width:467.25pt;height:349.5pt" o:ole="">
            <v:imagedata r:id="rId21" o:title=""/>
          </v:shape>
          <o:OLEObject Type="Embed" ProgID="Visio.Drawing.11" ShapeID="_x0000_i1028" DrawAspect="Content" ObjectID="_1354019515" r:id="rId22"/>
        </w:object>
      </w:r>
    </w:p>
    <w:p w:rsidR="00152282" w:rsidRDefault="00152282" w:rsidP="00152282"/>
    <w:p w:rsidR="00152282" w:rsidRDefault="00152282" w:rsidP="00152282">
      <w:pPr>
        <w:pStyle w:val="Caption"/>
      </w:pPr>
      <w:bookmarkStart w:id="317" w:name="_Ref271924607"/>
      <w:bookmarkStart w:id="318" w:name="_Toc280275325"/>
      <w:r>
        <w:t xml:space="preserve">Figure </w:t>
      </w:r>
      <w:fldSimple w:instr=" STYLEREF 1 \s ">
        <w:r w:rsidR="00E76382">
          <w:rPr>
            <w:noProof/>
          </w:rPr>
          <w:t>2</w:t>
        </w:r>
      </w:fldSimple>
      <w:r>
        <w:noBreakHyphen/>
      </w:r>
      <w:fldSimple w:instr=" SEQ Figure \* ARABIC \s 1 ">
        <w:r w:rsidR="00E76382">
          <w:rPr>
            <w:noProof/>
          </w:rPr>
          <w:t>3</w:t>
        </w:r>
      </w:fldSimple>
      <w:bookmarkEnd w:id="317"/>
      <w:r>
        <w:t xml:space="preserve"> – S&amp;OC Data Flow</w:t>
      </w:r>
      <w:bookmarkEnd w:id="318"/>
    </w:p>
    <w:p w:rsidR="00133DF0" w:rsidRDefault="00133DF0" w:rsidP="00107669"/>
    <w:p w:rsidR="00DB5B7F" w:rsidRDefault="00F71953" w:rsidP="00344DF7">
      <w:pPr>
        <w:pStyle w:val="Heading2"/>
      </w:pPr>
      <w:bookmarkStart w:id="319" w:name="_Toc280275201"/>
      <w:r>
        <w:lastRenderedPageBreak/>
        <w:t>Data flow</w:t>
      </w:r>
      <w:bookmarkEnd w:id="319"/>
    </w:p>
    <w:p w:rsidR="003C4CDA" w:rsidRDefault="003C4CDA" w:rsidP="003C4CDA">
      <w:pPr>
        <w:pStyle w:val="Heading3"/>
      </w:pPr>
      <w:bookmarkStart w:id="320" w:name="_Toc280275202"/>
      <w:r>
        <w:t>Software interface</w:t>
      </w:r>
      <w:r w:rsidR="00B478E6">
        <w:t xml:space="preserve"> data flows</w:t>
      </w:r>
      <w:bookmarkEnd w:id="320"/>
    </w:p>
    <w:p w:rsidR="00DB5B7F" w:rsidRDefault="00DB5B7F" w:rsidP="00107669"/>
    <w:p w:rsidR="00C777A2" w:rsidRDefault="00C777A2" w:rsidP="00107669">
      <w:r>
        <w:t xml:space="preserve">As shown in </w:t>
      </w:r>
      <w:fldSimple w:instr=" REF _Ref271924607 ">
        <w:r w:rsidR="00E76382">
          <w:t xml:space="preserve">Figure </w:t>
        </w:r>
        <w:r w:rsidR="00E76382">
          <w:rPr>
            <w:noProof/>
          </w:rPr>
          <w:t>2</w:t>
        </w:r>
        <w:r w:rsidR="00E76382">
          <w:noBreakHyphen/>
        </w:r>
        <w:r w:rsidR="00E76382">
          <w:rPr>
            <w:noProof/>
          </w:rPr>
          <w:t>3</w:t>
        </w:r>
      </w:fldSimple>
      <w:r w:rsidR="00133DF0">
        <w:t>,</w:t>
      </w:r>
      <w:r>
        <w:t xml:space="preserve"> DMS has interfaces with </w:t>
      </w:r>
      <w:r w:rsidR="00B478E6">
        <w:t xml:space="preserve">data flows between </w:t>
      </w:r>
      <w:r w:rsidR="00133DF0">
        <w:t xml:space="preserve">each of the </w:t>
      </w:r>
      <w:r w:rsidR="003C4CDA">
        <w:t>other S&amp;OC elements.  Science and engineering data are received from the FOS, as described above.  Proposal, planning, and scheduling information are received from the Proposal Planning Subsystem (PPS).  DMS uses data from the Project Reference Database in generating the FITS data products.  Science data products are exchanged with the Wavefront Sensing and Control Software Subsystem (WSS).</w:t>
      </w:r>
    </w:p>
    <w:p w:rsidR="00C26A1C" w:rsidRDefault="00C26A1C" w:rsidP="00107669"/>
    <w:p w:rsidR="00133DF0" w:rsidRDefault="00133DF0" w:rsidP="00107669">
      <w:r>
        <w:t xml:space="preserve">The significant data files exchanged between DMS and the other S&amp;OC elements are listed in </w:t>
      </w:r>
      <w:fldSimple w:instr=" REF _Ref271924757 ">
        <w:r w:rsidR="00E76382">
          <w:t xml:space="preserve">Table </w:t>
        </w:r>
        <w:r w:rsidR="00E76382">
          <w:rPr>
            <w:noProof/>
          </w:rPr>
          <w:t>2</w:t>
        </w:r>
        <w:r w:rsidR="00E76382">
          <w:noBreakHyphen/>
        </w:r>
        <w:r w:rsidR="00E76382">
          <w:rPr>
            <w:noProof/>
          </w:rPr>
          <w:t>2</w:t>
        </w:r>
      </w:fldSimple>
      <w:r>
        <w:t>.</w:t>
      </w:r>
    </w:p>
    <w:p w:rsidR="00C26A1C" w:rsidRDefault="00C26A1C" w:rsidP="00107669"/>
    <w:p w:rsidR="00C26A1C" w:rsidRDefault="00133DF0" w:rsidP="00133DF0">
      <w:pPr>
        <w:pStyle w:val="Caption"/>
      </w:pPr>
      <w:bookmarkStart w:id="321" w:name="_Ref271924757"/>
      <w:bookmarkStart w:id="322" w:name="_Toc280102739"/>
      <w:r>
        <w:t xml:space="preserve">Table </w:t>
      </w:r>
      <w:fldSimple w:instr=" STYLEREF 1 \s ">
        <w:r w:rsidR="00E76382">
          <w:rPr>
            <w:noProof/>
          </w:rPr>
          <w:t>2</w:t>
        </w:r>
      </w:fldSimple>
      <w:r>
        <w:noBreakHyphen/>
      </w:r>
      <w:fldSimple w:instr=" SEQ Table \* ARABIC \s 1 ">
        <w:r w:rsidR="00E76382">
          <w:rPr>
            <w:noProof/>
          </w:rPr>
          <w:t>2</w:t>
        </w:r>
      </w:fldSimple>
      <w:bookmarkEnd w:id="321"/>
      <w:r>
        <w:t xml:space="preserve"> – </w:t>
      </w:r>
      <w:r w:rsidR="003D0252">
        <w:t>Significant Data Exchange</w:t>
      </w:r>
      <w:bookmarkEnd w:id="322"/>
    </w:p>
    <w:tbl>
      <w:tblPr>
        <w:tblW w:w="5000" w:type="pct"/>
        <w:tblCellMar>
          <w:left w:w="0" w:type="dxa"/>
          <w:right w:w="0" w:type="dxa"/>
        </w:tblCellMar>
        <w:tblLook w:val="04A0"/>
      </w:tblPr>
      <w:tblGrid>
        <w:gridCol w:w="2395"/>
        <w:gridCol w:w="4050"/>
        <w:gridCol w:w="3203"/>
      </w:tblGrid>
      <w:tr w:rsidR="00C26A1C" w:rsidRPr="00F77E4F" w:rsidTr="003F58E0">
        <w:trPr>
          <w:trHeight w:val="640"/>
        </w:trPr>
        <w:tc>
          <w:tcPr>
            <w:tcW w:w="1241" w:type="pc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rPr>
                <w:b/>
                <w:bCs/>
              </w:rPr>
              <w:t>DMS Interface</w:t>
            </w:r>
            <w:r w:rsidRPr="00F77E4F">
              <w:t xml:space="preserve"> </w:t>
            </w:r>
          </w:p>
        </w:tc>
        <w:tc>
          <w:tcPr>
            <w:tcW w:w="2099" w:type="pc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rPr>
                <w:b/>
                <w:bCs/>
              </w:rPr>
              <w:t>To DMS</w:t>
            </w:r>
            <w:r w:rsidRPr="00F77E4F">
              <w:t xml:space="preserve"> </w:t>
            </w:r>
          </w:p>
        </w:tc>
        <w:tc>
          <w:tcPr>
            <w:tcW w:w="1660" w:type="pct"/>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26A1C" w:rsidRPr="00F77E4F" w:rsidRDefault="00C26A1C" w:rsidP="00982A6F">
            <w:r w:rsidRPr="00F77E4F">
              <w:rPr>
                <w:b/>
                <w:bCs/>
              </w:rPr>
              <w:t>From DMS</w:t>
            </w:r>
            <w:r w:rsidRPr="00F77E4F">
              <w:t xml:space="preserve"> </w:t>
            </w:r>
          </w:p>
        </w:tc>
      </w:tr>
      <w:tr w:rsidR="00C26A1C" w:rsidRPr="00F77E4F" w:rsidTr="003F58E0">
        <w:trPr>
          <w:trHeight w:val="1048"/>
        </w:trPr>
        <w:tc>
          <w:tcPr>
            <w:tcW w:w="1241"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 xml:space="preserve">Flight Operations Subsystem (FOS) </w:t>
            </w:r>
          </w:p>
        </w:tc>
        <w:tc>
          <w:tcPr>
            <w:tcW w:w="20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 xml:space="preserve">Recorded Science Files </w:t>
            </w:r>
          </w:p>
          <w:p w:rsidR="00C26A1C" w:rsidRPr="00F77E4F" w:rsidRDefault="00C26A1C" w:rsidP="00982A6F">
            <w:r w:rsidRPr="00F77E4F">
              <w:t xml:space="preserve">Recorded Engineering Files </w:t>
            </w:r>
          </w:p>
          <w:p w:rsidR="00C26A1C" w:rsidRPr="00F77E4F" w:rsidRDefault="00C26A1C" w:rsidP="00982A6F">
            <w:r w:rsidRPr="00F77E4F">
              <w:t xml:space="preserve">Observatory Status Files </w:t>
            </w:r>
          </w:p>
          <w:p w:rsidR="00C26A1C" w:rsidRPr="00F77E4F" w:rsidRDefault="00C26A1C" w:rsidP="00982A6F">
            <w:r w:rsidRPr="00F77E4F">
              <w:t>Calibrated Engineering Data Products</w:t>
            </w:r>
          </w:p>
          <w:p w:rsidR="00C26A1C" w:rsidRPr="00F77E4F" w:rsidRDefault="00C26A1C" w:rsidP="00982A6F">
            <w:r w:rsidRPr="00F77E4F">
              <w:t>Predictive and Definitive Ephemerides</w:t>
            </w:r>
          </w:p>
        </w:tc>
        <w:tc>
          <w:tcPr>
            <w:tcW w:w="1660"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26A1C" w:rsidRPr="00F77E4F" w:rsidRDefault="00C26A1C" w:rsidP="00982A6F">
            <w:r w:rsidRPr="00F77E4F">
              <w:t>Recorded Engineering Files</w:t>
            </w:r>
          </w:p>
        </w:tc>
      </w:tr>
      <w:tr w:rsidR="00C26A1C" w:rsidRPr="00F77E4F" w:rsidTr="003F58E0">
        <w:trPr>
          <w:trHeight w:val="818"/>
        </w:trPr>
        <w:tc>
          <w:tcPr>
            <w:tcW w:w="1241"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 xml:space="preserve">Project Reference Database Subsystem (PRDS) </w:t>
            </w:r>
          </w:p>
        </w:tc>
        <w:tc>
          <w:tcPr>
            <w:tcW w:w="20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Science Instrument Aperture Files</w:t>
            </w:r>
          </w:p>
        </w:tc>
        <w:tc>
          <w:tcPr>
            <w:tcW w:w="1660"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26A1C" w:rsidRPr="00F77E4F" w:rsidRDefault="00C26A1C" w:rsidP="00982A6F"/>
        </w:tc>
      </w:tr>
      <w:tr w:rsidR="00C26A1C" w:rsidRPr="00F77E4F" w:rsidTr="003F58E0">
        <w:trPr>
          <w:trHeight w:val="565"/>
        </w:trPr>
        <w:tc>
          <w:tcPr>
            <w:tcW w:w="1241"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 xml:space="preserve">Proposal Planning Subsystem (PPS) </w:t>
            </w:r>
          </w:p>
        </w:tc>
        <w:tc>
          <w:tcPr>
            <w:tcW w:w="20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Proposal Information</w:t>
            </w:r>
          </w:p>
          <w:p w:rsidR="00C26A1C" w:rsidRPr="00F77E4F" w:rsidRDefault="00C26A1C" w:rsidP="00982A6F">
            <w:r w:rsidRPr="00F77E4F">
              <w:t>Planning Information</w:t>
            </w:r>
          </w:p>
        </w:tc>
        <w:tc>
          <w:tcPr>
            <w:tcW w:w="1660"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26A1C" w:rsidRPr="00F77E4F" w:rsidRDefault="003F58E0" w:rsidP="00982A6F">
            <w:r w:rsidRPr="00F77E4F">
              <w:t>N</w:t>
            </w:r>
            <w:r>
              <w:t>otification</w:t>
            </w:r>
            <w:r w:rsidR="00C26A1C" w:rsidRPr="00F77E4F">
              <w:t xml:space="preserve"> for first exposure in a proposal in archive</w:t>
            </w:r>
          </w:p>
        </w:tc>
      </w:tr>
      <w:tr w:rsidR="00C26A1C" w:rsidRPr="00F77E4F" w:rsidTr="003F58E0">
        <w:trPr>
          <w:trHeight w:val="750"/>
        </w:trPr>
        <w:tc>
          <w:tcPr>
            <w:tcW w:w="1241"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 xml:space="preserve">Wavefront Sensing and Control Software Subsystem (WSS) </w:t>
            </w:r>
          </w:p>
        </w:tc>
        <w:tc>
          <w:tcPr>
            <w:tcW w:w="2099" w:type="pct"/>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26A1C" w:rsidRPr="00F77E4F" w:rsidRDefault="00C26A1C" w:rsidP="00982A6F">
            <w:r w:rsidRPr="00F77E4F">
              <w:t>WFS&amp;C Archive Packages</w:t>
            </w:r>
          </w:p>
        </w:tc>
        <w:tc>
          <w:tcPr>
            <w:tcW w:w="1660"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C26A1C" w:rsidRPr="00F77E4F" w:rsidRDefault="00C26A1C" w:rsidP="00982A6F">
            <w:r w:rsidRPr="00F77E4F">
              <w:t>WFS image data</w:t>
            </w:r>
          </w:p>
          <w:p w:rsidR="00C26A1C" w:rsidRPr="00F77E4F" w:rsidRDefault="00C26A1C" w:rsidP="00982A6F">
            <w:r w:rsidRPr="00F77E4F">
              <w:t>WFS&amp;C Archive Packages</w:t>
            </w:r>
          </w:p>
        </w:tc>
      </w:tr>
    </w:tbl>
    <w:p w:rsidR="00C26A1C" w:rsidRDefault="00C26A1C" w:rsidP="00107669"/>
    <w:p w:rsidR="00DB5B7F" w:rsidRDefault="00DB5B7F" w:rsidP="00DB5B7F">
      <w:pPr>
        <w:pStyle w:val="Heading3"/>
      </w:pPr>
      <w:bookmarkStart w:id="323" w:name="_Toc280275203"/>
      <w:r>
        <w:t>User interfaces</w:t>
      </w:r>
      <w:bookmarkEnd w:id="323"/>
    </w:p>
    <w:p w:rsidR="00DB5B7F" w:rsidRDefault="006E6F1A" w:rsidP="00107669">
      <w:r>
        <w:t>The JWST data user interfaces with the archive through the Archive User Interface (AUI).  The AUI enables archive users to search the Archive Catalog for JWST data sets.  Data sets that result from Archive Catalog queries can be marked for retrieval.  The AUI allows the archive user to set retrieval options such as which files in the data set to retrieve, inclusion of calibration reference files, and the data distribution mode.</w:t>
      </w:r>
    </w:p>
    <w:p w:rsidR="006E6F1A" w:rsidRDefault="006E6F1A" w:rsidP="00107669"/>
    <w:p w:rsidR="00DB5B7F" w:rsidRDefault="00F71953" w:rsidP="00344DF7">
      <w:pPr>
        <w:pStyle w:val="Heading2"/>
      </w:pPr>
      <w:bookmarkStart w:id="324" w:name="_Toc280275204"/>
      <w:bookmarkEnd w:id="312"/>
      <w:bookmarkEnd w:id="313"/>
      <w:r>
        <w:lastRenderedPageBreak/>
        <w:t xml:space="preserve">DMS </w:t>
      </w:r>
      <w:r w:rsidR="00B478E6">
        <w:t xml:space="preserve">Internal </w:t>
      </w:r>
      <w:r w:rsidR="00DB5B7F">
        <w:t>Data Flow</w:t>
      </w:r>
      <w:r w:rsidR="00B478E6">
        <w:t>s</w:t>
      </w:r>
      <w:bookmarkEnd w:id="324"/>
    </w:p>
    <w:p w:rsidR="00217B3C" w:rsidRDefault="00217B3C" w:rsidP="00217B3C"/>
    <w:p w:rsidR="00217B3C" w:rsidRDefault="00242670" w:rsidP="00217B3C">
      <w:r>
        <w:t>The data flow between components within t</w:t>
      </w:r>
      <w:r w:rsidR="00217B3C">
        <w:t xml:space="preserve">he DMS is shown in </w:t>
      </w:r>
      <w:r w:rsidR="000B21C0">
        <w:fldChar w:fldCharType="begin"/>
      </w:r>
      <w:r w:rsidR="00217B3C">
        <w:instrText xml:space="preserve"> REF _Ref99260450 \h </w:instrText>
      </w:r>
      <w:r w:rsidR="000B21C0">
        <w:fldChar w:fldCharType="separate"/>
      </w:r>
      <w:r w:rsidR="00E76382">
        <w:t xml:space="preserve">Figure </w:t>
      </w:r>
      <w:r w:rsidR="00E76382">
        <w:rPr>
          <w:noProof/>
        </w:rPr>
        <w:t>2</w:t>
      </w:r>
      <w:r w:rsidR="00E76382">
        <w:noBreakHyphen/>
      </w:r>
      <w:r w:rsidR="00E76382">
        <w:rPr>
          <w:noProof/>
        </w:rPr>
        <w:t>4</w:t>
      </w:r>
      <w:r w:rsidR="000B21C0">
        <w:fldChar w:fldCharType="end"/>
      </w:r>
      <w:r w:rsidR="00217B3C">
        <w:t>.</w:t>
      </w:r>
      <w:r>
        <w:t xml:space="preserve">  </w:t>
      </w:r>
    </w:p>
    <w:p w:rsidR="00217B3C" w:rsidRDefault="00217B3C" w:rsidP="00217B3C"/>
    <w:p w:rsidR="007E13D0" w:rsidRDefault="007E13D0" w:rsidP="00217B3C">
      <w:r>
        <w:t xml:space="preserve">The primary science data flow is from FOS, through the science data processing pipelines, through the instrument specific calibration pipeline, and into the archive.  Supporting data flows into the primary flow at various points along the path.  Engineering data, observatory status files, calibrated engineering parameters, and ephemeris data, are received from FOS.  </w:t>
      </w:r>
      <w:r w:rsidR="00523A9B">
        <w:t>Proposal, planning, and scheduling information is received from PPS.  Aperture information is delivered from the PRD.  Calibration reference data feed into the calibration pipelines.  All basic data f</w:t>
      </w:r>
      <w:r w:rsidR="004B7C71">
        <w:t>iles are saved to the archive in</w:t>
      </w:r>
      <w:r w:rsidR="00523A9B">
        <w:t xml:space="preserve"> their original form.</w:t>
      </w:r>
    </w:p>
    <w:p w:rsidR="00523A9B" w:rsidRDefault="00523A9B" w:rsidP="00217B3C"/>
    <w:p w:rsidR="00496720" w:rsidRDefault="00496720" w:rsidP="00217B3C">
      <w:r>
        <w:t xml:space="preserve">The Calibration Reference Data System supplies the reference files and other data necessary for calibration.  The Webb Instrument Team (WIT) generates data for the Calibration Reference Data System.  At least initially, calibration reference data will be generated from data in </w:t>
      </w:r>
      <w:proofErr w:type="gramStart"/>
      <w:r>
        <w:t>the I</w:t>
      </w:r>
      <w:proofErr w:type="gramEnd"/>
      <w:r>
        <w:t>&amp;T Data Archive, which was delivered to the I&amp;T Data Archive by the Instrument Science Teams.  Calibration reference files are stored in an on-line repository with reference information stored in a database.  Calibration Reference Data are also stored in the archive.</w:t>
      </w:r>
    </w:p>
    <w:p w:rsidR="00496720" w:rsidRDefault="00496720" w:rsidP="00217B3C"/>
    <w:p w:rsidR="00217B3C" w:rsidRDefault="00496720" w:rsidP="00217B3C">
      <w:r>
        <w:object w:dxaOrig="17350" w:dyaOrig="12826">
          <v:shape id="_x0000_i1029" type="#_x0000_t75" style="width:462.75pt;height:342.75pt" o:ole="">
            <v:imagedata r:id="rId23" o:title=""/>
          </v:shape>
          <o:OLEObject Type="Embed" ProgID="Visio.Drawing.11" ShapeID="_x0000_i1029" DrawAspect="Content" ObjectID="_1354019516" r:id="rId24"/>
        </w:object>
      </w:r>
    </w:p>
    <w:p w:rsidR="00217B3C" w:rsidRDefault="00217B3C" w:rsidP="00217B3C">
      <w:pPr>
        <w:pStyle w:val="Caption"/>
      </w:pPr>
      <w:bookmarkStart w:id="325" w:name="_Ref99260450"/>
      <w:bookmarkStart w:id="326" w:name="_Toc239757836"/>
      <w:bookmarkStart w:id="327" w:name="_Toc241570331"/>
      <w:bookmarkStart w:id="328" w:name="_Ref243468040"/>
      <w:bookmarkStart w:id="329" w:name="_Toc280275326"/>
      <w:r>
        <w:t xml:space="preserve">Figure </w:t>
      </w:r>
      <w:fldSimple w:instr=" STYLEREF 1 \s ">
        <w:r w:rsidR="00E76382">
          <w:rPr>
            <w:noProof/>
          </w:rPr>
          <w:t>2</w:t>
        </w:r>
      </w:fldSimple>
      <w:r w:rsidR="0064317F">
        <w:noBreakHyphen/>
      </w:r>
      <w:fldSimple w:instr=" SEQ Figure \* ARABIC \s 1 ">
        <w:r w:rsidR="00E76382">
          <w:rPr>
            <w:noProof/>
          </w:rPr>
          <w:t>4</w:t>
        </w:r>
      </w:fldSimple>
      <w:bookmarkEnd w:id="325"/>
      <w:r>
        <w:t xml:space="preserve"> – DMS component data flow</w:t>
      </w:r>
      <w:bookmarkEnd w:id="326"/>
      <w:bookmarkEnd w:id="327"/>
      <w:bookmarkEnd w:id="328"/>
      <w:bookmarkEnd w:id="329"/>
    </w:p>
    <w:p w:rsidR="00217B3C" w:rsidRDefault="00496720" w:rsidP="00217B3C">
      <w:r>
        <w:lastRenderedPageBreak/>
        <w:t>Science data sets marked as Wavefront Sensing and Control are forwarded directly to the WSS after calibration.  These data sets are also sent to the archive.  WSS will send WSS Archive Packages to the archive.</w:t>
      </w:r>
    </w:p>
    <w:p w:rsidR="00496720" w:rsidRDefault="00496720" w:rsidP="00217B3C"/>
    <w:p w:rsidR="00523A9B" w:rsidRDefault="00523A9B" w:rsidP="00523A9B">
      <w:r>
        <w:t xml:space="preserve">Data files are cataloged and stored in the archive.  The ingest process </w:t>
      </w:r>
      <w:r w:rsidR="003F58E0">
        <w:t>generates</w:t>
      </w:r>
      <w:r>
        <w:t xml:space="preserve"> metadata </w:t>
      </w:r>
      <w:r w:rsidR="003F58E0">
        <w:t xml:space="preserve">about the data set </w:t>
      </w:r>
      <w:r>
        <w:t>and sends the data to the Storage broker.  Within the Storage broker files are written to the primary data store and, optionally, to a safestore</w:t>
      </w:r>
      <w:r w:rsidR="003F58E0">
        <w:t>, backup media that can be move</w:t>
      </w:r>
      <w:r w:rsidR="004B7C71">
        <w:t>d</w:t>
      </w:r>
      <w:r w:rsidR="003F58E0">
        <w:t xml:space="preserve"> offsite</w:t>
      </w:r>
      <w:r>
        <w:t>.  The location of each data file within the archive is tracked.</w:t>
      </w:r>
    </w:p>
    <w:p w:rsidR="00496720" w:rsidRDefault="00496720" w:rsidP="00523A9B"/>
    <w:p w:rsidR="00496720" w:rsidRPr="008F2E54" w:rsidRDefault="00496720" w:rsidP="00523A9B">
      <w:r>
        <w:t>The Archive User interacts with the archive through an Archive User Interface.  The Archive User will query the archive catalog to find and mark data files for retrieval.  Marked data files will be transferred to the Archive User by the data distribution system.</w:t>
      </w:r>
    </w:p>
    <w:p w:rsidR="00523A9B" w:rsidRDefault="00523A9B" w:rsidP="00217B3C"/>
    <w:p w:rsidR="005F2A52" w:rsidRDefault="005F2A52" w:rsidP="00344DF7">
      <w:pPr>
        <w:pStyle w:val="Heading2"/>
      </w:pPr>
      <w:bookmarkStart w:id="330" w:name="_Toc280275205"/>
      <w:r>
        <w:t>Data level definition</w:t>
      </w:r>
      <w:bookmarkEnd w:id="330"/>
    </w:p>
    <w:p w:rsidR="001E12E3" w:rsidRDefault="001E12E3" w:rsidP="001E12E3"/>
    <w:p w:rsidR="001E12E3" w:rsidRDefault="001E12E3" w:rsidP="001E12E3">
      <w:r>
        <w:t xml:space="preserve">Spacecraft science telemetry files are received by the Science Data Processing component of DMS.  The MOCD provides the definitions for the levels of data processing in DMS.  </w:t>
      </w:r>
      <w:r w:rsidR="000B21C0">
        <w:fldChar w:fldCharType="begin"/>
      </w:r>
      <w:r>
        <w:instrText xml:space="preserve"> REF _Ref243301340 \h </w:instrText>
      </w:r>
      <w:r w:rsidR="000B21C0">
        <w:fldChar w:fldCharType="separate"/>
      </w:r>
      <w:r w:rsidR="00E76382">
        <w:t xml:space="preserve">Figure </w:t>
      </w:r>
      <w:r w:rsidR="00E76382">
        <w:rPr>
          <w:noProof/>
        </w:rPr>
        <w:t>2</w:t>
      </w:r>
      <w:r w:rsidR="00E76382">
        <w:noBreakHyphen/>
      </w:r>
      <w:r w:rsidR="00E76382">
        <w:rPr>
          <w:noProof/>
        </w:rPr>
        <w:t>5</w:t>
      </w:r>
      <w:r w:rsidR="000B21C0">
        <w:fldChar w:fldCharType="end"/>
      </w:r>
      <w:r>
        <w:t xml:space="preserve"> presents an overview of the current data processing levels.</w:t>
      </w:r>
    </w:p>
    <w:p w:rsidR="001E12E3" w:rsidRDefault="001E12E3" w:rsidP="001E12E3"/>
    <w:p w:rsidR="00152282" w:rsidRDefault="00152282" w:rsidP="00152282">
      <w:r>
        <w:t>Level 0 data are science telemetry files received by DMS in the same binary format as stored on the JWST SSR.  The files contain CCSDS packets with CCSDS packet header information, image header</w:t>
      </w:r>
      <w:r w:rsidRPr="00EF34F1">
        <w:t xml:space="preserve"> </w:t>
      </w:r>
      <w:r>
        <w:t xml:space="preserve">packets, image footer packets, and pixel values in the image data packet (FS-GS ICD). </w:t>
      </w:r>
    </w:p>
    <w:p w:rsidR="00152282" w:rsidRDefault="00152282" w:rsidP="00152282"/>
    <w:p w:rsidR="00152282" w:rsidRDefault="00152282" w:rsidP="00152282">
      <w:r>
        <w:t xml:space="preserve">SDP will uncompress the level 0 telemetry files, if necessary, extract the pixel data, and sort the pixel data into FITS files by science instrument detector and exposure.  The header will contain FITS required keywords and keywords with values extracted from the telemetry packet headers and image header packets.  These level 1a original pixel FITS files will be archived and serve as the starting point for any future reprocessing effort. </w:t>
      </w:r>
    </w:p>
    <w:p w:rsidR="00152282" w:rsidRDefault="00152282" w:rsidP="00152282"/>
    <w:p w:rsidR="00152282" w:rsidRDefault="00152282" w:rsidP="00152282">
      <w:r>
        <w:t>SDP will further process the exposure data files to add information in the form of additional keyword/value pairs.  Additional header data includes proposal, planning, and scheduling information, spacecraft position, time conversions, and mode appropriate calibration reference files and switches.  At the completion of science data processing, the level 1b data file will be ready for calibration.</w:t>
      </w:r>
    </w:p>
    <w:p w:rsidR="00152282" w:rsidRDefault="00152282" w:rsidP="00152282"/>
    <w:p w:rsidR="00152282" w:rsidRDefault="00152282" w:rsidP="00152282">
      <w:r>
        <w:t>Calibrated exposure data are at level 2.  Level-2a data are at an intermediate calibration.  At level-2a, the exposure data cube has been collapsed by fitting a slope to the ramp for each pixel to generate a count rate image.  Fully calibrated exposure data are at level-2b</w:t>
      </w:r>
    </w:p>
    <w:p w:rsidR="00152282" w:rsidRDefault="00152282" w:rsidP="00152282"/>
    <w:p w:rsidR="00152282" w:rsidRDefault="00152282" w:rsidP="00152282">
      <w:pPr>
        <w:pStyle w:val="Reqt"/>
        <w:spacing w:after="0"/>
        <w:ind w:left="0" w:firstLine="0"/>
      </w:pPr>
      <w:r w:rsidRPr="00616695">
        <w:t xml:space="preserve">The intent of </w:t>
      </w:r>
      <w:r>
        <w:t>l</w:t>
      </w:r>
      <w:r w:rsidRPr="00616695">
        <w:t>evel 3 processing is to provide observers with the basic reduced data products they need to begin detailed analysis of their data</w:t>
      </w:r>
      <w:r>
        <w:t>.</w:t>
      </w:r>
      <w:r w:rsidRPr="00616695" w:rsidDel="00E04754">
        <w:t xml:space="preserve">  </w:t>
      </w:r>
      <w:r>
        <w:t xml:space="preserve">Exposures from dithered observations are combined.  Mosaic observations are also combined.  </w:t>
      </w:r>
      <w:r w:rsidRPr="00616695">
        <w:t xml:space="preserve">Spectral extractions for individual observations, including those required for MOS spectroscopy, </w:t>
      </w:r>
      <w:r>
        <w:t>are part of Level 3 processing.</w:t>
      </w:r>
    </w:p>
    <w:p w:rsidR="00152282" w:rsidRDefault="00152282" w:rsidP="00152282">
      <w:pPr>
        <w:pStyle w:val="Reqt"/>
        <w:spacing w:after="0"/>
        <w:ind w:left="0" w:firstLine="0"/>
      </w:pPr>
    </w:p>
    <w:p w:rsidR="00152282" w:rsidRDefault="00152282" w:rsidP="00152282">
      <w:pPr>
        <w:pStyle w:val="Reqt"/>
        <w:spacing w:after="0"/>
        <w:ind w:left="0" w:firstLine="0"/>
      </w:pPr>
      <w:r w:rsidRPr="00616695">
        <w:t>Level 4 products are designed to allow research on the entire JWST archive, and would include, for example, large catalogues of objects derived from the observations of</w:t>
      </w:r>
      <w:r>
        <w:t xml:space="preserve"> many individual observations.</w:t>
      </w:r>
    </w:p>
    <w:p w:rsidR="00152282" w:rsidRDefault="00152282" w:rsidP="001E12E3"/>
    <w:p w:rsidR="001E12E3" w:rsidRDefault="00AF74A8" w:rsidP="00AF74A8">
      <w:pPr>
        <w:jc w:val="center"/>
      </w:pPr>
      <w:r>
        <w:object w:dxaOrig="9785" w:dyaOrig="13385">
          <v:shape id="_x0000_i1030" type="#_x0000_t75" style="width:393pt;height:538.5pt" o:ole="">
            <v:imagedata r:id="rId25" o:title=""/>
          </v:shape>
          <o:OLEObject Type="Embed" ProgID="Visio.Drawing.11" ShapeID="_x0000_i1030" DrawAspect="Content" ObjectID="_1354019517" r:id="rId26"/>
        </w:object>
      </w:r>
    </w:p>
    <w:p w:rsidR="001E12E3" w:rsidRDefault="001E12E3" w:rsidP="001E12E3">
      <w:pPr>
        <w:pStyle w:val="Caption"/>
      </w:pPr>
      <w:bookmarkStart w:id="331" w:name="_Ref243301340"/>
      <w:bookmarkStart w:id="332" w:name="_Toc242866510"/>
      <w:bookmarkStart w:id="333" w:name="_Toc280275327"/>
      <w:r>
        <w:t xml:space="preserve">Figure </w:t>
      </w:r>
      <w:fldSimple w:instr=" STYLEREF 1 \s ">
        <w:r w:rsidR="00E76382">
          <w:rPr>
            <w:noProof/>
          </w:rPr>
          <w:t>2</w:t>
        </w:r>
      </w:fldSimple>
      <w:r w:rsidR="0064317F">
        <w:noBreakHyphen/>
      </w:r>
      <w:fldSimple w:instr=" SEQ Figure \* ARABIC \s 1 ">
        <w:r w:rsidR="00E76382">
          <w:rPr>
            <w:noProof/>
          </w:rPr>
          <w:t>5</w:t>
        </w:r>
      </w:fldSimple>
      <w:bookmarkEnd w:id="331"/>
      <w:r>
        <w:t xml:space="preserve"> – Data product levels</w:t>
      </w:r>
      <w:bookmarkEnd w:id="332"/>
      <w:bookmarkEnd w:id="333"/>
    </w:p>
    <w:p w:rsidR="00B67448" w:rsidRDefault="00B67448" w:rsidP="00B67448">
      <w:pPr>
        <w:pStyle w:val="Heading1"/>
        <w:sectPr w:rsidR="00B67448" w:rsidSect="00344DF7">
          <w:pgSz w:w="12240" w:h="15840"/>
          <w:pgMar w:top="1440" w:right="1440" w:bottom="1800" w:left="1440" w:header="720" w:footer="576" w:gutter="0"/>
          <w:pgNumType w:start="1" w:chapStyle="1"/>
          <w:cols w:space="720"/>
          <w:noEndnote/>
          <w:docGrid w:linePitch="326"/>
        </w:sectPr>
      </w:pPr>
      <w:bookmarkStart w:id="334" w:name="REQUIREMENTS"/>
      <w:bookmarkEnd w:id="334"/>
    </w:p>
    <w:p w:rsidR="00B67448" w:rsidRDefault="00B67448" w:rsidP="00B67448">
      <w:pPr>
        <w:pStyle w:val="Heading1"/>
      </w:pPr>
      <w:bookmarkStart w:id="335" w:name="_Toc280275206"/>
      <w:r>
        <w:lastRenderedPageBreak/>
        <w:t>DMS System Requirements</w:t>
      </w:r>
      <w:bookmarkEnd w:id="335"/>
    </w:p>
    <w:p w:rsidR="001C041B" w:rsidRDefault="001C041B" w:rsidP="00B67448"/>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36" w:name="_Toc280275207"/>
      <w:r>
        <w:t>Operations</w:t>
      </w:r>
      <w:bookmarkEnd w:id="336"/>
    </w:p>
    <w:p w:rsidR="005C67E5" w:rsidRDefault="005C67E5" w:rsidP="005C67E5">
      <w:pPr>
        <w:pStyle w:val="Heading3"/>
        <w:spacing w:before="0" w:after="200"/>
      </w:pPr>
      <w:bookmarkStart w:id="337" w:name="_Toc280275208"/>
      <w:r>
        <w:t>Operational Requirements</w:t>
      </w:r>
      <w:bookmarkEnd w:id="337"/>
    </w:p>
    <w:p w:rsidR="005C67E5" w:rsidRDefault="005C67E5" w:rsidP="005C67E5">
      <w:pPr>
        <w:pStyle w:val="Heading4"/>
      </w:pPr>
      <w:r>
        <w:t>Normal Operations Staffing</w:t>
      </w:r>
    </w:p>
    <w:p w:rsidR="005C67E5" w:rsidRDefault="005C67E5" w:rsidP="005C67E5">
      <w:r>
        <w:t>The DMS shall operate with no more than 8 hours per day, 5 days per week staffing commencing one year after launch and in the absence of anomalies. [DMS-1]</w:t>
      </w:r>
    </w:p>
    <w:p w:rsidR="005C67E5" w:rsidRDefault="005C67E5" w:rsidP="005C67E5">
      <w:pPr>
        <w:pStyle w:val="Heading4"/>
      </w:pPr>
      <w:r>
        <w:t>Commissioning Support</w:t>
      </w:r>
    </w:p>
    <w:p w:rsidR="005C67E5" w:rsidRDefault="005C67E5" w:rsidP="005C67E5">
      <w:r>
        <w:t>DMS shall provide the JWST Mission Operations Team with access to post-processing functions to support commissioning and mission rehearsals. [DMS-50]</w:t>
      </w:r>
    </w:p>
    <w:p w:rsidR="005C67E5" w:rsidRDefault="005C67E5" w:rsidP="005C67E5">
      <w:pPr>
        <w:pStyle w:val="Heading4"/>
      </w:pPr>
      <w:r>
        <w:t>DMS Lifetime</w:t>
      </w:r>
    </w:p>
    <w:p w:rsidR="005C67E5" w:rsidRDefault="005C67E5" w:rsidP="005C67E5">
      <w:r>
        <w:t>The DMS shall provide the facilities for a minimum mission lifetime of five years after commissioning with the capability of supporting a ten year mission. [DMS-66]</w:t>
      </w:r>
    </w:p>
    <w:p w:rsidR="005C67E5" w:rsidRDefault="005C67E5" w:rsidP="005C67E5"/>
    <w:p w:rsidR="005C67E5" w:rsidRDefault="005C67E5" w:rsidP="005C67E5">
      <w:pPr>
        <w:pStyle w:val="Heading3"/>
        <w:spacing w:before="0" w:after="200"/>
      </w:pPr>
      <w:bookmarkStart w:id="338" w:name="_Toc280275209"/>
      <w:r>
        <w:t>Performance Requirements</w:t>
      </w:r>
      <w:bookmarkEnd w:id="338"/>
    </w:p>
    <w:p w:rsidR="005C67E5" w:rsidRDefault="005C67E5" w:rsidP="005C67E5">
      <w:pPr>
        <w:pStyle w:val="Heading4"/>
      </w:pPr>
      <w:r>
        <w:t>Science Telemetry Volume - Peak Load</w:t>
      </w:r>
    </w:p>
    <w:p w:rsidR="005C67E5" w:rsidRDefault="005C67E5" w:rsidP="005C67E5">
      <w:r>
        <w:t>SDP shall be capable of receiving at least 458 Gbits of level-0 science data within a 12-hour period. [DMS-114]</w:t>
      </w:r>
    </w:p>
    <w:p w:rsidR="005C67E5" w:rsidRDefault="005C67E5" w:rsidP="005C67E5"/>
    <w:p w:rsidR="005C67E5" w:rsidRDefault="005C67E5" w:rsidP="005C67E5">
      <w:r>
        <w:t xml:space="preserve">Note: The requirement of 458 </w:t>
      </w:r>
      <w:proofErr w:type="spellStart"/>
      <w:r>
        <w:t>GBits</w:t>
      </w:r>
      <w:proofErr w:type="spellEnd"/>
      <w:r>
        <w:t xml:space="preserve"> per day applies to the uncompressed data volume.</w:t>
      </w:r>
    </w:p>
    <w:p w:rsidR="005C67E5" w:rsidRDefault="005C67E5" w:rsidP="005C67E5">
      <w:pPr>
        <w:pStyle w:val="Heading4"/>
      </w:pPr>
      <w:r>
        <w:t>SDP to Ingest Time</w:t>
      </w:r>
    </w:p>
    <w:p w:rsidR="005C67E5" w:rsidRDefault="005C67E5" w:rsidP="005C67E5">
      <w:r>
        <w:t>SDP shall transfer level-0 science data to Ingest within 11 hours of receipt, 95% of the time over a period of one year. [DMS-109]</w:t>
      </w:r>
    </w:p>
    <w:p w:rsidR="005C67E5" w:rsidRDefault="005C67E5" w:rsidP="005C67E5">
      <w:pPr>
        <w:pStyle w:val="Heading4"/>
      </w:pPr>
      <w:r>
        <w:t>Ingest Time</w:t>
      </w:r>
    </w:p>
    <w:p w:rsidR="005C67E5" w:rsidRDefault="005C67E5" w:rsidP="005C67E5">
      <w:r>
        <w:t>Ingest shall store level-0 science data in the Science Data Archive within 12 hours of receipt, 95% of the time over a period of one year. [DMS-496]</w:t>
      </w:r>
    </w:p>
    <w:p w:rsidR="005C67E5" w:rsidRDefault="005C67E5" w:rsidP="005C67E5">
      <w:pPr>
        <w:pStyle w:val="Heading4"/>
      </w:pPr>
      <w:r>
        <w:t>Level-2b Data Product Time</w:t>
      </w:r>
    </w:p>
    <w:p w:rsidR="005C67E5" w:rsidRDefault="005C67E5" w:rsidP="005C67E5">
      <w:r>
        <w:t>DMS shall make level-2b Science Data Products for newly executed JWST Visits available for retrieval by users of the Science Data Archive within 5 days of receipt of the corresponding level-0 data 95% of the time during normal operations. [DMS-68]</w:t>
      </w:r>
    </w:p>
    <w:p w:rsidR="005C67E5" w:rsidRDefault="005C67E5" w:rsidP="005C67E5">
      <w:pPr>
        <w:pStyle w:val="Heading4"/>
      </w:pPr>
      <w:r>
        <w:t>Level-0 to Level-1a Data Processing Rate</w:t>
      </w:r>
    </w:p>
    <w:p w:rsidR="005C67E5" w:rsidRDefault="005C67E5" w:rsidP="005C67E5">
      <w:r>
        <w:t>DMS shall be capable of processing 10 GBytes of uncompressed level-0 science data from level-0 to level-1a at a rate of 10 GBytes per hour averaged over a week. [DMS-69]</w:t>
      </w:r>
    </w:p>
    <w:p w:rsidR="005C67E5" w:rsidRDefault="005C67E5" w:rsidP="005C67E5">
      <w:pPr>
        <w:pStyle w:val="Heading4"/>
      </w:pPr>
      <w:r>
        <w:lastRenderedPageBreak/>
        <w:t>Level-1a Data Storage Rate</w:t>
      </w:r>
    </w:p>
    <w:p w:rsidR="005C67E5" w:rsidRDefault="005C67E5" w:rsidP="005C67E5">
      <w:r>
        <w:t>DMS shall be capable of storing the level-1a data generated from 10 GBytes of level-0 science data at a rate of 10 GBytes per hour averaged over a week. [DMS-497]</w:t>
      </w:r>
    </w:p>
    <w:p w:rsidR="005C67E5" w:rsidRDefault="005C67E5" w:rsidP="005C67E5">
      <w:pPr>
        <w:pStyle w:val="Heading4"/>
      </w:pPr>
      <w:r>
        <w:t>Level-1a to Level-1b Data Processing Rate</w:t>
      </w:r>
    </w:p>
    <w:p w:rsidR="005C67E5" w:rsidRDefault="005C67E5" w:rsidP="005C67E5">
      <w:r>
        <w:t>DMS shall be capable of processing 10 GBytes of uncompressed level-0 science data from level-1a to level-1b at a rate of 10 GBytes per hour averaged over a week. [DMS-261]</w:t>
      </w:r>
    </w:p>
    <w:p w:rsidR="005C67E5" w:rsidRDefault="005C67E5" w:rsidP="005C67E5"/>
    <w:p w:rsidR="005C67E5" w:rsidRDefault="005C67E5" w:rsidP="005C67E5">
      <w:r>
        <w:t xml:space="preserve">Note: 10 GBytes/hour provides over 400% processing margin (458 Gbits/day =&gt; 2.39 GBytes/hour).  Factor of 4 </w:t>
      </w:r>
      <w:proofErr w:type="gramStart"/>
      <w:r>
        <w:t>margin</w:t>
      </w:r>
      <w:proofErr w:type="gramEnd"/>
      <w:r>
        <w:t xml:space="preserve"> in the processing rate allows time to recover from weekend outages.</w:t>
      </w:r>
    </w:p>
    <w:p w:rsidR="005C67E5" w:rsidRDefault="005C67E5" w:rsidP="005C67E5">
      <w:pPr>
        <w:pStyle w:val="Heading4"/>
      </w:pPr>
      <w:r>
        <w:t>Level-1b Data Storage Rate</w:t>
      </w:r>
    </w:p>
    <w:p w:rsidR="005C67E5" w:rsidRDefault="005C67E5" w:rsidP="005C67E5">
      <w:r>
        <w:t>DMS shall be capable of storing the level-1b data generated from 10 GBytes of level-0 science data at a rate of 10 GBytes per hour averaged over a week. [DMS-498]</w:t>
      </w:r>
    </w:p>
    <w:p w:rsidR="005C67E5" w:rsidRDefault="005C67E5" w:rsidP="005C67E5">
      <w:pPr>
        <w:pStyle w:val="Heading4"/>
      </w:pPr>
      <w:r>
        <w:t>Level-1b to Level-2a Data Processing Rate</w:t>
      </w:r>
    </w:p>
    <w:p w:rsidR="005C67E5" w:rsidRDefault="005C67E5" w:rsidP="005C67E5">
      <w:r>
        <w:t>DMS shall be capable of processing 10 GBytes of uncompressed level-0 science data from level-1b to level-2a at a rate of 60 GBytes per hour averaged over a week. [DMS-263]</w:t>
      </w:r>
    </w:p>
    <w:p w:rsidR="005C67E5" w:rsidRDefault="005C67E5" w:rsidP="005C67E5"/>
    <w:p w:rsidR="005C67E5" w:rsidRDefault="005C67E5" w:rsidP="005C67E5">
      <w:r>
        <w:t>Note: A data processing rate of 60 GB/hr will process the equivalent of 1 year of Level-0 data (20.9 TB) in about 2 weeks.</w:t>
      </w:r>
    </w:p>
    <w:p w:rsidR="005C67E5" w:rsidRDefault="005C67E5" w:rsidP="005C67E5">
      <w:pPr>
        <w:pStyle w:val="Heading4"/>
      </w:pPr>
      <w:r>
        <w:t>Level-2a to Level-2b Data Processing Rate</w:t>
      </w:r>
    </w:p>
    <w:p w:rsidR="005C67E5" w:rsidRDefault="005C67E5" w:rsidP="005C67E5">
      <w:r>
        <w:t>DMS shall be capable of processing 10 GBytes of level-0 science data from level-2a to level-2b at a rate of 60 GBytes per hour averaged over a week. [DMS-494]</w:t>
      </w:r>
    </w:p>
    <w:p w:rsidR="005C67E5" w:rsidRDefault="005C67E5" w:rsidP="005C67E5">
      <w:pPr>
        <w:pStyle w:val="Heading4"/>
      </w:pPr>
      <w:r>
        <w:t>Level-2b to Level-3 Data Processing Rate</w:t>
      </w:r>
    </w:p>
    <w:p w:rsidR="005C67E5" w:rsidRDefault="005C67E5" w:rsidP="005C67E5">
      <w:r>
        <w:t>DMS shall be capable of processing 10 GBytes of level-0 science data from level-2b to level-3 at a rate of 60 GBytes per hour averaged over a week. [DMS-495]</w:t>
      </w:r>
    </w:p>
    <w:p w:rsidR="005C67E5" w:rsidRDefault="005C67E5" w:rsidP="005C67E5">
      <w:pPr>
        <w:pStyle w:val="Heading4"/>
      </w:pPr>
      <w:r>
        <w:t>Engineering Database Processing Rate</w:t>
      </w:r>
    </w:p>
    <w:p w:rsidR="005C67E5" w:rsidRDefault="005C67E5" w:rsidP="005C67E5">
      <w:r>
        <w:t>The DMS engineering database shall be capable of processing and storing calibrated engineering data at a rate of 16 GB per day throughout the mission lifetime. [DMS-262]</w:t>
      </w:r>
    </w:p>
    <w:p w:rsidR="005C67E5" w:rsidRDefault="005C67E5" w:rsidP="005C67E5">
      <w:pPr>
        <w:pStyle w:val="Heading4"/>
      </w:pPr>
      <w:r>
        <w:t>WFS&amp;C Data Processing Rate</w:t>
      </w:r>
    </w:p>
    <w:p w:rsidR="005C67E5" w:rsidRDefault="005C67E5" w:rsidP="005C67E5">
      <w:r>
        <w:t>For designated WFS&amp;C visits containing up to 10 Gbits of uncompressed, level-0 data, the DMS shall generate level-2b data products and make them available to WSS within 90 minutes of receipt of all Science Data and Calibrated Engineering Data needed to process the visit from FOS. [DMS-269]</w:t>
      </w:r>
    </w:p>
    <w:p w:rsidR="005C67E5" w:rsidRDefault="005C67E5" w:rsidP="005C67E5"/>
    <w:p w:rsidR="005C67E5" w:rsidRDefault="005C67E5" w:rsidP="005C67E5">
      <w:r>
        <w:t xml:space="preserve">Note: This requirement assumes that any visits so designated require no manual processing. </w:t>
      </w:r>
    </w:p>
    <w:p w:rsidR="005C67E5" w:rsidRDefault="005C67E5" w:rsidP="005C67E5">
      <w:r>
        <w:t xml:space="preserve"> </w:t>
      </w:r>
    </w:p>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39" w:name="_Toc280275210"/>
      <w:r>
        <w:lastRenderedPageBreak/>
        <w:t>Analysis</w:t>
      </w:r>
      <w:bookmarkEnd w:id="339"/>
    </w:p>
    <w:p w:rsidR="005C67E5" w:rsidRDefault="005C67E5" w:rsidP="005C67E5">
      <w:pPr>
        <w:pStyle w:val="Heading3"/>
        <w:spacing w:before="0" w:after="200"/>
      </w:pPr>
      <w:bookmarkStart w:id="340" w:name="_Toc280275211"/>
      <w:r>
        <w:t>Pointing Requirements</w:t>
      </w:r>
      <w:bookmarkEnd w:id="340"/>
    </w:p>
    <w:p w:rsidR="005C67E5" w:rsidRDefault="005C67E5" w:rsidP="005C67E5">
      <w:pPr>
        <w:pStyle w:val="Heading4"/>
      </w:pPr>
      <w:r>
        <w:t>SI FOV Pointing Knowledge</w:t>
      </w:r>
    </w:p>
    <w:p w:rsidR="005C67E5" w:rsidRDefault="005C67E5" w:rsidP="005C67E5">
      <w:r>
        <w:t>DMS shall determine the a posteriori pointing knowledge for the Science Instrument Fields of View (FOVs) to within 1 arcsec (1-sigma, radial) of their true positions in the celestial coordinate frame. [DMS-67]</w:t>
      </w:r>
    </w:p>
    <w:p w:rsidR="005C67E5" w:rsidRDefault="005C67E5" w:rsidP="005C67E5"/>
    <w:p w:rsidR="005C67E5" w:rsidRDefault="005C67E5" w:rsidP="005C67E5">
      <w:r>
        <w:t>Note: For imaging and spectrographic data, this applies over the entire SI FOV. Data to be used for calculating the pointing knowledge is specified in the Flight Observatory to Ground Segment Interface Requirements and Control Document, JWST-IRCD-000696.  Observatory calibration, engineering analysis (final ephemerides), and data reprocessing may be necessary to meet the accuracy requirement.</w:t>
      </w:r>
    </w:p>
    <w:p w:rsidR="005C67E5" w:rsidRDefault="005C67E5" w:rsidP="005C67E5">
      <w:pPr>
        <w:pStyle w:val="Heading4"/>
      </w:pPr>
      <w:r>
        <w:t>FGS to ACS Roll Alignment Accuracy</w:t>
      </w:r>
    </w:p>
    <w:p w:rsidR="005C67E5" w:rsidRDefault="005C67E5" w:rsidP="005C67E5">
      <w:r>
        <w:t>The DMS shall determine the orientation of the FGS-Guider FOV relative to the Attitude Control System (ACS) frame to within 50 arcsec. [DMS-266]</w:t>
      </w:r>
    </w:p>
    <w:p w:rsidR="005C67E5" w:rsidRDefault="005C67E5" w:rsidP="005C67E5"/>
    <w:p w:rsidR="005C67E5" w:rsidRDefault="005C67E5" w:rsidP="005C67E5">
      <w:r>
        <w:t>Notes: The system requirement is 60 arcsec.  The remaining 10 arcsec of the error budget is allocated to the Observatory.  The requirement will be achieved via a calibration of the ISIM focal plane relative to the ACS frame.</w:t>
      </w:r>
    </w:p>
    <w:p w:rsidR="005C67E5" w:rsidRDefault="005C67E5" w:rsidP="005C67E5"/>
    <w:p w:rsidR="005C67E5" w:rsidRDefault="005C67E5" w:rsidP="005C67E5">
      <w:pPr>
        <w:widowControl w:val="0"/>
      </w:pPr>
      <w:r>
        <w:t>The DMS must determine orientations to the required accuracy as part of meeting the pointing budgets for the 1-arcsec fine guidance pointing uncertainty requirement (MR-173) and the 1-arcsec a posteriori pointing knowledge requirement (GS-363).</w:t>
      </w:r>
    </w:p>
    <w:p w:rsidR="005C67E5" w:rsidRDefault="005C67E5" w:rsidP="005C67E5">
      <w:pPr>
        <w:pStyle w:val="Heading4"/>
      </w:pPr>
      <w:r>
        <w:t>SI to FGS Pointing Alignment Accuracy</w:t>
      </w:r>
    </w:p>
    <w:p w:rsidR="005C67E5" w:rsidRDefault="005C67E5" w:rsidP="005C67E5">
      <w:r>
        <w:t>The DMS shall determine V2/V3 offsets between each science instrument FOV and the FGS-Guider FOV to within 0.32 arcsec, 3-sigma per axis. [DMS-267]</w:t>
      </w:r>
    </w:p>
    <w:p w:rsidR="005C67E5" w:rsidRDefault="005C67E5" w:rsidP="005C67E5"/>
    <w:p w:rsidR="005C67E5" w:rsidRDefault="005C67E5" w:rsidP="005C67E5">
      <w:r>
        <w:t>Note: Derived from OBS-565.</w:t>
      </w:r>
    </w:p>
    <w:p w:rsidR="005C67E5" w:rsidRDefault="005C67E5" w:rsidP="005C67E5">
      <w:pPr>
        <w:pStyle w:val="Heading4"/>
      </w:pPr>
      <w:r>
        <w:t>SI to FGS Roll Alignment Accuracy</w:t>
      </w:r>
    </w:p>
    <w:p w:rsidR="005C67E5" w:rsidRDefault="005C67E5" w:rsidP="005C67E5">
      <w:r>
        <w:t>The DMS shall determine the orientations of each science instrument FOV relative to the FGS-Guider FOV to within 10 arcsec. [DMS-265]</w:t>
      </w:r>
    </w:p>
    <w:p w:rsidR="005C67E5" w:rsidRDefault="005C67E5" w:rsidP="005C67E5"/>
    <w:p w:rsidR="005C67E5" w:rsidRDefault="005C67E5" w:rsidP="005C67E5">
      <w:r>
        <w:t>Note: Derived from OBS-572.</w:t>
      </w:r>
    </w:p>
    <w:p w:rsidR="005C67E5" w:rsidRDefault="005C67E5" w:rsidP="005C67E5">
      <w:pPr>
        <w:pStyle w:val="Heading4"/>
      </w:pPr>
      <w:r>
        <w:t>Field Distortion Uncertainty</w:t>
      </w:r>
    </w:p>
    <w:p w:rsidR="005C67E5" w:rsidRDefault="005C67E5" w:rsidP="005C67E5">
      <w:r>
        <w:t>The DMS shall calibrate the field mapping of the SI coordinates relative to standard astrometric fields so that after calibration, the field distortion uncertainty within any SI and the guider does not exceed 0.005 arcsec, 1 sigma per axis. [DMS-268]</w:t>
      </w:r>
    </w:p>
    <w:p w:rsidR="005C67E5" w:rsidRDefault="005C67E5" w:rsidP="005C67E5"/>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41" w:name="_Toc280275212"/>
      <w:r>
        <w:lastRenderedPageBreak/>
        <w:t>Standards</w:t>
      </w:r>
      <w:bookmarkEnd w:id="341"/>
    </w:p>
    <w:p w:rsidR="005C67E5" w:rsidRDefault="005C67E5" w:rsidP="005C67E5">
      <w:pPr>
        <w:pStyle w:val="Heading3"/>
        <w:spacing w:before="0" w:after="200"/>
      </w:pPr>
      <w:bookmarkStart w:id="342" w:name="_Toc280275213"/>
      <w:r>
        <w:t>Design Standards</w:t>
      </w:r>
      <w:bookmarkEnd w:id="342"/>
    </w:p>
    <w:p w:rsidR="005C67E5" w:rsidRDefault="005C67E5" w:rsidP="005C67E5">
      <w:pPr>
        <w:pStyle w:val="Heading4"/>
      </w:pPr>
      <w:r>
        <w:t>International System of Units</w:t>
      </w:r>
    </w:p>
    <w:p w:rsidR="005C67E5" w:rsidRDefault="005C67E5" w:rsidP="005C67E5">
      <w:r>
        <w:t xml:space="preserve">All new DMS software shall use the International System of Units per IEEE/ASTM SI 10-2002: American National Standard for the Use of the International System of Units (SI): The Modern Metric System, with the following exceptions: </w:t>
      </w:r>
    </w:p>
    <w:p w:rsidR="005C67E5" w:rsidRDefault="005C67E5" w:rsidP="005C67E5">
      <w:pPr>
        <w:widowControl w:val="0"/>
      </w:pPr>
      <w:r>
        <w:t xml:space="preserve">(1) This requirement is waived for astronomer user interfaces.  </w:t>
      </w:r>
    </w:p>
    <w:p w:rsidR="005C67E5" w:rsidRDefault="005C67E5" w:rsidP="005C67E5">
      <w:pPr>
        <w:widowControl w:val="0"/>
      </w:pPr>
      <w:r>
        <w:t xml:space="preserve">(2) Per IEC 60027-2: International </w:t>
      </w:r>
      <w:proofErr w:type="spellStart"/>
      <w:r>
        <w:t>Electrotechnical</w:t>
      </w:r>
      <w:proofErr w:type="spellEnd"/>
      <w:r>
        <w:t xml:space="preserve"> Commission (IEC) International Standard, the following SI prefixes </w:t>
      </w:r>
      <w:proofErr w:type="gramStart"/>
      <w:r>
        <w:t>are</w:t>
      </w:r>
      <w:proofErr w:type="gramEnd"/>
      <w:r>
        <w:t xml:space="preserve"> defined as follows:  </w:t>
      </w:r>
    </w:p>
    <w:p w:rsidR="005C67E5" w:rsidRDefault="005C67E5" w:rsidP="005C67E5">
      <w:pPr>
        <w:widowControl w:val="0"/>
      </w:pPr>
      <w:r>
        <w:t>Kilobit: 1,000 bits. Megabit: 1,000,000 bits. Gigabit: 1,000,000,000 bits. [DMS-59]</w:t>
      </w:r>
    </w:p>
    <w:p w:rsidR="005C67E5" w:rsidRDefault="005C67E5" w:rsidP="005C67E5"/>
    <w:p w:rsidR="005C67E5" w:rsidRDefault="005C67E5" w:rsidP="005C67E5">
      <w:r>
        <w:t xml:space="preserve">Note: The requirement is waived for astronomer user interfaces, and is interpreted to include astronomer data products and tools such as </w:t>
      </w:r>
      <w:proofErr w:type="spellStart"/>
      <w:r>
        <w:t>Pysynphot</w:t>
      </w:r>
      <w:proofErr w:type="spellEnd"/>
      <w:r>
        <w:t>.</w:t>
      </w:r>
    </w:p>
    <w:p w:rsidR="005C67E5" w:rsidRDefault="005C67E5" w:rsidP="005C67E5">
      <w:pPr>
        <w:pStyle w:val="Heading4"/>
      </w:pPr>
      <w:r>
        <w:t>Binary Units</w:t>
      </w:r>
    </w:p>
    <w:p w:rsidR="005C67E5" w:rsidRDefault="005C67E5" w:rsidP="005C67E5">
      <w:r>
        <w:t xml:space="preserve">Binary units defined in the DMS shall follow the International </w:t>
      </w:r>
      <w:proofErr w:type="spellStart"/>
      <w:r>
        <w:t>Electrotechnical</w:t>
      </w:r>
      <w:proofErr w:type="spellEnd"/>
      <w:r>
        <w:t xml:space="preserve"> Commission (IEC) system. [DMS-58]</w:t>
      </w:r>
    </w:p>
    <w:p w:rsidR="005C67E5" w:rsidRDefault="005C67E5" w:rsidP="005C67E5">
      <w:pPr>
        <w:pStyle w:val="Heading4"/>
      </w:pPr>
      <w:r>
        <w:t>Keyword Dictionary</w:t>
      </w:r>
    </w:p>
    <w:p w:rsidR="005C67E5" w:rsidRDefault="005C67E5" w:rsidP="005C67E5">
      <w:r>
        <w:t xml:space="preserve">DMS shall maintain a keyword dictionary that includes the following information for each keyword: keyword name, default value, possible values, units, data type, keyword source, </w:t>
      </w:r>
      <w:proofErr w:type="gramStart"/>
      <w:r>
        <w:t>archive</w:t>
      </w:r>
      <w:proofErr w:type="gramEnd"/>
      <w:r>
        <w:t xml:space="preserve"> catalog field, short comment for header, long description, and header position. [DMS-56]</w:t>
      </w:r>
    </w:p>
    <w:p w:rsidR="005C67E5" w:rsidRDefault="005C67E5" w:rsidP="005C67E5">
      <w:pPr>
        <w:pStyle w:val="Heading4"/>
      </w:pPr>
      <w:r>
        <w:t>IVOA Standards</w:t>
      </w:r>
    </w:p>
    <w:p w:rsidR="005C67E5" w:rsidRDefault="005C67E5" w:rsidP="005C67E5">
      <w:r>
        <w:t>DMS shall adhere to the following core set of IVOA standard Data Access Layer (DAL) protocols for archive distribution: Simple Cone Search, Simple Image Access, Simple Spectral Access, and Table Access Protocol. [DMS-55]</w:t>
      </w:r>
    </w:p>
    <w:p w:rsidR="005C67E5" w:rsidRDefault="005C67E5" w:rsidP="005C67E5">
      <w:pPr>
        <w:pStyle w:val="Heading4"/>
      </w:pPr>
      <w:r>
        <w:t>Data Set Processing History</w:t>
      </w:r>
    </w:p>
    <w:p w:rsidR="005C67E5" w:rsidRDefault="005C67E5" w:rsidP="005C67E5">
      <w:r>
        <w:t xml:space="preserve">There shall be a traceable history for all processed data that includes at least the following:  </w:t>
      </w:r>
    </w:p>
    <w:p w:rsidR="005C67E5" w:rsidRDefault="005C67E5" w:rsidP="005C67E5">
      <w:pPr>
        <w:widowControl w:val="0"/>
      </w:pPr>
      <w:r>
        <w:t xml:space="preserve">a) A list of the original data sets  </w:t>
      </w:r>
    </w:p>
    <w:p w:rsidR="005C67E5" w:rsidRDefault="005C67E5" w:rsidP="005C67E5">
      <w:pPr>
        <w:widowControl w:val="0"/>
      </w:pPr>
      <w:r>
        <w:t xml:space="preserve">b) Each processing step applied to the data  </w:t>
      </w:r>
    </w:p>
    <w:p w:rsidR="005C67E5" w:rsidRDefault="005C67E5" w:rsidP="005C67E5">
      <w:pPr>
        <w:widowControl w:val="0"/>
      </w:pPr>
      <w:r>
        <w:t xml:space="preserve">c) Identification of the software version used for processing the data  </w:t>
      </w:r>
    </w:p>
    <w:p w:rsidR="005C67E5" w:rsidRDefault="005C67E5" w:rsidP="005C67E5">
      <w:pPr>
        <w:widowControl w:val="0"/>
      </w:pPr>
      <w:r>
        <w:t xml:space="preserve">d) The software configuration (options invoked or disabled, software switch settings, control parameters, etc.)  </w:t>
      </w:r>
    </w:p>
    <w:p w:rsidR="005C67E5" w:rsidRDefault="005C67E5" w:rsidP="005C67E5">
      <w:pPr>
        <w:widowControl w:val="0"/>
      </w:pPr>
      <w:r>
        <w:t>e) A list of any ancillary data used in processing [DMS-54]</w:t>
      </w:r>
    </w:p>
    <w:p w:rsidR="005C67E5" w:rsidRDefault="005C67E5" w:rsidP="005C67E5">
      <w:pPr>
        <w:widowControl w:val="0"/>
      </w:pPr>
    </w:p>
    <w:p w:rsidR="005C67E5" w:rsidRDefault="005C67E5" w:rsidP="005C67E5">
      <w:pPr>
        <w:pStyle w:val="Heading3"/>
        <w:spacing w:before="0" w:after="200"/>
      </w:pPr>
      <w:bookmarkStart w:id="343" w:name="_Toc280275214"/>
      <w:r>
        <w:t>Data Product Requirements</w:t>
      </w:r>
      <w:bookmarkEnd w:id="343"/>
    </w:p>
    <w:p w:rsidR="005C67E5" w:rsidRDefault="005C67E5" w:rsidP="005C67E5">
      <w:pPr>
        <w:pStyle w:val="Heading4"/>
      </w:pPr>
      <w:r>
        <w:t>Science Data Product Generation</w:t>
      </w:r>
    </w:p>
    <w:p w:rsidR="005C67E5" w:rsidRDefault="005C67E5" w:rsidP="005C67E5">
      <w:r>
        <w:t>The DMS shall generate Science Data Products from Science Data. [DMS-234]</w:t>
      </w:r>
    </w:p>
    <w:p w:rsidR="005C67E5" w:rsidRDefault="005C67E5" w:rsidP="005C67E5">
      <w:pPr>
        <w:pStyle w:val="Heading4"/>
      </w:pPr>
      <w:r>
        <w:lastRenderedPageBreak/>
        <w:t>Science Data Product Format</w:t>
      </w:r>
    </w:p>
    <w:p w:rsidR="005C67E5" w:rsidRDefault="005C67E5" w:rsidP="005C67E5">
      <w:r>
        <w:t>The DMS shall generate Science Data Products as specified in the JWST User Handbooks, JWST S&amp;OC OP-07. [DMS-264]</w:t>
      </w:r>
    </w:p>
    <w:p w:rsidR="005C67E5" w:rsidRDefault="005C67E5" w:rsidP="005C67E5"/>
    <w:p w:rsidR="005C67E5" w:rsidRDefault="005C67E5" w:rsidP="005C67E5">
      <w:r>
        <w:t>Note: JWST Instrument Handbooks will define science data product format for each instrument and act as an IRCD between DMS and the observers.</w:t>
      </w:r>
    </w:p>
    <w:p w:rsidR="005C67E5" w:rsidRDefault="005C67E5" w:rsidP="005C67E5">
      <w:pPr>
        <w:pStyle w:val="Heading4"/>
      </w:pPr>
      <w:r>
        <w:t>FITS Standard</w:t>
      </w:r>
    </w:p>
    <w:p w:rsidR="005C67E5" w:rsidRDefault="005C67E5" w:rsidP="005C67E5">
      <w:r>
        <w:t>DMS data products shall conform to at least FITS version 3.0 standards for all Level-1 and higher science data products. [DMS-57]</w:t>
      </w:r>
    </w:p>
    <w:p w:rsidR="00BD0E67" w:rsidRDefault="00BD0E67" w:rsidP="005C67E5"/>
    <w:p w:rsidR="005C67E5" w:rsidRDefault="005C67E5" w:rsidP="005C67E5">
      <w:r>
        <w:t>Note: FITS products include Level-1, Level-2, Level-3, and Level-4 science data products.  Ancillary product formats are not necessarily FITS but will follow accepted standards.</w:t>
      </w:r>
    </w:p>
    <w:p w:rsidR="005C67E5" w:rsidRDefault="005C67E5" w:rsidP="005C67E5"/>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44" w:name="_Toc280275215"/>
      <w:r>
        <w:t>System</w:t>
      </w:r>
      <w:bookmarkEnd w:id="344"/>
    </w:p>
    <w:p w:rsidR="005C67E5" w:rsidRDefault="005C67E5" w:rsidP="005C67E5">
      <w:pPr>
        <w:pStyle w:val="Heading3"/>
        <w:spacing w:before="0" w:after="200"/>
      </w:pPr>
      <w:bookmarkStart w:id="345" w:name="_Toc280275216"/>
      <w:r>
        <w:t>DMS Sizing</w:t>
      </w:r>
      <w:bookmarkEnd w:id="345"/>
    </w:p>
    <w:p w:rsidR="005C67E5" w:rsidRDefault="005C67E5" w:rsidP="005C67E5">
      <w:pPr>
        <w:pStyle w:val="Heading4"/>
      </w:pPr>
      <w:r>
        <w:t>Data Processing Working Disk Space</w:t>
      </w:r>
    </w:p>
    <w:p w:rsidR="005C67E5" w:rsidRDefault="005C67E5" w:rsidP="005C67E5">
      <w:r>
        <w:t>The DMS data processing system shall have a working disk space of at least 1400 GBytes. [DMS-53]</w:t>
      </w:r>
    </w:p>
    <w:p w:rsidR="005C67E5" w:rsidRDefault="005C67E5" w:rsidP="005C67E5"/>
    <w:p w:rsidR="005C67E5" w:rsidRDefault="005C67E5" w:rsidP="005C67E5">
      <w:r>
        <w:t xml:space="preserve">Note: 1400 GBytes represents sufficient disk space to buffer one week of science data products.  Current data volume estimates are based on the results presented in “JWST Data Management System Archive and Distribution Data Volumes,” Whitman, </w:t>
      </w:r>
      <w:proofErr w:type="spellStart"/>
      <w:r>
        <w:t>Levay</w:t>
      </w:r>
      <w:proofErr w:type="spellEnd"/>
      <w:r>
        <w:t xml:space="preserve">, &amp; </w:t>
      </w:r>
      <w:proofErr w:type="spellStart"/>
      <w:r>
        <w:t>Kinzel</w:t>
      </w:r>
      <w:proofErr w:type="spellEnd"/>
      <w:r>
        <w:t xml:space="preserve"> (JWST-STScI-002160), which finds 58GB/day each for L0, L1a, and L1b, and 11GB/day for L2a and L2b combined.  L3 data volumes are assumed to be the same as L2.</w:t>
      </w:r>
    </w:p>
    <w:p w:rsidR="005C67E5" w:rsidRDefault="005C67E5" w:rsidP="005C67E5"/>
    <w:p w:rsidR="005C67E5" w:rsidRDefault="005C67E5" w:rsidP="005C67E5">
      <w:pPr>
        <w:pStyle w:val="Heading3"/>
        <w:spacing w:before="0" w:after="200"/>
      </w:pPr>
      <w:bookmarkStart w:id="346" w:name="_Toc280275217"/>
      <w:r>
        <w:t>Test System</w:t>
      </w:r>
      <w:bookmarkEnd w:id="346"/>
    </w:p>
    <w:p w:rsidR="005C67E5" w:rsidRDefault="005C67E5" w:rsidP="005C67E5">
      <w:pPr>
        <w:pStyle w:val="Heading4"/>
      </w:pPr>
      <w:r>
        <w:t>Test System Mimics Operations</w:t>
      </w:r>
    </w:p>
    <w:p w:rsidR="005C67E5" w:rsidRDefault="005C67E5" w:rsidP="005C67E5">
      <w:r>
        <w:t>DMS software shall be capable of being tested under realistic operational loads without affecting ongoing operations. [DMS-52]</w:t>
      </w:r>
    </w:p>
    <w:p w:rsidR="005C67E5" w:rsidRDefault="005C67E5" w:rsidP="005C67E5"/>
    <w:p w:rsidR="005C67E5" w:rsidRDefault="005C67E5" w:rsidP="005C67E5">
      <w:pPr>
        <w:pStyle w:val="Heading3"/>
        <w:spacing w:before="0" w:after="200"/>
      </w:pPr>
      <w:bookmarkStart w:id="347" w:name="_Toc280275218"/>
      <w:r>
        <w:t>Security Requirements</w:t>
      </w:r>
      <w:bookmarkEnd w:id="347"/>
    </w:p>
    <w:p w:rsidR="005C67E5" w:rsidRDefault="005C67E5" w:rsidP="005C67E5">
      <w:pPr>
        <w:pStyle w:val="Heading4"/>
      </w:pPr>
      <w:r>
        <w:t>Data Security</w:t>
      </w:r>
    </w:p>
    <w:p w:rsidR="005C67E5" w:rsidRDefault="005C67E5" w:rsidP="005C67E5">
      <w:r>
        <w:t>The DMS shall protect its JWST-related data and functions accessing that data by conforming to the NASA Procedural Requirements (NPR) 2810.1 and Goddard Procedures and Guidelines (GPG) 2810.1. [DMS-49]</w:t>
      </w:r>
    </w:p>
    <w:p w:rsidR="005C67E5" w:rsidRDefault="005C67E5" w:rsidP="005C67E5">
      <w:pPr>
        <w:pStyle w:val="Heading4"/>
      </w:pPr>
      <w:r>
        <w:t>Unauthorized Access</w:t>
      </w:r>
    </w:p>
    <w:p w:rsidR="005C67E5" w:rsidRDefault="005C67E5" w:rsidP="005C67E5">
      <w:r>
        <w:t>The DMS shall protect JWST data against unauthorized access. [DMS-48]</w:t>
      </w:r>
    </w:p>
    <w:p w:rsidR="005C67E5" w:rsidRDefault="005C67E5" w:rsidP="005C67E5">
      <w:pPr>
        <w:pStyle w:val="Heading4"/>
      </w:pPr>
      <w:r>
        <w:lastRenderedPageBreak/>
        <w:t>DMS Intrusion Security</w:t>
      </w:r>
    </w:p>
    <w:p w:rsidR="005C67E5" w:rsidRDefault="005C67E5" w:rsidP="005C67E5">
      <w:r>
        <w:t>DMS shall be monitored and protected against unauthorized and excessive access for its public services and interfaces. [DMS-644]</w:t>
      </w:r>
    </w:p>
    <w:p w:rsidR="005C67E5" w:rsidRDefault="005C67E5" w:rsidP="005C67E5"/>
    <w:p w:rsidR="005C67E5" w:rsidRDefault="005C67E5" w:rsidP="005C67E5">
      <w:r>
        <w:t xml:space="preserve">Note: ITSD runs Intrusion Detection Systems (IDS) that monitor for security attacks and load type attacks. </w:t>
      </w:r>
    </w:p>
    <w:p w:rsidR="005C67E5" w:rsidRDefault="005C67E5" w:rsidP="005C67E5">
      <w:pPr>
        <w:pStyle w:val="Heading4"/>
      </w:pPr>
      <w:r>
        <w:t>Save the Bits</w:t>
      </w:r>
    </w:p>
    <w:p w:rsidR="005C67E5" w:rsidRDefault="005C67E5" w:rsidP="005C67E5">
      <w:r>
        <w:t>The DMS shall protect all downlinked JWST recorded science and engineering data against loss or corruption. [DMS-47]</w:t>
      </w:r>
    </w:p>
    <w:p w:rsidR="005C67E5" w:rsidRDefault="005C67E5" w:rsidP="00B67448"/>
    <w:p w:rsidR="001C041B" w:rsidRDefault="001C041B" w:rsidP="00B67448"/>
    <w:p w:rsidR="00B67448" w:rsidRDefault="00B67448" w:rsidP="00B67448">
      <w:pPr>
        <w:pStyle w:val="Heading1"/>
        <w:sectPr w:rsidR="00B67448" w:rsidSect="00344DF7">
          <w:pgSz w:w="12240" w:h="15840"/>
          <w:pgMar w:top="1440" w:right="1440" w:bottom="1800" w:left="1440" w:header="720" w:footer="576" w:gutter="0"/>
          <w:pgNumType w:start="1" w:chapStyle="1"/>
          <w:cols w:space="720"/>
          <w:noEndnote/>
          <w:docGrid w:linePitch="326"/>
        </w:sectPr>
      </w:pPr>
    </w:p>
    <w:p w:rsidR="00B67448" w:rsidRDefault="00B67448" w:rsidP="00B67448">
      <w:pPr>
        <w:pStyle w:val="Heading1"/>
      </w:pPr>
      <w:bookmarkStart w:id="348" w:name="_Toc280275219"/>
      <w:r>
        <w:lastRenderedPageBreak/>
        <w:t>DMS Interface Requirements</w:t>
      </w:r>
      <w:bookmarkEnd w:id="348"/>
    </w:p>
    <w:p w:rsidR="001C041B" w:rsidRDefault="001C041B" w:rsidP="00B67448"/>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49" w:name="_Toc280275220"/>
      <w:r>
        <w:t>FOS</w:t>
      </w:r>
      <w:bookmarkEnd w:id="349"/>
    </w:p>
    <w:p w:rsidR="005C67E5" w:rsidRDefault="005C67E5" w:rsidP="005C67E5">
      <w:pPr>
        <w:pStyle w:val="Heading3"/>
        <w:spacing w:before="0" w:after="200"/>
      </w:pPr>
      <w:bookmarkStart w:id="350" w:name="_Toc280275221"/>
      <w:r>
        <w:t>Science data transfer</w:t>
      </w:r>
      <w:bookmarkEnd w:id="350"/>
    </w:p>
    <w:p w:rsidR="005C67E5" w:rsidRDefault="005C67E5" w:rsidP="005C67E5">
      <w:pPr>
        <w:pStyle w:val="Heading4"/>
      </w:pPr>
      <w:r>
        <w:t>Science Data Receipt</w:t>
      </w:r>
    </w:p>
    <w:p w:rsidR="005C67E5" w:rsidRDefault="005C67E5" w:rsidP="005C67E5">
      <w:r>
        <w:t>SDP shall receive Science Data from the FOS. [DMS-46]</w:t>
      </w:r>
    </w:p>
    <w:p w:rsidR="005C67E5" w:rsidRDefault="005C67E5" w:rsidP="005C67E5">
      <w:pPr>
        <w:pStyle w:val="Heading4"/>
      </w:pPr>
      <w:r>
        <w:t>Science Data DAN</w:t>
      </w:r>
    </w:p>
    <w:p w:rsidR="005C67E5" w:rsidRDefault="005C67E5" w:rsidP="005C67E5">
      <w:r>
        <w:t>SDP shall receive electronic notification via a Data Availability Notice from FOS when Recorded Science data files are available for transfer. [DMS-43]</w:t>
      </w:r>
    </w:p>
    <w:p w:rsidR="005C67E5" w:rsidRDefault="005C67E5" w:rsidP="005C67E5">
      <w:pPr>
        <w:pStyle w:val="Heading4"/>
      </w:pPr>
      <w:r>
        <w:t xml:space="preserve">Science Data Receipt </w:t>
      </w:r>
      <w:proofErr w:type="spellStart"/>
      <w:r>
        <w:t>Ack</w:t>
      </w:r>
      <w:proofErr w:type="spellEnd"/>
    </w:p>
    <w:p w:rsidR="005C67E5" w:rsidRDefault="005C67E5" w:rsidP="005C67E5">
      <w:r>
        <w:t>SDP shall notify FOS via a Data Availability Notice acknowledgement when DMS has successfully received Level 0 science telemetry files. [DMS-42]</w:t>
      </w:r>
    </w:p>
    <w:p w:rsidR="005C67E5" w:rsidRDefault="005C67E5" w:rsidP="005C67E5">
      <w:pPr>
        <w:pStyle w:val="Heading4"/>
      </w:pPr>
      <w:r>
        <w:t xml:space="preserve">Science Data Archive </w:t>
      </w:r>
      <w:proofErr w:type="spellStart"/>
      <w:r>
        <w:t>Ack</w:t>
      </w:r>
      <w:proofErr w:type="spellEnd"/>
    </w:p>
    <w:p w:rsidR="005C67E5" w:rsidRDefault="005C67E5" w:rsidP="005C67E5">
      <w:r>
        <w:t>SDP shall notify FOS when DMS has successfully archived Level 0 science telemetry files. [DMS-270]</w:t>
      </w:r>
    </w:p>
    <w:p w:rsidR="005C67E5" w:rsidRDefault="005C67E5" w:rsidP="005C67E5"/>
    <w:p w:rsidR="005C67E5" w:rsidRDefault="005C67E5" w:rsidP="005C67E5">
      <w:pPr>
        <w:pStyle w:val="Heading3"/>
        <w:spacing w:before="0" w:after="200"/>
      </w:pPr>
      <w:bookmarkStart w:id="351" w:name="_Toc280275222"/>
      <w:r>
        <w:t>Recorded Engineering data transfer</w:t>
      </w:r>
      <w:bookmarkEnd w:id="351"/>
    </w:p>
    <w:p w:rsidR="005C67E5" w:rsidRDefault="005C67E5" w:rsidP="005C67E5">
      <w:pPr>
        <w:pStyle w:val="Heading4"/>
      </w:pPr>
      <w:r>
        <w:t>Recorded Engineering Data Receipt</w:t>
      </w:r>
    </w:p>
    <w:p w:rsidR="005C67E5" w:rsidRDefault="005C67E5" w:rsidP="005C67E5">
      <w:r>
        <w:t>EDP shall receive uncompressed Recorded Engineering Telemetry Data files from the FOS. [DMS-41]</w:t>
      </w:r>
    </w:p>
    <w:p w:rsidR="005C67E5" w:rsidRDefault="005C67E5" w:rsidP="005C67E5">
      <w:pPr>
        <w:pStyle w:val="Heading4"/>
      </w:pPr>
      <w:r>
        <w:t>Recorded Engineering DAN</w:t>
      </w:r>
    </w:p>
    <w:p w:rsidR="005C67E5" w:rsidRDefault="005C67E5" w:rsidP="005C67E5">
      <w:r>
        <w:t>EDP shall receive electronic notification via a Data Availability Notice from FOS when Recorded Engineering data files are available for transfer. [DMS-40]</w:t>
      </w:r>
    </w:p>
    <w:p w:rsidR="005C67E5" w:rsidRDefault="005C67E5" w:rsidP="005C67E5">
      <w:pPr>
        <w:pStyle w:val="Heading4"/>
      </w:pPr>
      <w:r>
        <w:t xml:space="preserve">Recorded Engineering Data Receipt </w:t>
      </w:r>
      <w:proofErr w:type="spellStart"/>
      <w:r>
        <w:t>Ack</w:t>
      </w:r>
      <w:proofErr w:type="spellEnd"/>
    </w:p>
    <w:p w:rsidR="005C67E5" w:rsidRDefault="005C67E5" w:rsidP="005C67E5">
      <w:r>
        <w:t>EDP shall notify FOS via a Data Availability Notice acknowledgement when Recorded Engineering Data Products are received in DMS.   [DMS-37]</w:t>
      </w:r>
    </w:p>
    <w:p w:rsidR="005C67E5" w:rsidRDefault="005C67E5" w:rsidP="005C67E5"/>
    <w:p w:rsidR="005C67E5" w:rsidRDefault="005C67E5" w:rsidP="005C67E5">
      <w:pPr>
        <w:pStyle w:val="Heading3"/>
        <w:spacing w:before="0" w:after="200"/>
      </w:pPr>
      <w:bookmarkStart w:id="352" w:name="_Toc280275223"/>
      <w:r>
        <w:t>Calibrated Engineering Data Product transfer</w:t>
      </w:r>
      <w:bookmarkEnd w:id="352"/>
    </w:p>
    <w:p w:rsidR="005C67E5" w:rsidRDefault="005C67E5" w:rsidP="005C67E5">
      <w:pPr>
        <w:pStyle w:val="Heading4"/>
      </w:pPr>
      <w:r>
        <w:t>Calibrated Engineering Data Receipt</w:t>
      </w:r>
    </w:p>
    <w:p w:rsidR="005C67E5" w:rsidRDefault="005C67E5" w:rsidP="005C67E5">
      <w:r>
        <w:t>DMS shall receive Calibrated Engineering Data Products from the FOS as needed to support the processing of Science Data. [DMS-39]</w:t>
      </w:r>
    </w:p>
    <w:p w:rsidR="005C67E5" w:rsidRDefault="005C67E5" w:rsidP="005C67E5">
      <w:pPr>
        <w:pStyle w:val="Heading4"/>
      </w:pPr>
      <w:r>
        <w:t>Calibrated Engineer Data Requests</w:t>
      </w:r>
    </w:p>
    <w:p w:rsidR="005C67E5" w:rsidRDefault="005C67E5" w:rsidP="005C67E5">
      <w:r>
        <w:t>EDP shall transmit requests to FOS for Calibrated Engineering Data Products. [DMS-38]</w:t>
      </w:r>
    </w:p>
    <w:p w:rsidR="005C67E5" w:rsidRDefault="005C67E5" w:rsidP="005C67E5">
      <w:pPr>
        <w:pStyle w:val="Heading4"/>
      </w:pPr>
      <w:r>
        <w:lastRenderedPageBreak/>
        <w:t>Calibrated Engineering Data Volume</w:t>
      </w:r>
    </w:p>
    <w:p w:rsidR="005C67E5" w:rsidRDefault="005C67E5" w:rsidP="005C67E5">
      <w:r>
        <w:t>DMS shall be capable of receiving at least 16 GB of Calibrated Engineering Data Products per day from the FOS. [DMS-36]</w:t>
      </w:r>
    </w:p>
    <w:p w:rsidR="00BD0E67" w:rsidRDefault="00BD0E67" w:rsidP="005C67E5"/>
    <w:p w:rsidR="005C67E5" w:rsidRDefault="005C67E5" w:rsidP="005C67E5">
      <w:r>
        <w:t>Note: This is the routine transfer of calibrated engineering data needed by DMS for the processing and interpretation of the science data.</w:t>
      </w:r>
    </w:p>
    <w:p w:rsidR="005C67E5" w:rsidRDefault="005C67E5" w:rsidP="005C67E5"/>
    <w:p w:rsidR="005C67E5" w:rsidRDefault="005C67E5" w:rsidP="005C67E5">
      <w:pPr>
        <w:pStyle w:val="Heading3"/>
        <w:spacing w:before="0" w:after="200"/>
      </w:pPr>
      <w:bookmarkStart w:id="353" w:name="_Toc280275224"/>
      <w:r>
        <w:t>Observatory Status Data transfer</w:t>
      </w:r>
      <w:bookmarkEnd w:id="353"/>
    </w:p>
    <w:p w:rsidR="005C67E5" w:rsidRDefault="005C67E5" w:rsidP="005C67E5">
      <w:pPr>
        <w:pStyle w:val="Heading4"/>
      </w:pPr>
      <w:r>
        <w:t>Observatory Status File Receipt</w:t>
      </w:r>
    </w:p>
    <w:p w:rsidR="005C67E5" w:rsidRDefault="005C67E5" w:rsidP="005C67E5">
      <w:r>
        <w:t>SDP shall receive Observatory Status files from the FOS. [DMS-35]</w:t>
      </w:r>
    </w:p>
    <w:p w:rsidR="00BD0E67" w:rsidRDefault="00BD0E67" w:rsidP="005C67E5"/>
    <w:p w:rsidR="005C67E5" w:rsidRDefault="005C67E5" w:rsidP="005C67E5">
      <w:r>
        <w:t>Note: The Observatory Status file contains visit and exposure event messages needed in DMS to determine visit completeness.</w:t>
      </w:r>
    </w:p>
    <w:p w:rsidR="005C67E5" w:rsidRDefault="005C67E5" w:rsidP="005C67E5">
      <w:pPr>
        <w:pStyle w:val="Heading4"/>
      </w:pPr>
      <w:r>
        <w:t>Observatory Status File DAN</w:t>
      </w:r>
    </w:p>
    <w:p w:rsidR="005C67E5" w:rsidRDefault="005C67E5" w:rsidP="005C67E5">
      <w:r>
        <w:t>SDP shall receive electronic notification via a Data Availability Notice from FOS when the Observatory Status file is available for transfer. [DMS-34]</w:t>
      </w:r>
    </w:p>
    <w:p w:rsidR="005C67E5" w:rsidRDefault="005C67E5" w:rsidP="005C67E5">
      <w:pPr>
        <w:pStyle w:val="Heading4"/>
      </w:pPr>
      <w:r>
        <w:t xml:space="preserve">Observatory Status File Receipt </w:t>
      </w:r>
      <w:proofErr w:type="spellStart"/>
      <w:r>
        <w:t>Ack</w:t>
      </w:r>
      <w:proofErr w:type="spellEnd"/>
    </w:p>
    <w:p w:rsidR="005C67E5" w:rsidRDefault="005C67E5" w:rsidP="005C67E5">
      <w:r>
        <w:t>DMS shall notify FOS via a Data Availability Notice acknowledgement when the Observatory Status file is received. [DMS-136]</w:t>
      </w:r>
    </w:p>
    <w:p w:rsidR="005C67E5" w:rsidRDefault="005C67E5" w:rsidP="005C67E5">
      <w:pPr>
        <w:pStyle w:val="Heading4"/>
      </w:pPr>
      <w:r>
        <w:t xml:space="preserve">Observatory Status File Archive </w:t>
      </w:r>
      <w:proofErr w:type="spellStart"/>
      <w:r>
        <w:t>Ack</w:t>
      </w:r>
      <w:proofErr w:type="spellEnd"/>
    </w:p>
    <w:p w:rsidR="005C67E5" w:rsidRDefault="005C67E5" w:rsidP="005C67E5">
      <w:r>
        <w:t>SDP shall notify FOS via a Data Availability Notice acknowledgement when the Observatory Status file is archived. [DMS-135]</w:t>
      </w:r>
    </w:p>
    <w:p w:rsidR="005C67E5" w:rsidRDefault="005C67E5" w:rsidP="005C67E5"/>
    <w:p w:rsidR="005C67E5" w:rsidRDefault="005C67E5" w:rsidP="005C67E5">
      <w:pPr>
        <w:pStyle w:val="Heading3"/>
        <w:spacing w:before="0" w:after="200"/>
      </w:pPr>
      <w:bookmarkStart w:id="354" w:name="_Toc280275225"/>
      <w:r>
        <w:t>Definitive Ephemeris Data transfer</w:t>
      </w:r>
      <w:bookmarkEnd w:id="354"/>
    </w:p>
    <w:p w:rsidR="005C67E5" w:rsidRDefault="005C67E5" w:rsidP="005C67E5">
      <w:pPr>
        <w:pStyle w:val="Heading4"/>
      </w:pPr>
      <w:r>
        <w:t>Ephemeris Data Receipt</w:t>
      </w:r>
    </w:p>
    <w:p w:rsidR="005C67E5" w:rsidRDefault="005C67E5" w:rsidP="005C67E5">
      <w:r>
        <w:t>SDP shall receive JWST Ephemeris Data from the FOS. [DMS-33]</w:t>
      </w:r>
    </w:p>
    <w:p w:rsidR="00BD0E67" w:rsidRDefault="00BD0E67" w:rsidP="005C67E5"/>
    <w:p w:rsidR="005C67E5" w:rsidRDefault="005C67E5" w:rsidP="005C67E5">
      <w:r>
        <w:t>Note: The Ephemeris file contains both predictive and definitive data.  DMS will use the predictive ephemeris for initial processing and the definitive ephemeris during reprocessing.</w:t>
      </w:r>
    </w:p>
    <w:p w:rsidR="005C67E5" w:rsidRDefault="005C67E5" w:rsidP="005C67E5">
      <w:pPr>
        <w:pStyle w:val="Heading4"/>
      </w:pPr>
      <w:r>
        <w:t>Data Transfer Notification</w:t>
      </w:r>
    </w:p>
    <w:p w:rsidR="005C67E5" w:rsidRDefault="005C67E5" w:rsidP="005C67E5">
      <w:r>
        <w:t>SDP shall receive electronic notification via a Data Availability Notice from FOS when Ephemeris data is available for transfer. [DMS-32]</w:t>
      </w:r>
    </w:p>
    <w:p w:rsidR="005C67E5" w:rsidRDefault="005C67E5" w:rsidP="005C67E5"/>
    <w:p w:rsidR="005C67E5" w:rsidRDefault="005C67E5" w:rsidP="005C67E5">
      <w:pPr>
        <w:pStyle w:val="Heading3"/>
        <w:spacing w:before="0" w:after="200"/>
      </w:pPr>
      <w:bookmarkStart w:id="355" w:name="_Toc280275226"/>
      <w:r>
        <w:t>Archived Engineering Data retrieval</w:t>
      </w:r>
      <w:bookmarkEnd w:id="355"/>
    </w:p>
    <w:p w:rsidR="005C67E5" w:rsidRDefault="005C67E5" w:rsidP="005C67E5">
      <w:pPr>
        <w:pStyle w:val="Heading4"/>
      </w:pPr>
      <w:r>
        <w:t>Requests for Recorded Engineering Data</w:t>
      </w:r>
    </w:p>
    <w:p w:rsidR="005C67E5" w:rsidRDefault="005C67E5" w:rsidP="005C67E5">
      <w:r>
        <w:t>The FOS-DMS interface shall support FOS sending requests to DMS for the retrieval of archived Recorded Engineering Data files. [DMS-30]</w:t>
      </w:r>
    </w:p>
    <w:p w:rsidR="005C67E5" w:rsidRDefault="005C67E5" w:rsidP="005C67E5">
      <w:pPr>
        <w:pStyle w:val="Heading4"/>
      </w:pPr>
      <w:r>
        <w:lastRenderedPageBreak/>
        <w:t>Retrieval of Recorded Engineering Data</w:t>
      </w:r>
    </w:p>
    <w:p w:rsidR="005C67E5" w:rsidRDefault="005C67E5" w:rsidP="005C67E5">
      <w:r>
        <w:t>DMS shall provide Archived Engineering Telemetry Data files to the FOS upon request. [DMS-31]</w:t>
      </w:r>
    </w:p>
    <w:p w:rsidR="005C67E5" w:rsidRDefault="005C67E5" w:rsidP="005C67E5">
      <w:pPr>
        <w:pStyle w:val="Heading4"/>
      </w:pPr>
      <w:r>
        <w:t>Notification of Retrieved Recorded Engineering Data</w:t>
      </w:r>
    </w:p>
    <w:p w:rsidR="005C67E5" w:rsidRDefault="005C67E5" w:rsidP="005C67E5">
      <w:r>
        <w:t>DMS shall notify FOS via a Data Availability Notice acknowledgement when archival Recorded Engineering Data files are available for transfer. [DMS-29]</w:t>
      </w:r>
    </w:p>
    <w:p w:rsidR="005C67E5" w:rsidRDefault="005C67E5" w:rsidP="005C67E5"/>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56" w:name="_Toc280275227"/>
      <w:r>
        <w:t>PRDS</w:t>
      </w:r>
      <w:bookmarkEnd w:id="356"/>
    </w:p>
    <w:p w:rsidR="005C67E5" w:rsidRDefault="005C67E5" w:rsidP="005C67E5">
      <w:pPr>
        <w:pStyle w:val="Heading3"/>
        <w:spacing w:before="0" w:after="200"/>
      </w:pPr>
      <w:bookmarkStart w:id="357" w:name="_Toc280275228"/>
      <w:r>
        <w:t>PRDS Data</w:t>
      </w:r>
      <w:bookmarkEnd w:id="357"/>
    </w:p>
    <w:p w:rsidR="005C67E5" w:rsidRDefault="005C67E5" w:rsidP="005C67E5">
      <w:pPr>
        <w:pStyle w:val="Heading4"/>
      </w:pPr>
      <w:r>
        <w:t>PRD Data Format</w:t>
      </w:r>
    </w:p>
    <w:p w:rsidR="005C67E5" w:rsidRDefault="005C67E5" w:rsidP="005C67E5">
      <w:r>
        <w:t>DMS shall receive PRD Data from the PRDS in the format defined in the JWST Project Reference Database Subsystem to Users Interface Requirements and Control Document, JWST-IRCD-003750, and the JWST Project Reference Database Subsystem to Internal Users Interface Requirements and Control Document, JWST-STScI-000949. [DMS-28]</w:t>
      </w:r>
    </w:p>
    <w:p w:rsidR="005C67E5" w:rsidRDefault="005C67E5" w:rsidP="005C67E5">
      <w:pPr>
        <w:pStyle w:val="Heading4"/>
      </w:pPr>
      <w:r>
        <w:t>PRD as DMS Data Source</w:t>
      </w:r>
    </w:p>
    <w:p w:rsidR="005C67E5" w:rsidRDefault="005C67E5" w:rsidP="005C67E5">
      <w:r>
        <w:t>DMS shall use the Project Reference Database as the exclusive source of all PRD-managed data used by the DMS in operations. [DMS-27]</w:t>
      </w:r>
    </w:p>
    <w:p w:rsidR="005C67E5" w:rsidRDefault="005C67E5" w:rsidP="005C67E5"/>
    <w:p w:rsidR="005C67E5" w:rsidRDefault="005C67E5" w:rsidP="005C67E5">
      <w:pPr>
        <w:pStyle w:val="Heading3"/>
        <w:spacing w:before="0" w:after="200"/>
      </w:pPr>
      <w:bookmarkStart w:id="358" w:name="_Toc280275229"/>
      <w:r>
        <w:t>Science Instrument Apertures</w:t>
      </w:r>
      <w:bookmarkEnd w:id="358"/>
    </w:p>
    <w:p w:rsidR="005C67E5" w:rsidRDefault="005C67E5" w:rsidP="005C67E5">
      <w:pPr>
        <w:pStyle w:val="Heading4"/>
      </w:pPr>
      <w:r>
        <w:t>Science Instrument Aperture Information</w:t>
      </w:r>
    </w:p>
    <w:p w:rsidR="005C67E5" w:rsidRDefault="005C67E5" w:rsidP="005C67E5">
      <w:r>
        <w:t>DMS shall receive from PRDS pixel scales, orientation, and science instrument locations in the FOV (V2, V3 plane) for the purposes of calculating WCS parameters. [DMS-26]</w:t>
      </w:r>
    </w:p>
    <w:p w:rsidR="005C67E5" w:rsidRDefault="005C67E5" w:rsidP="005C67E5">
      <w:pPr>
        <w:pStyle w:val="Heading4"/>
      </w:pPr>
      <w:r>
        <w:t>SI Aperture Time Dependence</w:t>
      </w:r>
    </w:p>
    <w:p w:rsidR="005C67E5" w:rsidRDefault="005C67E5" w:rsidP="005C67E5">
      <w:r>
        <w:t>Pixel scales, orientation, and science instrument locations in the FOV (V2, V3 plane) shall be provided as a function of time for reprocessing efforts. [DMS-25]</w:t>
      </w:r>
    </w:p>
    <w:p w:rsidR="005C67E5" w:rsidRDefault="005C67E5" w:rsidP="005C67E5">
      <w:pPr>
        <w:pStyle w:val="Heading4"/>
      </w:pPr>
      <w:r>
        <w:t>SI Aperture Information Archive</w:t>
      </w:r>
    </w:p>
    <w:p w:rsidR="005C67E5" w:rsidRDefault="005C67E5" w:rsidP="005C67E5">
      <w:r>
        <w:t>DMS shall maintain a time dependent archive of aperture files. [DMS-24]</w:t>
      </w:r>
    </w:p>
    <w:p w:rsidR="005C67E5" w:rsidRDefault="005C67E5" w:rsidP="005C67E5"/>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59" w:name="_Toc280275230"/>
      <w:r>
        <w:t>PPS</w:t>
      </w:r>
      <w:bookmarkEnd w:id="359"/>
    </w:p>
    <w:p w:rsidR="005C67E5" w:rsidRDefault="005C67E5" w:rsidP="005C67E5">
      <w:pPr>
        <w:pStyle w:val="Heading3"/>
        <w:spacing w:before="0" w:after="200"/>
      </w:pPr>
      <w:bookmarkStart w:id="360" w:name="_Toc280275231"/>
      <w:r>
        <w:t>Proposal Information</w:t>
      </w:r>
      <w:bookmarkEnd w:id="360"/>
    </w:p>
    <w:p w:rsidR="005C67E5" w:rsidRDefault="005C67E5" w:rsidP="005C67E5">
      <w:pPr>
        <w:pStyle w:val="Heading4"/>
      </w:pPr>
      <w:r>
        <w:t>Proposal Receipt</w:t>
      </w:r>
    </w:p>
    <w:p w:rsidR="005C67E5" w:rsidRDefault="005C67E5" w:rsidP="005C67E5">
      <w:r>
        <w:t>The PPS-DMS interface shall allow DMS to retrieve JWST Phase II proposal data from the PPS database. [DMS-23]</w:t>
      </w:r>
    </w:p>
    <w:p w:rsidR="005C67E5" w:rsidRDefault="005C67E5" w:rsidP="005C67E5">
      <w:pPr>
        <w:pStyle w:val="Heading4"/>
      </w:pPr>
      <w:r>
        <w:lastRenderedPageBreak/>
        <w:t>Proposal Data Access</w:t>
      </w:r>
    </w:p>
    <w:p w:rsidR="005C67E5" w:rsidRDefault="005C67E5" w:rsidP="005C67E5">
      <w:r>
        <w:t>The PPS-DMS interface shall allow DMS access to JWST Phase II Proposal Data in the PPS Database. [DMS-22]</w:t>
      </w:r>
    </w:p>
    <w:p w:rsidR="005C67E5" w:rsidRDefault="005C67E5" w:rsidP="005C67E5">
      <w:pPr>
        <w:pStyle w:val="Heading4"/>
      </w:pPr>
      <w:r>
        <w:t>Types of Phase II Proposal Data</w:t>
      </w:r>
    </w:p>
    <w:p w:rsidR="005C67E5" w:rsidRDefault="005C67E5" w:rsidP="005C67E5">
      <w:r>
        <w:t>The types of Phase II Proposal Data made available to the DMS shall include the observation specification, template information, visit link data, proprietary period, and visit status. [DMS-21]</w:t>
      </w:r>
    </w:p>
    <w:p w:rsidR="005C67E5" w:rsidRDefault="005C67E5" w:rsidP="005C67E5"/>
    <w:p w:rsidR="005C67E5" w:rsidRDefault="005C67E5" w:rsidP="005C67E5">
      <w:pPr>
        <w:pStyle w:val="Heading3"/>
        <w:spacing w:before="0" w:after="200"/>
      </w:pPr>
      <w:bookmarkStart w:id="361" w:name="_Toc280275232"/>
      <w:r>
        <w:t>Planning and Scheduling Information</w:t>
      </w:r>
      <w:bookmarkEnd w:id="361"/>
    </w:p>
    <w:p w:rsidR="005C67E5" w:rsidRDefault="005C67E5" w:rsidP="005C67E5">
      <w:pPr>
        <w:pStyle w:val="Heading4"/>
      </w:pPr>
      <w:r>
        <w:t>Planning and Scheduling Data Receipt</w:t>
      </w:r>
    </w:p>
    <w:p w:rsidR="005C67E5" w:rsidRDefault="005C67E5" w:rsidP="005C67E5">
      <w:r>
        <w:t>The PPS-DMS interface shall allow DMS to retrieve JWST planning and scheduling data from the PPS database.   [DMS-20]</w:t>
      </w:r>
    </w:p>
    <w:p w:rsidR="005C67E5" w:rsidRDefault="005C67E5" w:rsidP="005C67E5">
      <w:pPr>
        <w:pStyle w:val="Heading4"/>
      </w:pPr>
      <w:r>
        <w:t>Planning and Scheduling Data Access</w:t>
      </w:r>
    </w:p>
    <w:p w:rsidR="005C67E5" w:rsidRDefault="005C67E5" w:rsidP="005C67E5">
      <w:r>
        <w:t>The PPS-DMS interface shall allow DMS access to planning and scheduling data in the PPS Database. [DMS-2]</w:t>
      </w:r>
    </w:p>
    <w:p w:rsidR="005C67E5" w:rsidRDefault="005C67E5" w:rsidP="005C67E5">
      <w:pPr>
        <w:pStyle w:val="Heading4"/>
      </w:pPr>
      <w:r>
        <w:t>Visit Status Information</w:t>
      </w:r>
    </w:p>
    <w:p w:rsidR="005C67E5" w:rsidRDefault="005C67E5" w:rsidP="005C67E5">
      <w:r>
        <w:t>The types of Scheduling Data made available to the DMS shall include the visit status. [DMS-3]</w:t>
      </w:r>
    </w:p>
    <w:p w:rsidR="005C67E5" w:rsidRDefault="005C67E5" w:rsidP="005C67E5"/>
    <w:p w:rsidR="005C67E5" w:rsidRDefault="005C67E5" w:rsidP="005C67E5">
      <w:pPr>
        <w:pStyle w:val="Heading3"/>
        <w:spacing w:before="0" w:after="200"/>
      </w:pPr>
      <w:bookmarkStart w:id="362" w:name="_Toc280275233"/>
      <w:r>
        <w:t>Notifications to PPS</w:t>
      </w:r>
      <w:bookmarkEnd w:id="362"/>
    </w:p>
    <w:p w:rsidR="005C67E5" w:rsidRDefault="005C67E5" w:rsidP="005C67E5">
      <w:pPr>
        <w:pStyle w:val="Heading4"/>
      </w:pPr>
      <w:r>
        <w:t>Notifications to PPS</w:t>
      </w:r>
    </w:p>
    <w:p w:rsidR="005C67E5" w:rsidRDefault="005C67E5" w:rsidP="005C67E5">
      <w:r>
        <w:t>The DMS shall provide First Visit Data Notifications to the PPS. [DMS-4]</w:t>
      </w:r>
    </w:p>
    <w:p w:rsidR="005C67E5" w:rsidRDefault="005C67E5" w:rsidP="005C67E5">
      <w:pPr>
        <w:pStyle w:val="Heading4"/>
      </w:pPr>
      <w:r>
        <w:t>Notification of First Science Data</w:t>
      </w:r>
    </w:p>
    <w:p w:rsidR="005C67E5" w:rsidRDefault="005C67E5" w:rsidP="005C67E5">
      <w:r>
        <w:t>DMS shall notify PPS via a First Visit Data Notification when the first science data of a proposal has been archived. [DMS-5]</w:t>
      </w:r>
    </w:p>
    <w:p w:rsidR="005C67E5" w:rsidRDefault="005C67E5" w:rsidP="005C67E5"/>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63" w:name="_Toc280275234"/>
      <w:r>
        <w:t>WSS</w:t>
      </w:r>
      <w:bookmarkEnd w:id="363"/>
    </w:p>
    <w:p w:rsidR="005C67E5" w:rsidRDefault="005C67E5" w:rsidP="005C67E5">
      <w:pPr>
        <w:pStyle w:val="Heading3"/>
        <w:spacing w:before="0" w:after="200"/>
      </w:pPr>
      <w:bookmarkStart w:id="364" w:name="_Toc280275235"/>
      <w:r>
        <w:t>WFS Data Processing</w:t>
      </w:r>
      <w:bookmarkEnd w:id="364"/>
    </w:p>
    <w:p w:rsidR="005C67E5" w:rsidRDefault="005C67E5" w:rsidP="005C67E5">
      <w:pPr>
        <w:pStyle w:val="Heading4"/>
      </w:pPr>
      <w:r>
        <w:t>Science Data Products to WSS</w:t>
      </w:r>
    </w:p>
    <w:p w:rsidR="005C67E5" w:rsidRDefault="005C67E5" w:rsidP="005C67E5">
      <w:r>
        <w:t>DMS shall provide Science Data Products to the WSS. [DMS-14]</w:t>
      </w:r>
    </w:p>
    <w:p w:rsidR="005C67E5" w:rsidRDefault="005C67E5" w:rsidP="005C67E5">
      <w:pPr>
        <w:pStyle w:val="Heading4"/>
      </w:pPr>
      <w:r>
        <w:t>WFS Image Data Calibration</w:t>
      </w:r>
    </w:p>
    <w:p w:rsidR="005C67E5" w:rsidRDefault="005C67E5" w:rsidP="005C67E5">
      <w:r>
        <w:t>DMS shall calibrate WFS image data. [DMS-6]</w:t>
      </w:r>
    </w:p>
    <w:p w:rsidR="005C67E5" w:rsidRDefault="005C67E5" w:rsidP="005C67E5">
      <w:pPr>
        <w:pStyle w:val="Heading4"/>
      </w:pPr>
      <w:r>
        <w:t>WFS Image Data Transfer</w:t>
      </w:r>
    </w:p>
    <w:p w:rsidR="005C67E5" w:rsidRDefault="005C67E5" w:rsidP="005C67E5">
      <w:r>
        <w:t>DMS shall send calibrated WFS image data to the WSS. [DMS-8]</w:t>
      </w:r>
    </w:p>
    <w:p w:rsidR="005C67E5" w:rsidRDefault="005C67E5" w:rsidP="005C67E5">
      <w:pPr>
        <w:pStyle w:val="Heading4"/>
      </w:pPr>
      <w:r>
        <w:lastRenderedPageBreak/>
        <w:t>DMS to WSS Data Transfer</w:t>
      </w:r>
    </w:p>
    <w:p w:rsidR="005C67E5" w:rsidRDefault="005C67E5" w:rsidP="005C67E5">
      <w:r>
        <w:t>The WSS-DMS interface shall support transferring files listed in a Data Availability Notice from the DMS to shared storage. [DMS-19]</w:t>
      </w:r>
    </w:p>
    <w:p w:rsidR="005C67E5" w:rsidRDefault="005C67E5" w:rsidP="005C67E5">
      <w:pPr>
        <w:pStyle w:val="Heading4"/>
      </w:pPr>
      <w:r>
        <w:t>DMS to WSS Science Data DAN</w:t>
      </w:r>
    </w:p>
    <w:p w:rsidR="005C67E5" w:rsidRDefault="005C67E5" w:rsidP="005C67E5">
      <w:r>
        <w:t>DMS shall notify WSS via a Data Availability Notice when calibrated WFS science files are available for transfer. [DMS-10]</w:t>
      </w:r>
    </w:p>
    <w:p w:rsidR="005C67E5" w:rsidRDefault="005C67E5" w:rsidP="005C67E5">
      <w:pPr>
        <w:pStyle w:val="Heading4"/>
      </w:pPr>
      <w:r>
        <w:t>DMS to WSS DANs</w:t>
      </w:r>
    </w:p>
    <w:p w:rsidR="005C67E5" w:rsidRDefault="005C67E5" w:rsidP="005C67E5">
      <w:r>
        <w:t>DMS shall send Data Availability Notifications to the WSS. [DMS-9]</w:t>
      </w:r>
    </w:p>
    <w:p w:rsidR="005C67E5" w:rsidRDefault="005C67E5" w:rsidP="005C67E5"/>
    <w:p w:rsidR="005C67E5" w:rsidRDefault="005C67E5" w:rsidP="005C67E5">
      <w:pPr>
        <w:pStyle w:val="Heading3"/>
        <w:spacing w:before="0" w:after="200"/>
      </w:pPr>
      <w:bookmarkStart w:id="365" w:name="_Toc280275236"/>
      <w:r>
        <w:t>WFS&amp;C Archive Package</w:t>
      </w:r>
      <w:bookmarkEnd w:id="365"/>
    </w:p>
    <w:p w:rsidR="005C67E5" w:rsidRDefault="005C67E5" w:rsidP="005C67E5">
      <w:pPr>
        <w:pStyle w:val="Heading4"/>
      </w:pPr>
      <w:r>
        <w:t>WFS&amp;C Archive Package Exchange</w:t>
      </w:r>
    </w:p>
    <w:p w:rsidR="005C67E5" w:rsidRDefault="005C67E5" w:rsidP="005C67E5">
      <w:r>
        <w:t>DMS shall exchange WFS&amp;C Archive Packages with the WSS. [DMS-15]</w:t>
      </w:r>
    </w:p>
    <w:p w:rsidR="005C67E5" w:rsidRDefault="005C67E5" w:rsidP="005C67E5">
      <w:pPr>
        <w:pStyle w:val="Heading4"/>
      </w:pPr>
      <w:r>
        <w:t>WSS Archive Packages to DMS</w:t>
      </w:r>
    </w:p>
    <w:p w:rsidR="005C67E5" w:rsidRDefault="005C67E5" w:rsidP="005C67E5">
      <w:r>
        <w:t>SDP shall receive WSS Archive Packages from WSS for storage in the Archive. [DMS-16]</w:t>
      </w:r>
    </w:p>
    <w:p w:rsidR="005C67E5" w:rsidRDefault="005C67E5" w:rsidP="005C67E5">
      <w:pPr>
        <w:pStyle w:val="Heading4"/>
      </w:pPr>
      <w:r>
        <w:t>Science Data Retrieval Requests</w:t>
      </w:r>
    </w:p>
    <w:p w:rsidR="005C67E5" w:rsidRDefault="005C67E5" w:rsidP="005C67E5">
      <w:r>
        <w:t>The WSS-DMS interface shall support sending science archive retrieval requests from WSS to the DMS for science data. [DMS-13]</w:t>
      </w:r>
    </w:p>
    <w:p w:rsidR="005C67E5" w:rsidRDefault="005C67E5" w:rsidP="005C67E5">
      <w:pPr>
        <w:pStyle w:val="Heading4"/>
      </w:pPr>
      <w:r>
        <w:t>Archive Package Retrieval Requests</w:t>
      </w:r>
    </w:p>
    <w:p w:rsidR="005C67E5" w:rsidRDefault="005C67E5" w:rsidP="005C67E5">
      <w:r>
        <w:t>The WSS-DMS interface shall support sending science archive retrieval requests from WSS to the DMS for WSS Archive Packages. [DMS-17]</w:t>
      </w:r>
    </w:p>
    <w:p w:rsidR="005C67E5" w:rsidRDefault="005C67E5" w:rsidP="005C67E5">
      <w:pPr>
        <w:pStyle w:val="Heading4"/>
      </w:pPr>
      <w:r>
        <w:t>DMS to WSS DANs</w:t>
      </w:r>
    </w:p>
    <w:p w:rsidR="005C67E5" w:rsidRDefault="005C67E5" w:rsidP="005C67E5">
      <w:r>
        <w:t>DMS shall notify WSS via a Data Availability Notice when requested archive data is available for transfer. [DMS-18]</w:t>
      </w:r>
    </w:p>
    <w:p w:rsidR="005C67E5" w:rsidRDefault="005C67E5" w:rsidP="005C67E5"/>
    <w:p w:rsidR="005C67E5" w:rsidRDefault="005C67E5" w:rsidP="005C67E5">
      <w:pPr>
        <w:pStyle w:val="Heading2"/>
        <w:widowControl/>
        <w:tabs>
          <w:tab w:val="clear" w:pos="576"/>
          <w:tab w:val="num" w:pos="720"/>
        </w:tabs>
        <w:autoSpaceDE/>
        <w:autoSpaceDN/>
        <w:adjustRightInd/>
        <w:spacing w:before="0" w:after="200" w:line="240" w:lineRule="auto"/>
        <w:ind w:left="720" w:hanging="720"/>
      </w:pPr>
      <w:bookmarkStart w:id="366" w:name="_Toc280275237"/>
      <w:r>
        <w:t>External Interface Requirements</w:t>
      </w:r>
      <w:bookmarkEnd w:id="366"/>
    </w:p>
    <w:p w:rsidR="005C67E5" w:rsidRDefault="005C67E5" w:rsidP="005C67E5">
      <w:pPr>
        <w:pStyle w:val="Heading3"/>
        <w:spacing w:before="0" w:after="200"/>
      </w:pPr>
      <w:bookmarkStart w:id="367" w:name="_Toc280275238"/>
      <w:r>
        <w:t>Observers</w:t>
      </w:r>
      <w:bookmarkEnd w:id="367"/>
    </w:p>
    <w:p w:rsidR="005C67E5" w:rsidRDefault="005C67E5" w:rsidP="005C67E5">
      <w:pPr>
        <w:pStyle w:val="Heading4"/>
      </w:pPr>
      <w:r>
        <w:t>Data Availability Notices to Observers</w:t>
      </w:r>
    </w:p>
    <w:p w:rsidR="005C67E5" w:rsidRDefault="005C67E5" w:rsidP="005C67E5">
      <w:r>
        <w:t>The DMS shall send Data Availability Notifications to JWST observers as documented in the JWST User Handbooks, JWST S&amp;OC OP-07. [DMS-65]</w:t>
      </w:r>
    </w:p>
    <w:p w:rsidR="005C67E5" w:rsidRDefault="005C67E5" w:rsidP="005C67E5">
      <w:pPr>
        <w:pStyle w:val="Heading4"/>
      </w:pPr>
      <w:r>
        <w:t>PI Notification of Visit Data</w:t>
      </w:r>
    </w:p>
    <w:p w:rsidR="005C67E5" w:rsidRDefault="005C67E5" w:rsidP="005C67E5">
      <w:r>
        <w:t>The DMS shall notify the Principal Investigator (PI) of a JWST Proposal when data from newly executed JWST Visits are available for retrieval as Science Data Products. [DMS-64]</w:t>
      </w:r>
    </w:p>
    <w:p w:rsidR="005C67E5" w:rsidRDefault="005C67E5" w:rsidP="005C67E5">
      <w:pPr>
        <w:pStyle w:val="Heading4"/>
      </w:pPr>
      <w:r>
        <w:lastRenderedPageBreak/>
        <w:t>User Subscription Service</w:t>
      </w:r>
    </w:p>
    <w:p w:rsidR="005C67E5" w:rsidRDefault="005C67E5" w:rsidP="005C67E5">
      <w:r>
        <w:t>The archive shall support a user subscription service. [DMS-282]</w:t>
      </w:r>
    </w:p>
    <w:p w:rsidR="00BD0E67" w:rsidRDefault="00BD0E67" w:rsidP="005C67E5"/>
    <w:p w:rsidR="005C67E5" w:rsidRDefault="005C67E5" w:rsidP="005C67E5">
      <w:r>
        <w:t>Note: Notify subscribed users when data status for a program changes: new calibration reference files are available, data have been reprocessed, or data have become public.</w:t>
      </w:r>
    </w:p>
    <w:p w:rsidR="005C67E5" w:rsidRDefault="005C67E5" w:rsidP="005C67E5">
      <w:pPr>
        <w:pStyle w:val="Heading4"/>
      </w:pPr>
      <w:r>
        <w:t>Customization of User Notifications</w:t>
      </w:r>
    </w:p>
    <w:p w:rsidR="005C67E5" w:rsidRDefault="005C67E5" w:rsidP="005C67E5">
      <w:r>
        <w:t>The archive shall provide a capability to customize notifications based on user preference. [DMS-283]</w:t>
      </w:r>
    </w:p>
    <w:p w:rsidR="005C67E5" w:rsidRDefault="005C67E5" w:rsidP="005C67E5"/>
    <w:p w:rsidR="005C67E5" w:rsidRDefault="005C67E5" w:rsidP="005C67E5">
      <w:pPr>
        <w:pStyle w:val="Heading3"/>
        <w:spacing w:before="0" w:after="200"/>
      </w:pPr>
      <w:bookmarkStart w:id="368" w:name="_Toc280275239"/>
      <w:r>
        <w:t>Archive Users</w:t>
      </w:r>
      <w:bookmarkEnd w:id="368"/>
    </w:p>
    <w:p w:rsidR="005C67E5" w:rsidRDefault="005C67E5" w:rsidP="005C67E5">
      <w:pPr>
        <w:pStyle w:val="Heading4"/>
      </w:pPr>
      <w:r>
        <w:t>Access to Archive Catalog</w:t>
      </w:r>
    </w:p>
    <w:p w:rsidR="005C67E5" w:rsidRDefault="005C67E5" w:rsidP="005C67E5">
      <w:r>
        <w:t>The DMS shall provide public, remote, and electronic access to the Science Archive Catalog. [DMS-63]</w:t>
      </w:r>
    </w:p>
    <w:p w:rsidR="005C67E5" w:rsidRDefault="005C67E5" w:rsidP="005C67E5">
      <w:pPr>
        <w:pStyle w:val="Heading4"/>
      </w:pPr>
      <w:r>
        <w:t>Access to Science Data</w:t>
      </w:r>
    </w:p>
    <w:p w:rsidR="005C67E5" w:rsidRDefault="005C67E5" w:rsidP="005C67E5">
      <w:r>
        <w:t>The DMS shall provide remote, electronic access to requested level-1, level-2, and level-3 data stored in the science data archive.  [DMS-62]</w:t>
      </w:r>
    </w:p>
    <w:p w:rsidR="005C67E5" w:rsidRDefault="005C67E5" w:rsidP="005C67E5">
      <w:pPr>
        <w:pStyle w:val="Heading4"/>
      </w:pPr>
      <w:r>
        <w:t>Science Data Analysis Reports</w:t>
      </w:r>
    </w:p>
    <w:p w:rsidR="005C67E5" w:rsidRDefault="005C67E5" w:rsidP="005C67E5">
      <w:r>
        <w:t>The AUI shall provide human-readable reports that are generated through analysis of level-1 and level-2 science data products to JWST users upon request. [DMS-61]</w:t>
      </w:r>
    </w:p>
    <w:p w:rsidR="005C67E5" w:rsidRDefault="005C67E5" w:rsidP="005C67E5"/>
    <w:p w:rsidR="005C67E5" w:rsidRDefault="005C67E5" w:rsidP="005C67E5">
      <w:r>
        <w:t>Note: Examples of such reports are thumbnails, preview data, and observation summaries.</w:t>
      </w:r>
    </w:p>
    <w:p w:rsidR="005C67E5" w:rsidRDefault="005C67E5" w:rsidP="005C67E5"/>
    <w:p w:rsidR="005C67E5" w:rsidRDefault="005C67E5" w:rsidP="005C67E5">
      <w:pPr>
        <w:pStyle w:val="Heading3"/>
        <w:spacing w:before="0" w:after="200"/>
      </w:pPr>
      <w:bookmarkStart w:id="369" w:name="_Toc280275240"/>
      <w:r>
        <w:t>Other Archive Facilities</w:t>
      </w:r>
      <w:bookmarkEnd w:id="369"/>
    </w:p>
    <w:p w:rsidR="005C67E5" w:rsidRDefault="005C67E5" w:rsidP="005C67E5">
      <w:pPr>
        <w:pStyle w:val="Heading4"/>
      </w:pPr>
      <w:r>
        <w:t>Data Distribution to Archive Facilities</w:t>
      </w:r>
    </w:p>
    <w:p w:rsidR="005C67E5" w:rsidRDefault="005C67E5" w:rsidP="005C67E5">
      <w:r>
        <w:t>The DMS shall distribute data to other archive facilities as provided by the terms of agreements negotiated between NASA and its international partners (TBD). [DMS-60]</w:t>
      </w:r>
    </w:p>
    <w:p w:rsidR="005C67E5" w:rsidRDefault="005C67E5" w:rsidP="005C67E5">
      <w:pPr>
        <w:pStyle w:val="Heading4"/>
      </w:pPr>
      <w:r>
        <w:t>Software Distribution to Archive Facilities</w:t>
      </w:r>
    </w:p>
    <w:p w:rsidR="005C67E5" w:rsidRDefault="005C67E5" w:rsidP="005C67E5">
      <w:r>
        <w:t>The archive shall distribute software to other archive facilities as provided by the terms of agreements negotiated between NASA and its international partners (TBD). [DMS-285]</w:t>
      </w:r>
    </w:p>
    <w:p w:rsidR="005C67E5" w:rsidRDefault="005C67E5" w:rsidP="005C67E5">
      <w:pPr>
        <w:pStyle w:val="Heading4"/>
      </w:pPr>
      <w:r>
        <w:t>Catalog Replication to Archive Facilities</w:t>
      </w:r>
    </w:p>
    <w:p w:rsidR="005C67E5" w:rsidRDefault="005C67E5" w:rsidP="005C67E5">
      <w:r>
        <w:t>The archive shall replicate the archive catalog to other archive facilities as provided by the terms of agreements negotiated between NASA and its international partners (TBD). [DMS-284]</w:t>
      </w:r>
    </w:p>
    <w:p w:rsidR="005C67E5" w:rsidRDefault="005C67E5" w:rsidP="00B67448"/>
    <w:p w:rsidR="001C041B" w:rsidRDefault="001C041B" w:rsidP="00B67448"/>
    <w:p w:rsidR="00B67448" w:rsidRDefault="00B67448" w:rsidP="00B67448">
      <w:pPr>
        <w:pStyle w:val="Heading1"/>
        <w:sectPr w:rsidR="00B67448" w:rsidSect="00344DF7">
          <w:pgSz w:w="12240" w:h="15840"/>
          <w:pgMar w:top="1440" w:right="1440" w:bottom="1800" w:left="1440" w:header="720" w:footer="576" w:gutter="0"/>
          <w:pgNumType w:start="1" w:chapStyle="1"/>
          <w:cols w:space="720"/>
          <w:noEndnote/>
          <w:docGrid w:linePitch="326"/>
        </w:sectPr>
      </w:pPr>
    </w:p>
    <w:p w:rsidR="00B67448" w:rsidRDefault="00B67448" w:rsidP="00B67448">
      <w:pPr>
        <w:pStyle w:val="Heading1"/>
      </w:pPr>
      <w:bookmarkStart w:id="370" w:name="_Toc280275241"/>
      <w:r>
        <w:lastRenderedPageBreak/>
        <w:t>DMS Data Processing Component Requirements</w:t>
      </w:r>
      <w:bookmarkEnd w:id="370"/>
    </w:p>
    <w:p w:rsidR="001C041B" w:rsidRDefault="001C041B" w:rsidP="00B67448"/>
    <w:p w:rsidR="0029318F" w:rsidRDefault="0029318F" w:rsidP="0029318F">
      <w:pPr>
        <w:pStyle w:val="Heading2"/>
        <w:widowControl/>
        <w:tabs>
          <w:tab w:val="clear" w:pos="576"/>
          <w:tab w:val="num" w:pos="720"/>
        </w:tabs>
        <w:autoSpaceDE/>
        <w:autoSpaceDN/>
        <w:adjustRightInd/>
        <w:spacing w:before="0" w:after="200" w:line="240" w:lineRule="auto"/>
        <w:ind w:left="720" w:hanging="720"/>
      </w:pPr>
      <w:bookmarkStart w:id="371" w:name="_Toc280275242"/>
      <w:r>
        <w:t>Science Data Processing (SDP)</w:t>
      </w:r>
      <w:bookmarkEnd w:id="371"/>
    </w:p>
    <w:p w:rsidR="0029318F" w:rsidRDefault="0029318F" w:rsidP="0029318F">
      <w:pPr>
        <w:pStyle w:val="Heading3"/>
        <w:spacing w:before="0" w:after="200"/>
      </w:pPr>
      <w:bookmarkStart w:id="372" w:name="_Toc280275243"/>
      <w:r>
        <w:t>General SDP</w:t>
      </w:r>
      <w:bookmarkEnd w:id="372"/>
    </w:p>
    <w:p w:rsidR="0029318F" w:rsidRDefault="0029318F" w:rsidP="0029318F">
      <w:pPr>
        <w:pStyle w:val="Heading4"/>
      </w:pPr>
      <w:r>
        <w:t>Perform Level-1 Processing</w:t>
      </w:r>
    </w:p>
    <w:p w:rsidR="0029318F" w:rsidRDefault="0029318F" w:rsidP="0029318F">
      <w:r>
        <w:t>SDP shall perform Level 1 processing on Science Data received from the FOS. [DMS-70]</w:t>
      </w:r>
    </w:p>
    <w:p w:rsidR="0029318F" w:rsidRDefault="0029318F" w:rsidP="0029318F"/>
    <w:p w:rsidR="0029318F" w:rsidRDefault="0029318F" w:rsidP="0029318F">
      <w:r>
        <w:t>Note: Level 1 data processing consists of the removal of packet formats, data decompression, transformation of science data into FITS format, and the creation of FITS headers. It does not include calibration.</w:t>
      </w:r>
    </w:p>
    <w:p w:rsidR="0029318F" w:rsidRDefault="0029318F" w:rsidP="0029318F">
      <w:pPr>
        <w:pStyle w:val="Heading4"/>
      </w:pPr>
      <w:r>
        <w:t>Guide Star FITS Data</w:t>
      </w:r>
    </w:p>
    <w:p w:rsidR="0029318F" w:rsidRDefault="0029318F" w:rsidP="0029318F">
      <w:r>
        <w:t>SDP shall generate FITS data files from guide star data downlinked with the science telemetry. [DMS-279]</w:t>
      </w:r>
    </w:p>
    <w:p w:rsidR="0029318F" w:rsidRDefault="0029318F" w:rsidP="0029318F"/>
    <w:p w:rsidR="0029318F" w:rsidRDefault="0029318F" w:rsidP="0029318F">
      <w:r>
        <w:t>Note: Guide star data includes the acquisition, track, and fine guiding images.</w:t>
      </w:r>
    </w:p>
    <w:p w:rsidR="0029318F" w:rsidRDefault="0029318F" w:rsidP="0029318F">
      <w:pPr>
        <w:pStyle w:val="Heading4"/>
      </w:pPr>
      <w:r>
        <w:t>Start of SDP Processing</w:t>
      </w:r>
    </w:p>
    <w:p w:rsidR="0029318F" w:rsidRDefault="0029318F" w:rsidP="0029318F">
      <w:r>
        <w:t>SDP shall begin processing upon completion of the transfer of input data from the FOS. [DMS-71]</w:t>
      </w:r>
    </w:p>
    <w:p w:rsidR="0029318F" w:rsidRDefault="0029318F" w:rsidP="0029318F"/>
    <w:p w:rsidR="0029318F" w:rsidRDefault="0029318F" w:rsidP="0029318F">
      <w:r>
        <w:t>Note: The intent of this requirement is that all data should have an initial immediate processing to verify file integrity.</w:t>
      </w:r>
    </w:p>
    <w:p w:rsidR="0029318F" w:rsidRDefault="0029318F" w:rsidP="0029318F">
      <w:pPr>
        <w:pStyle w:val="Heading4"/>
      </w:pPr>
      <w:r>
        <w:t>Generation of Metadata</w:t>
      </w:r>
    </w:p>
    <w:p w:rsidR="0029318F" w:rsidRDefault="0029318F" w:rsidP="0029318F">
      <w:r>
        <w:t>SDP shall produce the metadata required for the archive catalog. [DMS-72]</w:t>
      </w:r>
    </w:p>
    <w:p w:rsidR="0029318F" w:rsidRDefault="0029318F" w:rsidP="0029318F">
      <w:pPr>
        <w:pStyle w:val="Heading4"/>
      </w:pPr>
      <w:r>
        <w:t>Priority Processing Requests</w:t>
      </w:r>
    </w:p>
    <w:p w:rsidR="0029318F" w:rsidRDefault="0029318F" w:rsidP="0029318F">
      <w:r>
        <w:t>SDP shall retrieve priority processing requests from PPS. [DMS-73]</w:t>
      </w:r>
    </w:p>
    <w:p w:rsidR="0029318F" w:rsidRDefault="0029318F" w:rsidP="0029318F">
      <w:pPr>
        <w:pStyle w:val="Heading4"/>
      </w:pPr>
      <w:r>
        <w:t>Processing in Priority Order</w:t>
      </w:r>
    </w:p>
    <w:p w:rsidR="0029318F" w:rsidRDefault="0029318F" w:rsidP="0029318F">
      <w:r>
        <w:t>SDP shall process science data in priority order. [DMS-74]</w:t>
      </w:r>
    </w:p>
    <w:p w:rsidR="0029318F" w:rsidRDefault="0029318F" w:rsidP="0029318F">
      <w:pPr>
        <w:pStyle w:val="Heading4"/>
      </w:pPr>
      <w:r>
        <w:t>Processing Order Override</w:t>
      </w:r>
    </w:p>
    <w:p w:rsidR="0029318F" w:rsidRDefault="0029318F" w:rsidP="0029318F">
      <w:r>
        <w:t>The DMS operator shall have the capability to override the default order in which level-0 files are processed. [DMS-75]</w:t>
      </w:r>
    </w:p>
    <w:p w:rsidR="0029318F" w:rsidRDefault="0029318F" w:rsidP="0029318F"/>
    <w:p w:rsidR="0029318F" w:rsidRDefault="0029318F" w:rsidP="0029318F">
      <w:r>
        <w:t>Note: By default, Level 0 files are processed by SDP in the order received.</w:t>
      </w:r>
    </w:p>
    <w:p w:rsidR="0029318F" w:rsidRDefault="0029318F" w:rsidP="0029318F"/>
    <w:p w:rsidR="0029318F" w:rsidRDefault="0029318F" w:rsidP="0029318F">
      <w:pPr>
        <w:pStyle w:val="Heading3"/>
        <w:spacing w:before="0" w:after="200"/>
      </w:pPr>
      <w:bookmarkStart w:id="373" w:name="_Toc280275244"/>
      <w:r>
        <w:lastRenderedPageBreak/>
        <w:t>Exposure level timeline</w:t>
      </w:r>
      <w:bookmarkEnd w:id="373"/>
    </w:p>
    <w:p w:rsidR="0029318F" w:rsidRDefault="0029318F" w:rsidP="0029318F">
      <w:pPr>
        <w:pStyle w:val="Heading4"/>
      </w:pPr>
      <w:r>
        <w:t>Capture Timeline of On-board Events</w:t>
      </w:r>
    </w:p>
    <w:p w:rsidR="0029318F" w:rsidRDefault="0029318F" w:rsidP="0029318F">
      <w:r>
        <w:t>SDP shall capture the exposure level timeline of events that occurred on-board the observatory. [DMS-76]</w:t>
      </w:r>
    </w:p>
    <w:p w:rsidR="0029318F" w:rsidRDefault="0029318F" w:rsidP="0029318F">
      <w:pPr>
        <w:pStyle w:val="Heading4"/>
      </w:pPr>
      <w:r>
        <w:t>Capture Visit and Exposure Times</w:t>
      </w:r>
    </w:p>
    <w:p w:rsidR="0029318F" w:rsidRDefault="0029318F" w:rsidP="0029318F">
      <w:r>
        <w:t>The exposure level timeline of events shall include the start and end times of all executed visits and exposures. [DMS-137]</w:t>
      </w:r>
    </w:p>
    <w:p w:rsidR="0029318F" w:rsidRDefault="0029318F" w:rsidP="0029318F">
      <w:pPr>
        <w:pStyle w:val="Heading4"/>
      </w:pPr>
      <w:r>
        <w:t>Ignore Duplicate Events</w:t>
      </w:r>
    </w:p>
    <w:p w:rsidR="0029318F" w:rsidRDefault="0029318F" w:rsidP="0029318F">
      <w:r>
        <w:t>SDP shall ignore duplicate observatory status event entries. [DMS-138]</w:t>
      </w:r>
    </w:p>
    <w:p w:rsidR="0029318F" w:rsidRDefault="0029318F" w:rsidP="0029318F">
      <w:pPr>
        <w:pStyle w:val="Heading4"/>
      </w:pPr>
      <w:r>
        <w:t>Revised Exposure Timelines</w:t>
      </w:r>
    </w:p>
    <w:p w:rsidR="0029318F" w:rsidRDefault="0029318F" w:rsidP="0029318F">
      <w:r>
        <w:t>In the case of revised observation status event messages, SDP shall update the exposure level timeline with the revised event information. [DMS-271]</w:t>
      </w:r>
    </w:p>
    <w:p w:rsidR="0029318F" w:rsidRDefault="0029318F" w:rsidP="0029318F"/>
    <w:p w:rsidR="0029318F" w:rsidRDefault="0029318F" w:rsidP="0029318F">
      <w:pPr>
        <w:pStyle w:val="Heading3"/>
        <w:spacing w:before="0" w:after="200"/>
      </w:pPr>
      <w:bookmarkStart w:id="374" w:name="_Toc280275245"/>
      <w:r>
        <w:t>Telemetry receipt</w:t>
      </w:r>
      <w:bookmarkEnd w:id="374"/>
    </w:p>
    <w:p w:rsidR="0029318F" w:rsidRDefault="0029318F" w:rsidP="0029318F">
      <w:pPr>
        <w:pStyle w:val="Heading4"/>
      </w:pPr>
      <w:r>
        <w:t>Science Data Receipt</w:t>
      </w:r>
    </w:p>
    <w:p w:rsidR="0029318F" w:rsidRDefault="0029318F" w:rsidP="0029318F">
      <w:r>
        <w:t>SDP shall receive Recorded Observatory Telemetry Data in the format defined in the JWST Flight Observatory to Ground Segment Interface Requirements and Control Document, JWST-IRCD-000696, and the DSN section of the JWST S&amp;OC Element to Institutional and External Systems Interface Requirements Document, JWST-IRD-002970. [DMS-132]</w:t>
      </w:r>
    </w:p>
    <w:p w:rsidR="0029318F" w:rsidRDefault="0029318F" w:rsidP="0029318F">
      <w:pPr>
        <w:pStyle w:val="Heading4"/>
      </w:pPr>
      <w:r>
        <w:t>Identification of Science Exposures</w:t>
      </w:r>
    </w:p>
    <w:p w:rsidR="0029318F" w:rsidRDefault="0029318F" w:rsidP="0029318F">
      <w:r>
        <w:t>SDP shall identify each science exposure using the Observation ID and exposure number from the Science Image Header.  [DMS-77]</w:t>
      </w:r>
    </w:p>
    <w:p w:rsidR="0029318F" w:rsidRDefault="0029318F" w:rsidP="0029318F">
      <w:pPr>
        <w:pStyle w:val="Heading4"/>
      </w:pPr>
      <w:r>
        <w:t>Science Image Header Information</w:t>
      </w:r>
    </w:p>
    <w:p w:rsidR="0029318F" w:rsidRDefault="0029318F" w:rsidP="0029318F">
      <w:r>
        <w:t>SDP shall use information from the Science Image Header to associate Level 0 image data with a specific exposure.  [DMS-115]</w:t>
      </w:r>
    </w:p>
    <w:p w:rsidR="0029318F" w:rsidRDefault="0029318F" w:rsidP="0029318F">
      <w:pPr>
        <w:pStyle w:val="Heading4"/>
      </w:pPr>
      <w:r>
        <w:t>Recovery of Missing Image Header Information</w:t>
      </w:r>
    </w:p>
    <w:p w:rsidR="0029318F" w:rsidRDefault="0029318F" w:rsidP="0029318F">
      <w:r>
        <w:t>SDP shall have the capability to read the packet information from multiple image headers and footers within the telemetry to recover from any missing information necessary to process the exposure. [DMS-91]</w:t>
      </w:r>
    </w:p>
    <w:p w:rsidR="0029318F" w:rsidRDefault="0029318F" w:rsidP="0029318F">
      <w:pPr>
        <w:pStyle w:val="Heading4"/>
      </w:pPr>
      <w:r>
        <w:t>Duplicate Science Data</w:t>
      </w:r>
    </w:p>
    <w:p w:rsidR="0029318F" w:rsidRDefault="0029318F" w:rsidP="0029318F">
      <w:r>
        <w:t>SDP shall filter out any duplicate science data received from the Flight Segment. [DMS-92]</w:t>
      </w:r>
    </w:p>
    <w:p w:rsidR="0029318F" w:rsidRDefault="0029318F" w:rsidP="0029318F">
      <w:pPr>
        <w:pStyle w:val="Heading4"/>
      </w:pPr>
      <w:r>
        <w:t>Ordered List of Science Telemetry Files</w:t>
      </w:r>
    </w:p>
    <w:p w:rsidR="0029318F" w:rsidRDefault="0029318F" w:rsidP="0029318F">
      <w:r>
        <w:t>SDP shall generate a SSR-ordered list of science telemetry files that includes header information from each image in the file. [DMS-139]</w:t>
      </w:r>
    </w:p>
    <w:p w:rsidR="0029318F" w:rsidRDefault="0029318F" w:rsidP="0029318F">
      <w:pPr>
        <w:pStyle w:val="Heading4"/>
      </w:pPr>
      <w:r>
        <w:lastRenderedPageBreak/>
        <w:t>Record Input Files for Each Exposure</w:t>
      </w:r>
    </w:p>
    <w:p w:rsidR="0029318F" w:rsidRDefault="0029318F" w:rsidP="0029318F">
      <w:r>
        <w:t>SDP shall record the list of input Level 0 files used to construct each Level 1 science data output file. [DMS-79]</w:t>
      </w:r>
    </w:p>
    <w:p w:rsidR="0029318F" w:rsidRDefault="0029318F" w:rsidP="0029318F">
      <w:pPr>
        <w:pStyle w:val="Heading4"/>
      </w:pPr>
      <w:r>
        <w:t>Store Image Header Information</w:t>
      </w:r>
    </w:p>
    <w:p w:rsidR="0029318F" w:rsidRDefault="0029318F" w:rsidP="0029318F">
      <w:r>
        <w:t>SDP shall store the image information from every science data image header.</w:t>
      </w:r>
    </w:p>
    <w:p w:rsidR="0029318F" w:rsidRDefault="0029318F" w:rsidP="0029318F">
      <w:pPr>
        <w:widowControl w:val="0"/>
      </w:pPr>
      <w:r>
        <w:t xml:space="preserve"> [DMS-78]</w:t>
      </w:r>
    </w:p>
    <w:p w:rsidR="0029318F" w:rsidRDefault="0029318F" w:rsidP="0029318F">
      <w:pPr>
        <w:pStyle w:val="Heading4"/>
      </w:pPr>
      <w:r>
        <w:t>Verify Science Data Packet Checksum</w:t>
      </w:r>
    </w:p>
    <w:p w:rsidR="0029318F" w:rsidRDefault="0029318F" w:rsidP="0029318F">
      <w:r>
        <w:t>SDP shall confirm the integrity of the data by verifying the checksum in each science data packet. [DMS-118]</w:t>
      </w:r>
    </w:p>
    <w:p w:rsidR="0029318F" w:rsidRDefault="0029318F" w:rsidP="0029318F">
      <w:pPr>
        <w:pStyle w:val="Heading4"/>
      </w:pPr>
      <w:r>
        <w:t>Science Data Packet Checksum Failure</w:t>
      </w:r>
    </w:p>
    <w:p w:rsidR="0029318F" w:rsidRDefault="0029318F" w:rsidP="0029318F">
      <w:r>
        <w:t>If the science data checksums do not agree, SDP shall flag the file as a problem that requires operator intervention. [DMS-645]</w:t>
      </w:r>
    </w:p>
    <w:p w:rsidR="0029318F" w:rsidRDefault="0029318F" w:rsidP="0029318F">
      <w:pPr>
        <w:pStyle w:val="Heading4"/>
      </w:pPr>
      <w:r>
        <w:t>Determine Complete Exposure</w:t>
      </w:r>
    </w:p>
    <w:p w:rsidR="0029318F" w:rsidRDefault="0029318F" w:rsidP="0029318F">
      <w:r>
        <w:t>SDP shall determine when all of the components of an exposure have been received. [DMS-80]</w:t>
      </w:r>
    </w:p>
    <w:p w:rsidR="0029318F" w:rsidRDefault="0029318F" w:rsidP="0029318F">
      <w:pPr>
        <w:pStyle w:val="Heading4"/>
      </w:pPr>
      <w:r>
        <w:t>Hold Incomplete Exposures</w:t>
      </w:r>
    </w:p>
    <w:p w:rsidR="0029318F" w:rsidRDefault="0029318F" w:rsidP="0029318F">
      <w:r>
        <w:t>SDP shall hold incomplete exposures until all data arrive or the data are determined to be unrecoverable. [DMS-81]</w:t>
      </w:r>
    </w:p>
    <w:p w:rsidR="0029318F" w:rsidRDefault="0029318F" w:rsidP="0029318F"/>
    <w:p w:rsidR="0029318F" w:rsidRDefault="0029318F" w:rsidP="0029318F">
      <w:pPr>
        <w:pStyle w:val="Heading3"/>
        <w:spacing w:before="0" w:after="200"/>
      </w:pPr>
      <w:bookmarkStart w:id="375" w:name="_Toc280275246"/>
      <w:r>
        <w:t>Data Partitioning</w:t>
      </w:r>
      <w:bookmarkEnd w:id="375"/>
    </w:p>
    <w:p w:rsidR="0029318F" w:rsidRDefault="0029318F" w:rsidP="0029318F">
      <w:pPr>
        <w:pStyle w:val="Heading4"/>
      </w:pPr>
      <w:r>
        <w:t>Partition Science Telemetry Files</w:t>
      </w:r>
    </w:p>
    <w:p w:rsidR="0029318F" w:rsidRDefault="0029318F" w:rsidP="0029318F">
      <w:r>
        <w:t>SDP shall partition the science telemetry files into Level-1, original, science data files based on detector (SCA) and exposure. [DMS-116]</w:t>
      </w:r>
    </w:p>
    <w:p w:rsidR="0029318F" w:rsidRDefault="0029318F" w:rsidP="0029318F"/>
    <w:p w:rsidR="0029318F" w:rsidRDefault="0029318F" w:rsidP="0029318F">
      <w:r>
        <w:t>Note: Original science data files will contain all integrations that comprise a single exposure.</w:t>
      </w:r>
    </w:p>
    <w:p w:rsidR="0029318F" w:rsidRDefault="0029318F" w:rsidP="0029318F">
      <w:pPr>
        <w:pStyle w:val="Heading4"/>
      </w:pPr>
      <w:r>
        <w:t>Uncompress Science Telemetry Files</w:t>
      </w:r>
    </w:p>
    <w:p w:rsidR="0029318F" w:rsidRDefault="0029318F" w:rsidP="0029318F">
      <w:r>
        <w:t>SDP shall uncompress the Level-0 science data files as needed. [DMS-120]</w:t>
      </w:r>
    </w:p>
    <w:p w:rsidR="0029318F" w:rsidRDefault="0029318F" w:rsidP="0029318F">
      <w:pPr>
        <w:pStyle w:val="Heading4"/>
      </w:pPr>
      <w:r>
        <w:t>Preserve Pixel Values in Level-1a Data</w:t>
      </w:r>
    </w:p>
    <w:p w:rsidR="0029318F" w:rsidRDefault="0029318F" w:rsidP="0029318F">
      <w:r>
        <w:t>Each pixel's data value from the flight segment shall be preserved in the original science data set. [DMS-82]</w:t>
      </w:r>
    </w:p>
    <w:p w:rsidR="0029318F" w:rsidRDefault="0029318F" w:rsidP="0029318F">
      <w:pPr>
        <w:pStyle w:val="Heading4"/>
      </w:pPr>
      <w:r>
        <w:t>Level-1 Data Traceability</w:t>
      </w:r>
    </w:p>
    <w:p w:rsidR="0029318F" w:rsidRDefault="0029318F" w:rsidP="0029318F">
      <w:r>
        <w:t>It shall be possible to map the level-1 data file for every exposure to a construct in APT that was used to make the observation request. [DMS-646]</w:t>
      </w:r>
    </w:p>
    <w:p w:rsidR="0029318F" w:rsidRDefault="0029318F" w:rsidP="0029318F">
      <w:pPr>
        <w:pStyle w:val="Heading4"/>
      </w:pPr>
      <w:r>
        <w:t>Flag Missing or Corrupted Pixels</w:t>
      </w:r>
    </w:p>
    <w:p w:rsidR="0029318F" w:rsidRDefault="0029318F" w:rsidP="0029318F">
      <w:r>
        <w:t>SDP shall flag all missing or corrupted pixels in the Level-1 exposure data. [DMS-121]</w:t>
      </w:r>
    </w:p>
    <w:p w:rsidR="0029318F" w:rsidRDefault="0029318F" w:rsidP="0029318F">
      <w:pPr>
        <w:pStyle w:val="Heading4"/>
      </w:pPr>
      <w:r>
        <w:lastRenderedPageBreak/>
        <w:t>Fill Missing Pixel Values</w:t>
      </w:r>
    </w:p>
    <w:p w:rsidR="0029318F" w:rsidRDefault="0029318F" w:rsidP="0029318F">
      <w:r>
        <w:t>SDP shall fill any original missing pixel values with a value of x’0000’ (16-bit integer) and populate a data quality array with a value to indicate data fill. [DMS-122]</w:t>
      </w:r>
    </w:p>
    <w:p w:rsidR="0029318F" w:rsidRDefault="0029318F" w:rsidP="0029318F">
      <w:pPr>
        <w:pStyle w:val="Heading4"/>
      </w:pPr>
      <w:r>
        <w:t>Produce Spatially Contiguous Data Arrays</w:t>
      </w:r>
    </w:p>
    <w:p w:rsidR="0029318F" w:rsidRDefault="0029318F" w:rsidP="0029318F">
      <w:r>
        <w:t>SDP shall reorder pixel data to produce spatially contiguous arrays. [DMS-83]</w:t>
      </w:r>
    </w:p>
    <w:p w:rsidR="0029318F" w:rsidRDefault="0029318F" w:rsidP="0029318F">
      <w:pPr>
        <w:pStyle w:val="Heading4"/>
      </w:pPr>
      <w:r>
        <w:t>FITS Image Parity</w:t>
      </w:r>
    </w:p>
    <w:p w:rsidR="0029318F" w:rsidRDefault="0029318F" w:rsidP="0029318F">
      <w:r>
        <w:t>The parity of the image data shall be such that if the image is rotated to north pointing up, east points to the left. [DMS-275]</w:t>
      </w:r>
    </w:p>
    <w:p w:rsidR="0029318F" w:rsidRDefault="0029318F" w:rsidP="0029318F">
      <w:pPr>
        <w:pStyle w:val="Heading4"/>
      </w:pPr>
      <w:r>
        <w:t>First Pixel Position - imaging</w:t>
      </w:r>
    </w:p>
    <w:p w:rsidR="0029318F" w:rsidRDefault="0029318F" w:rsidP="0029318F">
      <w:r>
        <w:t>For NIRCam, MIRI, TFI, and FGS imaging modes, the image data array orientation shall be based on a Science Instrument Aperture System (SIAS, JWST-STScI-001256), such that the +x-axis approximately aligns with the -V2 spacecraft coordinate axis and the +y-axis approximately aligns with the +V3 spacecraft coordinate axis.   [DMS-84]</w:t>
      </w:r>
    </w:p>
    <w:p w:rsidR="0029318F" w:rsidRDefault="0029318F" w:rsidP="0029318F"/>
    <w:p w:rsidR="0029318F" w:rsidRDefault="0029318F" w:rsidP="0029318F">
      <w:r>
        <w:t>Note: The telescope V1/V2/V3 coordinate system is right-handed with +V1 pointing toward the sky.</w:t>
      </w:r>
    </w:p>
    <w:p w:rsidR="0029318F" w:rsidRDefault="0029318F" w:rsidP="0029318F">
      <w:pPr>
        <w:pStyle w:val="Heading4"/>
      </w:pPr>
      <w:r>
        <w:t>First Pixel Position - NIRSpec MOS</w:t>
      </w:r>
    </w:p>
    <w:p w:rsidR="0029318F" w:rsidRDefault="0029318F" w:rsidP="0029318F">
      <w:r>
        <w:t>For NIRSpec spectroscopic modes, the data array shall be orientated such that the +x-axis is along the dispersion direction with increasing wavelength.  The y-axis is perpendicular to the dispersion direction with the +y-axis at a right angle counter-clockwise from the +x-axis. [DMS-662]</w:t>
      </w:r>
    </w:p>
    <w:p w:rsidR="0029318F" w:rsidRDefault="0029318F" w:rsidP="0029318F"/>
    <w:p w:rsidR="0029318F" w:rsidRDefault="0029318F" w:rsidP="0029318F">
      <w:r>
        <w:t>Note: The +x-axis points approximately in the +V2/+V3 direction with +V1 pointing toward the sky.</w:t>
      </w:r>
    </w:p>
    <w:p w:rsidR="0029318F" w:rsidRDefault="0029318F" w:rsidP="0029318F">
      <w:pPr>
        <w:pStyle w:val="Heading4"/>
      </w:pPr>
      <w:r>
        <w:t>FIRST Pixel Position - NIRSpec imaging</w:t>
      </w:r>
    </w:p>
    <w:p w:rsidR="0029318F" w:rsidRDefault="0029318F" w:rsidP="0029318F">
      <w:r>
        <w:t>For NIRSpec imaging mode, the orientation of the axes in V2/V3 shall be the same as the orientation of the axes in spectroscopic mode. [DMS-663]</w:t>
      </w:r>
    </w:p>
    <w:p w:rsidR="0029318F" w:rsidRDefault="0029318F" w:rsidP="0029318F"/>
    <w:p w:rsidR="0029318F" w:rsidRDefault="0029318F" w:rsidP="0029318F">
      <w:r>
        <w:t>Note: The +x-axis points approximately in the +V2/+V3 direction with +V1 pointing toward the sky.</w:t>
      </w:r>
    </w:p>
    <w:p w:rsidR="0029318F" w:rsidRDefault="0029318F" w:rsidP="0029318F">
      <w:pPr>
        <w:pStyle w:val="Heading4"/>
      </w:pPr>
      <w:r>
        <w:t>Reference Pixel Inclusion</w:t>
      </w:r>
    </w:p>
    <w:p w:rsidR="0029318F" w:rsidRDefault="0029318F" w:rsidP="0029318F">
      <w:r>
        <w:t>Reference pixels and outputs shall be included in the Level 1 image data array. [DMS-85]</w:t>
      </w:r>
    </w:p>
    <w:p w:rsidR="0029318F" w:rsidRDefault="0029318F" w:rsidP="0029318F">
      <w:pPr>
        <w:pStyle w:val="Heading4"/>
      </w:pPr>
      <w:r>
        <w:t>No Special Reference Pixel Processing</w:t>
      </w:r>
    </w:p>
    <w:p w:rsidR="0029318F" w:rsidRDefault="0029318F" w:rsidP="0029318F">
      <w:r>
        <w:t>SDP shall not perform any special processing on reference pixels and outputs. [DMS-90]</w:t>
      </w:r>
    </w:p>
    <w:p w:rsidR="0029318F" w:rsidRDefault="0029318F" w:rsidP="0029318F">
      <w:pPr>
        <w:pStyle w:val="Heading4"/>
      </w:pPr>
      <w:r>
        <w:lastRenderedPageBreak/>
        <w:t>Definition of First Image Axis</w:t>
      </w:r>
    </w:p>
    <w:p w:rsidR="0029318F" w:rsidRDefault="0029318F" w:rsidP="0029318F">
      <w:r>
        <w:t xml:space="preserve">For imaging data, the most rapidly changing index in the data array (NAXIS1) shall correspond to the +x </w:t>
      </w:r>
      <w:proofErr w:type="spellStart"/>
      <w:r>
        <w:t>axis</w:t>
      </w:r>
      <w:proofErr w:type="spellEnd"/>
      <w:r>
        <w:t xml:space="preserve"> in SIAS coordinate. [DMS-86]</w:t>
      </w:r>
    </w:p>
    <w:p w:rsidR="0029318F" w:rsidRDefault="0029318F" w:rsidP="0029318F"/>
    <w:p w:rsidR="0029318F" w:rsidRDefault="0029318F" w:rsidP="0029318F">
      <w:r>
        <w:t xml:space="preserve">Note: For imaging science instruments SIAS +x is close to the -V2 direction.  </w:t>
      </w:r>
    </w:p>
    <w:p w:rsidR="0029318F" w:rsidRDefault="0029318F" w:rsidP="0029318F">
      <w:pPr>
        <w:pStyle w:val="Heading4"/>
      </w:pPr>
      <w:r>
        <w:t>Definition of First Spectral Axis</w:t>
      </w:r>
    </w:p>
    <w:p w:rsidR="0029318F" w:rsidRDefault="0029318F" w:rsidP="0029318F">
      <w:r>
        <w:t xml:space="preserve">For spectroscopic data, wavelength (NAXIS1) shall increase along the +x </w:t>
      </w:r>
      <w:proofErr w:type="spellStart"/>
      <w:r>
        <w:t>axis</w:t>
      </w:r>
      <w:proofErr w:type="spellEnd"/>
      <w:r>
        <w:t>. [DMS-276]</w:t>
      </w:r>
    </w:p>
    <w:p w:rsidR="0029318F" w:rsidRDefault="0029318F" w:rsidP="0029318F"/>
    <w:p w:rsidR="0029318F" w:rsidRDefault="0029318F" w:rsidP="0029318F">
      <w:r>
        <w:t xml:space="preserve">Note: For NIRSpec, SIAS +x </w:t>
      </w:r>
      <w:proofErr w:type="gramStart"/>
      <w:r>
        <w:t>is</w:t>
      </w:r>
      <w:proofErr w:type="gramEnd"/>
      <w:r>
        <w:t xml:space="preserve"> along the dispersion direction.</w:t>
      </w:r>
    </w:p>
    <w:p w:rsidR="0029318F" w:rsidRDefault="0029318F" w:rsidP="0029318F">
      <w:pPr>
        <w:pStyle w:val="Heading4"/>
      </w:pPr>
      <w:r>
        <w:t>Definition of Second image Axis</w:t>
      </w:r>
    </w:p>
    <w:p w:rsidR="0029318F" w:rsidRDefault="0029318F" w:rsidP="0029318F">
      <w:r>
        <w:t xml:space="preserve">The second most rapidly changing index in the data array (NAXIS2) shall correspond to the +y </w:t>
      </w:r>
      <w:proofErr w:type="spellStart"/>
      <w:r>
        <w:t>axis</w:t>
      </w:r>
      <w:proofErr w:type="spellEnd"/>
      <w:r>
        <w:t xml:space="preserve"> in SIAS coordinates. [DMS-87]</w:t>
      </w:r>
    </w:p>
    <w:p w:rsidR="0029318F" w:rsidRDefault="0029318F" w:rsidP="0029318F"/>
    <w:p w:rsidR="0029318F" w:rsidRDefault="0029318F" w:rsidP="0029318F">
      <w:r>
        <w:t xml:space="preserve">Note: For imaging science instruments SIAS +y is close to the +V3 direction.  For NIRSpec, SIAS +y </w:t>
      </w:r>
      <w:proofErr w:type="gramStart"/>
      <w:r>
        <w:t>is</w:t>
      </w:r>
      <w:proofErr w:type="gramEnd"/>
      <w:r>
        <w:t xml:space="preserve"> along the cross-dispersion direction.</w:t>
      </w:r>
    </w:p>
    <w:p w:rsidR="0029318F" w:rsidRDefault="0029318F" w:rsidP="0029318F">
      <w:pPr>
        <w:pStyle w:val="Heading4"/>
      </w:pPr>
      <w:r>
        <w:t>Definition of Third Image Axis</w:t>
      </w:r>
    </w:p>
    <w:p w:rsidR="0029318F" w:rsidRDefault="0029318F" w:rsidP="0029318F">
      <w:r>
        <w:t>The third most rapidly changing index in the data array (NAXIS3) shall correspond to the group readout index including the reset read. [DMS-88]</w:t>
      </w:r>
    </w:p>
    <w:p w:rsidR="0029318F" w:rsidRDefault="0029318F" w:rsidP="0029318F">
      <w:pPr>
        <w:pStyle w:val="Heading4"/>
      </w:pPr>
      <w:r>
        <w:t>Definition of Fourth Image Axis</w:t>
      </w:r>
    </w:p>
    <w:p w:rsidR="0029318F" w:rsidRDefault="0029318F" w:rsidP="0029318F">
      <w:r>
        <w:t>The fourth most rapidly changing index in the data array (NAXIS4) shall correspond to the integration index. [DMS-89]</w:t>
      </w:r>
    </w:p>
    <w:p w:rsidR="0029318F" w:rsidRDefault="0029318F" w:rsidP="0029318F">
      <w:pPr>
        <w:pStyle w:val="Heading4"/>
      </w:pPr>
      <w:r>
        <w:t>Preserve Pixel Values in Level-1b Data</w:t>
      </w:r>
    </w:p>
    <w:p w:rsidR="0029318F" w:rsidRDefault="0029318F" w:rsidP="0029318F">
      <w:r>
        <w:t>Each pixel's data value from the flight segment shall be preserved in the uncalibrated science data set. [DMS-93]</w:t>
      </w:r>
    </w:p>
    <w:p w:rsidR="0029318F" w:rsidRDefault="0029318F" w:rsidP="0029318F"/>
    <w:p w:rsidR="0029318F" w:rsidRDefault="0029318F" w:rsidP="0029318F">
      <w:pPr>
        <w:pStyle w:val="Heading3"/>
        <w:spacing w:before="0" w:after="200"/>
      </w:pPr>
      <w:bookmarkStart w:id="376" w:name="_Toc280275247"/>
      <w:r>
        <w:t>FITS header keyword population</w:t>
      </w:r>
      <w:bookmarkEnd w:id="376"/>
    </w:p>
    <w:p w:rsidR="0029318F" w:rsidRDefault="0029318F" w:rsidP="0029318F">
      <w:pPr>
        <w:pStyle w:val="Heading4"/>
      </w:pPr>
      <w:r>
        <w:t>Populate Level-1 FITS Keyword Values</w:t>
      </w:r>
    </w:p>
    <w:p w:rsidR="0029318F" w:rsidRDefault="0029318F" w:rsidP="0029318F">
      <w:r>
        <w:t>SDP shall populate the Level-1 FITS file header keywords. [DMS-94]</w:t>
      </w:r>
    </w:p>
    <w:p w:rsidR="0029318F" w:rsidRDefault="0029318F" w:rsidP="0029318F">
      <w:pPr>
        <w:pStyle w:val="Heading4"/>
      </w:pPr>
      <w:r>
        <w:t>Extract Observation ID</w:t>
      </w:r>
    </w:p>
    <w:p w:rsidR="0029318F" w:rsidRDefault="0029318F" w:rsidP="0029318F">
      <w:r>
        <w:t>SDP shall extract the 26 character observation id from the telemetry packet header for each exposure and populate a FITS primary header keyword with the value as read. [DMS-119]</w:t>
      </w:r>
    </w:p>
    <w:p w:rsidR="0029318F" w:rsidRDefault="0029318F" w:rsidP="0029318F"/>
    <w:p w:rsidR="0029318F" w:rsidRDefault="0029318F" w:rsidP="0029318F">
      <w:pPr>
        <w:pStyle w:val="Heading3"/>
        <w:spacing w:before="0" w:after="200"/>
      </w:pPr>
      <w:bookmarkStart w:id="377" w:name="_Toc280275248"/>
      <w:r>
        <w:t>PPS information</w:t>
      </w:r>
      <w:bookmarkEnd w:id="377"/>
    </w:p>
    <w:p w:rsidR="0029318F" w:rsidRDefault="0029318F" w:rsidP="0029318F">
      <w:pPr>
        <w:pStyle w:val="Heading4"/>
      </w:pPr>
      <w:r>
        <w:t>Include PPS Information in Header Keyword Values</w:t>
      </w:r>
    </w:p>
    <w:p w:rsidR="0029318F" w:rsidRDefault="0029318F" w:rsidP="0029318F">
      <w:r>
        <w:t>SDP shall populate the FITS data headers with proposal, planning, and scheduling information received from PPS. [DMS-133]</w:t>
      </w:r>
    </w:p>
    <w:p w:rsidR="0029318F" w:rsidRDefault="0029318F" w:rsidP="0029318F">
      <w:pPr>
        <w:pStyle w:val="Heading4"/>
      </w:pPr>
      <w:r>
        <w:lastRenderedPageBreak/>
        <w:t>TEMPLATE keyword</w:t>
      </w:r>
    </w:p>
    <w:p w:rsidR="0029318F" w:rsidRDefault="0029318F" w:rsidP="0029318F">
      <w:r>
        <w:t>SDP shall populate a TEMPLATE keyword in the level-1 FITS file primary header with a character string value representing the template that was used in proposal submission for the exposure. [DMS-647]</w:t>
      </w:r>
    </w:p>
    <w:p w:rsidR="0029318F" w:rsidRDefault="0029318F" w:rsidP="0029318F">
      <w:pPr>
        <w:pStyle w:val="Heading4"/>
      </w:pPr>
      <w:r>
        <w:t>Compare Actual and Planned Keyword Values</w:t>
      </w:r>
    </w:p>
    <w:p w:rsidR="0029318F" w:rsidRDefault="0029318F" w:rsidP="0029318F">
      <w:r>
        <w:t>SDP shall compare actual exposure values from the science telemetry with planned values and report inconsistencies. [DMS-123]</w:t>
      </w:r>
    </w:p>
    <w:p w:rsidR="0029318F" w:rsidRDefault="0029318F" w:rsidP="0029318F"/>
    <w:p w:rsidR="0029318F" w:rsidRDefault="0029318F" w:rsidP="0029318F">
      <w:pPr>
        <w:pStyle w:val="Heading3"/>
        <w:spacing w:before="0" w:after="200"/>
      </w:pPr>
      <w:bookmarkStart w:id="378" w:name="_Toc280275249"/>
      <w:r>
        <w:t>S/c position information</w:t>
      </w:r>
      <w:bookmarkEnd w:id="378"/>
    </w:p>
    <w:p w:rsidR="0029318F" w:rsidRDefault="0029318F" w:rsidP="0029318F">
      <w:pPr>
        <w:pStyle w:val="Heading4"/>
      </w:pPr>
      <w:r>
        <w:t xml:space="preserve">S/c Position and Velocity from Definitive Ephemeris </w:t>
      </w:r>
    </w:p>
    <w:p w:rsidR="0029318F" w:rsidRDefault="0029318F" w:rsidP="0029318F">
      <w:r>
        <w:t>In order to determine the spacecraft position and velocity at the time of the exposure, SDP shall use the definitive spacecraft ephemeris if it is available; otherwise, SDP shall use the predictive ephemeris. [DMS-125]</w:t>
      </w:r>
    </w:p>
    <w:p w:rsidR="0029318F" w:rsidRDefault="0029318F" w:rsidP="0029318F">
      <w:pPr>
        <w:pStyle w:val="Heading4"/>
      </w:pPr>
      <w:r>
        <w:t>Predictive or Definitive Ephemeris Used</w:t>
      </w:r>
    </w:p>
    <w:p w:rsidR="0029318F" w:rsidRDefault="0029318F" w:rsidP="0029318F">
      <w:r>
        <w:t>SDP shall populate a header keyword indicating whether the predictive or definitive ephemeris was used in data processing. [DMS-643]</w:t>
      </w:r>
    </w:p>
    <w:p w:rsidR="0029318F" w:rsidRDefault="0029318F" w:rsidP="0029318F">
      <w:pPr>
        <w:pStyle w:val="Heading4"/>
      </w:pPr>
      <w:r>
        <w:t>Determine Position and Velocity at Exposure Midpoint</w:t>
      </w:r>
    </w:p>
    <w:p w:rsidR="0029318F" w:rsidRDefault="0029318F" w:rsidP="0029318F">
      <w:r>
        <w:t>SDP shall populate header keywords with JWST spacecraft position and velocity vector values at the midpoint time of the exposure. [DMS-126]</w:t>
      </w:r>
    </w:p>
    <w:p w:rsidR="0029318F" w:rsidRDefault="0029318F" w:rsidP="0029318F"/>
    <w:p w:rsidR="0029318F" w:rsidRDefault="0029318F" w:rsidP="0029318F">
      <w:r>
        <w:t>Note: Needed for differential velocity aberration correction.</w:t>
      </w:r>
    </w:p>
    <w:p w:rsidR="0029318F" w:rsidRDefault="0029318F" w:rsidP="0029318F">
      <w:pPr>
        <w:pStyle w:val="Heading4"/>
      </w:pPr>
      <w:r>
        <w:t>S/c Roll Angle Value</w:t>
      </w:r>
    </w:p>
    <w:p w:rsidR="0029318F" w:rsidRDefault="0029318F" w:rsidP="0029318F">
      <w:r>
        <w:t>SDP shall populate a header keyword value with the s/c roll angle defined as the angle of the V3-axis due east from north about the V1-axis. [DMS-127]</w:t>
      </w:r>
    </w:p>
    <w:p w:rsidR="0029318F" w:rsidRDefault="0029318F" w:rsidP="0029318F">
      <w:pPr>
        <w:pStyle w:val="Heading4"/>
      </w:pPr>
      <w:r>
        <w:t>Populate WCS Keyword Values</w:t>
      </w:r>
    </w:p>
    <w:p w:rsidR="0029318F" w:rsidRDefault="0029318F" w:rsidP="0029318F">
      <w:r>
        <w:t>SDP shall populate header keywords with the values of WCS parameters that relate pixel positions on the focal plane to sky coordinates as established in the FITS standard. [DMS-128]</w:t>
      </w:r>
    </w:p>
    <w:p w:rsidR="0029318F" w:rsidRDefault="0029318F" w:rsidP="0029318F">
      <w:pPr>
        <w:pStyle w:val="Heading4"/>
      </w:pPr>
      <w:r>
        <w:t>Differential Velocity Aberration Correction Information</w:t>
      </w:r>
    </w:p>
    <w:p w:rsidR="0029318F" w:rsidRDefault="0029318F" w:rsidP="0029318F">
      <w:r>
        <w:t>WCS parameters shall include differential velocity aberration correction information. [DMS-140]</w:t>
      </w:r>
    </w:p>
    <w:p w:rsidR="0029318F" w:rsidRDefault="0029318F" w:rsidP="0029318F"/>
    <w:p w:rsidR="0029318F" w:rsidRDefault="0029318F" w:rsidP="0029318F">
      <w:pPr>
        <w:pStyle w:val="Heading3"/>
        <w:spacing w:before="0" w:after="200"/>
      </w:pPr>
      <w:bookmarkStart w:id="379" w:name="_Toc280275250"/>
      <w:r>
        <w:t>Time information</w:t>
      </w:r>
      <w:bookmarkEnd w:id="379"/>
    </w:p>
    <w:p w:rsidR="0029318F" w:rsidRDefault="0029318F" w:rsidP="0029318F">
      <w:pPr>
        <w:pStyle w:val="Heading4"/>
      </w:pPr>
      <w:r>
        <w:t>Exposure UTC End Time</w:t>
      </w:r>
    </w:p>
    <w:p w:rsidR="0029318F" w:rsidRDefault="0029318F" w:rsidP="0029318F">
      <w:r>
        <w:t>SDP shall populate header keywords with the UTC time at the end time of the exposure as indicated in the science telemetry image header packet in both standard date/time and MJD format. [DMS-129]</w:t>
      </w:r>
    </w:p>
    <w:p w:rsidR="0029318F" w:rsidRDefault="0029318F" w:rsidP="0029318F">
      <w:pPr>
        <w:pStyle w:val="Heading4"/>
      </w:pPr>
      <w:r>
        <w:lastRenderedPageBreak/>
        <w:t>Exposure UTC Start Time</w:t>
      </w:r>
    </w:p>
    <w:p w:rsidR="0029318F" w:rsidRDefault="0029318F" w:rsidP="0029318F">
      <w:r>
        <w:t>SDP shall calculate the UTC start time of each exposure and populate a header keyword with the value. [DMS-130]</w:t>
      </w:r>
    </w:p>
    <w:p w:rsidR="0029318F" w:rsidRDefault="0029318F" w:rsidP="0029318F">
      <w:pPr>
        <w:pStyle w:val="Heading4"/>
      </w:pPr>
      <w:r>
        <w:t>Exposure UTC Midpoint Time</w:t>
      </w:r>
    </w:p>
    <w:p w:rsidR="0029318F" w:rsidRDefault="0029318F" w:rsidP="0029318F">
      <w:r>
        <w:t>SDP shall calculate the UTC midpoint time of each exposure and populate a header keyword with the value. [DMS-95]</w:t>
      </w:r>
    </w:p>
    <w:p w:rsidR="0029318F" w:rsidRDefault="0029318F" w:rsidP="0029318F">
      <w:pPr>
        <w:pStyle w:val="Heading4"/>
      </w:pPr>
      <w:r>
        <w:t>Exposure Barycentric Dynamic End Time</w:t>
      </w:r>
    </w:p>
    <w:p w:rsidR="0029318F" w:rsidRDefault="0029318F" w:rsidP="0029318F">
      <w:r>
        <w:t>SDP shall populate header keywords with the values of the Barycentric Dynamic Time (TDB) calculated for the end time of the exposure as indicated in the science telemetry image header packet. [DMS-96]</w:t>
      </w:r>
    </w:p>
    <w:p w:rsidR="0029318F" w:rsidRDefault="0029318F" w:rsidP="0029318F">
      <w:pPr>
        <w:pStyle w:val="Heading4"/>
      </w:pPr>
      <w:r>
        <w:t>Exposure Barycentric Dynamic Start Time</w:t>
      </w:r>
    </w:p>
    <w:p w:rsidR="0029318F" w:rsidRDefault="0029318F" w:rsidP="0029318F">
      <w:r>
        <w:t>SDP shall populate header keywords with the values of the Barycentric Dynamic Time (TDB) calculated for the start time of the exposure. [DMS-97]</w:t>
      </w:r>
    </w:p>
    <w:p w:rsidR="0029318F" w:rsidRDefault="0029318F" w:rsidP="0029318F">
      <w:pPr>
        <w:pStyle w:val="Heading4"/>
      </w:pPr>
      <w:r>
        <w:t>Exposure Barycentric Dynamic Midpoint Time</w:t>
      </w:r>
    </w:p>
    <w:p w:rsidR="0029318F" w:rsidRDefault="0029318F" w:rsidP="0029318F">
      <w:r>
        <w:t>SDP shall populate header keywords with the values of the Barycentric Dynamic Time (TDB) calculated at the midpoint of the exposure. [DMS-98]</w:t>
      </w:r>
    </w:p>
    <w:p w:rsidR="0029318F" w:rsidRDefault="0029318F" w:rsidP="0029318F">
      <w:pPr>
        <w:pStyle w:val="Heading4"/>
      </w:pPr>
      <w:r>
        <w:t>Exposure Heliocentric End Time</w:t>
      </w:r>
    </w:p>
    <w:p w:rsidR="0029318F" w:rsidRDefault="0029318F" w:rsidP="0029318F">
      <w:r>
        <w:t>SDP shall populate header keywords with the values of the Heliocentric Time calculated for the end time of the exposure as indicated in the science telemetry image header packet. [DMS-273]</w:t>
      </w:r>
    </w:p>
    <w:p w:rsidR="0029318F" w:rsidRDefault="0029318F" w:rsidP="0029318F">
      <w:pPr>
        <w:pStyle w:val="Heading4"/>
      </w:pPr>
      <w:r>
        <w:t>Exposure Heliocentric Start Time</w:t>
      </w:r>
    </w:p>
    <w:p w:rsidR="0029318F" w:rsidRDefault="0029318F" w:rsidP="0029318F">
      <w:r>
        <w:t>SDP shall populate header keywords with the values of the Heliocentric Time calculated for the start time of the exposure. [DMS-274]</w:t>
      </w:r>
    </w:p>
    <w:p w:rsidR="0029318F" w:rsidRDefault="0029318F" w:rsidP="0029318F">
      <w:pPr>
        <w:pStyle w:val="Heading4"/>
      </w:pPr>
      <w:r>
        <w:t>Exposure Heliocentric Midpoint Time</w:t>
      </w:r>
    </w:p>
    <w:p w:rsidR="0029318F" w:rsidRDefault="0029318F" w:rsidP="0029318F">
      <w:r>
        <w:t>SDP shall populate header keywords with the values of the Heliocentric Time calculated at the midpoint of the exposure. [DMS-272]</w:t>
      </w:r>
    </w:p>
    <w:p w:rsidR="00E927C0" w:rsidRDefault="00E927C0" w:rsidP="0029318F"/>
    <w:p w:rsidR="0029318F" w:rsidRDefault="0029318F" w:rsidP="0029318F">
      <w:pPr>
        <w:pStyle w:val="Heading3"/>
        <w:spacing w:before="0" w:after="200"/>
      </w:pPr>
      <w:bookmarkStart w:id="380" w:name="_Toc280275251"/>
      <w:r>
        <w:t>Incorporate engineering data</w:t>
      </w:r>
      <w:bookmarkEnd w:id="380"/>
    </w:p>
    <w:p w:rsidR="0029318F" w:rsidRDefault="0029318F" w:rsidP="0029318F">
      <w:pPr>
        <w:pStyle w:val="Heading4"/>
      </w:pPr>
      <w:r>
        <w:t>Correlate Science and Engineering Data Times</w:t>
      </w:r>
    </w:p>
    <w:p w:rsidR="0029318F" w:rsidRDefault="0029318F" w:rsidP="0029318F">
      <w:r>
        <w:t>SDP shall use timestamps and unique identifiers to correlate the science data with the calibrated engineering data for science data processing. [DMS-99]</w:t>
      </w:r>
    </w:p>
    <w:p w:rsidR="0029318F" w:rsidRDefault="0029318F" w:rsidP="0029318F">
      <w:pPr>
        <w:pStyle w:val="Heading4"/>
      </w:pPr>
      <w:r>
        <w:t>Combine Science and Engineering Data in Data Set</w:t>
      </w:r>
    </w:p>
    <w:p w:rsidR="0029318F" w:rsidRDefault="0029318F" w:rsidP="0029318F">
      <w:r>
        <w:t>SDP shall combine science, engineering, and observation metadata in a science data set that will be retrieved from the archive as a unit. [DMS-100]</w:t>
      </w:r>
    </w:p>
    <w:p w:rsidR="0029318F" w:rsidRDefault="0029318F" w:rsidP="0029318F">
      <w:pPr>
        <w:pStyle w:val="Heading4"/>
      </w:pPr>
      <w:r>
        <w:lastRenderedPageBreak/>
        <w:t>Engineering Data Source</w:t>
      </w:r>
    </w:p>
    <w:p w:rsidR="0029318F" w:rsidRDefault="0029318F" w:rsidP="0029318F">
      <w:r>
        <w:t>The DMS engineering database shall be used as the source of data from the engineering telemetry in pipeline processing of science data. [DMS-252]</w:t>
      </w:r>
    </w:p>
    <w:p w:rsidR="0029318F" w:rsidRDefault="0029318F" w:rsidP="0029318F">
      <w:pPr>
        <w:pStyle w:val="Heading4"/>
      </w:pPr>
      <w:r>
        <w:t>Engineering Parameters in Header Keyword Values</w:t>
      </w:r>
    </w:p>
    <w:p w:rsidR="0029318F" w:rsidRDefault="0029318F" w:rsidP="0029318F">
      <w:r>
        <w:t>Level-1b science data shall include header keywords for engineering parameters provided as ancillary information.  [DMS-253]</w:t>
      </w:r>
    </w:p>
    <w:p w:rsidR="0029318F" w:rsidRDefault="0029318F" w:rsidP="0029318F">
      <w:pPr>
        <w:pStyle w:val="Heading4"/>
      </w:pPr>
      <w:r>
        <w:t>Engineering Information in Header Keyword Values Only</w:t>
      </w:r>
    </w:p>
    <w:p w:rsidR="0029318F" w:rsidRDefault="0029318F" w:rsidP="0029318F">
      <w:r>
        <w:t>Ancillary engineering information for an exposure shall be provided only in the header keyword values. [DMS-254]</w:t>
      </w:r>
    </w:p>
    <w:p w:rsidR="0029318F" w:rsidRDefault="0029318F" w:rsidP="0029318F">
      <w:pPr>
        <w:pStyle w:val="Heading4"/>
      </w:pPr>
      <w:r>
        <w:t>Ensure All Engineering Data Present</w:t>
      </w:r>
    </w:p>
    <w:p w:rsidR="0029318F" w:rsidRDefault="0029318F" w:rsidP="0029318F">
      <w:r>
        <w:t>SDP shall ensure that all necessary ancillary engineering information is present in the DMS engineering database before processing of each science exposure. [DMS-251]</w:t>
      </w:r>
    </w:p>
    <w:p w:rsidR="00E927C0" w:rsidRDefault="00E927C0" w:rsidP="0029318F"/>
    <w:p w:rsidR="0029318F" w:rsidRDefault="0029318F" w:rsidP="0029318F">
      <w:pPr>
        <w:pStyle w:val="Heading3"/>
        <w:spacing w:before="0" w:after="200"/>
      </w:pPr>
      <w:bookmarkStart w:id="381" w:name="_Toc280275252"/>
      <w:r>
        <w:t>Jitter Information</w:t>
      </w:r>
      <w:bookmarkEnd w:id="381"/>
    </w:p>
    <w:p w:rsidR="0029318F" w:rsidRDefault="0029318F" w:rsidP="0029318F">
      <w:pPr>
        <w:pStyle w:val="Heading4"/>
      </w:pPr>
      <w:r>
        <w:t>Jitter Data Product</w:t>
      </w:r>
    </w:p>
    <w:p w:rsidR="0029318F" w:rsidRDefault="0029318F" w:rsidP="0029318F">
      <w:r>
        <w:t>DMS shall provide jitter information in a data product.   [DMS-648]</w:t>
      </w:r>
    </w:p>
    <w:p w:rsidR="00E927C0" w:rsidRDefault="00E927C0" w:rsidP="0029318F"/>
    <w:p w:rsidR="0029318F" w:rsidRDefault="0029318F" w:rsidP="0029318F">
      <w:pPr>
        <w:pStyle w:val="Heading3"/>
        <w:spacing w:before="0" w:after="200"/>
      </w:pPr>
      <w:bookmarkStart w:id="382" w:name="_Toc280275253"/>
      <w:r>
        <w:t>Archive interface</w:t>
      </w:r>
      <w:bookmarkEnd w:id="382"/>
    </w:p>
    <w:p w:rsidR="0029318F" w:rsidRDefault="0029318F" w:rsidP="0029318F">
      <w:pPr>
        <w:pStyle w:val="Heading4"/>
      </w:pPr>
      <w:r>
        <w:t>Science Data Goes into Science Data Archive</w:t>
      </w:r>
    </w:p>
    <w:p w:rsidR="0029318F" w:rsidRDefault="0029318F" w:rsidP="0029318F">
      <w:r>
        <w:t>SDP shall store Science Data in the Science Data Archive. [DMS-101]</w:t>
      </w:r>
    </w:p>
    <w:p w:rsidR="0029318F" w:rsidRDefault="0029318F" w:rsidP="0029318F">
      <w:pPr>
        <w:pStyle w:val="Heading4"/>
      </w:pPr>
      <w:r>
        <w:t>Store all Level-0 Data in the Archive</w:t>
      </w:r>
    </w:p>
    <w:p w:rsidR="0029318F" w:rsidRDefault="0029318F" w:rsidP="0029318F">
      <w:r>
        <w:t>SDP shall archive the level-0 science telemetry files as received from FOS in order to provide a repository of the most basic science data file input into DMS. [DMS-103]</w:t>
      </w:r>
    </w:p>
    <w:p w:rsidR="0029318F" w:rsidRDefault="0029318F" w:rsidP="0029318F">
      <w:pPr>
        <w:pStyle w:val="Heading4"/>
      </w:pPr>
      <w:r>
        <w:t>Store all Level-1a Data in the Archive</w:t>
      </w:r>
    </w:p>
    <w:p w:rsidR="0029318F" w:rsidRDefault="0029318F" w:rsidP="0029318F">
      <w:r>
        <w:t>SDP shall archive the level-1a original FITS information to serve as a starting point for any potential reprocessing effort. [DMS-104]</w:t>
      </w:r>
    </w:p>
    <w:p w:rsidR="0029318F" w:rsidRDefault="0029318F" w:rsidP="0029318F">
      <w:pPr>
        <w:pStyle w:val="Heading4"/>
      </w:pPr>
      <w:r>
        <w:t>Store all Level-1b Data in the Archive</w:t>
      </w:r>
    </w:p>
    <w:p w:rsidR="0029318F" w:rsidRDefault="0029318F" w:rsidP="0029318F">
      <w:r>
        <w:t>SDP shall archive the level-1b uncalibrated FITS information to serve as a starting point for re-calibration either by the DMS calibration pipeline or by an archive user. [DMS-105]</w:t>
      </w:r>
    </w:p>
    <w:p w:rsidR="0029318F" w:rsidRDefault="0029318F" w:rsidP="0029318F">
      <w:pPr>
        <w:pStyle w:val="Heading4"/>
      </w:pPr>
      <w:r>
        <w:t>Store all Definitive S/c Ephemeris Data in the Archive</w:t>
      </w:r>
    </w:p>
    <w:p w:rsidR="0029318F" w:rsidRDefault="0029318F" w:rsidP="0029318F">
      <w:r>
        <w:t>SDP shall maintain an archive of all definitive spacecraft ephemeris data. [DMS-106]</w:t>
      </w:r>
    </w:p>
    <w:p w:rsidR="0029318F" w:rsidRDefault="0029318F" w:rsidP="0029318F">
      <w:pPr>
        <w:pStyle w:val="Heading4"/>
      </w:pPr>
      <w:r>
        <w:t>Store all Observation Status Data in the Archive</w:t>
      </w:r>
    </w:p>
    <w:p w:rsidR="0029318F" w:rsidRDefault="0029318F" w:rsidP="0029318F">
      <w:r>
        <w:t>SDP shall archive all Observatory Status Data files received from FOS. [DMS-107]</w:t>
      </w:r>
    </w:p>
    <w:p w:rsidR="0029318F" w:rsidRDefault="0029318F" w:rsidP="0029318F">
      <w:pPr>
        <w:pStyle w:val="Heading4"/>
      </w:pPr>
      <w:r>
        <w:lastRenderedPageBreak/>
        <w:t>Store WSS Archive Packages in the Archive</w:t>
      </w:r>
    </w:p>
    <w:p w:rsidR="0029318F" w:rsidRDefault="0029318F" w:rsidP="0029318F">
      <w:r>
        <w:t>SDP shall archive all WSS Archive Packages received from WSS. [DMS-108]</w:t>
      </w:r>
    </w:p>
    <w:p w:rsidR="0029318F" w:rsidRDefault="0029318F" w:rsidP="0029318F">
      <w:pPr>
        <w:pStyle w:val="Heading4"/>
      </w:pPr>
      <w:r>
        <w:t>Receive Ingest Confirmation</w:t>
      </w:r>
    </w:p>
    <w:p w:rsidR="0029318F" w:rsidRDefault="0029318F" w:rsidP="0029318F">
      <w:r>
        <w:t>SDP shall retain all files until ingest confirms that the files are successfully archived. [DMS-278]</w:t>
      </w:r>
    </w:p>
    <w:p w:rsidR="00E927C0" w:rsidRDefault="00E927C0" w:rsidP="0029318F"/>
    <w:p w:rsidR="0029318F" w:rsidRDefault="0029318F" w:rsidP="0029318F">
      <w:pPr>
        <w:pStyle w:val="Heading3"/>
        <w:spacing w:before="0" w:after="200"/>
      </w:pPr>
      <w:bookmarkStart w:id="383" w:name="_Toc280275254"/>
      <w:r>
        <w:t>Calibration Interface</w:t>
      </w:r>
      <w:bookmarkEnd w:id="383"/>
    </w:p>
    <w:p w:rsidR="0029318F" w:rsidRDefault="0029318F" w:rsidP="0029318F">
      <w:pPr>
        <w:pStyle w:val="Heading4"/>
      </w:pPr>
      <w:r>
        <w:t>Provide Level-1b Data to Calibration</w:t>
      </w:r>
    </w:p>
    <w:p w:rsidR="0029318F" w:rsidRDefault="0029318F" w:rsidP="0029318F">
      <w:r>
        <w:t>SDP shall provide the level-1b uncalibrated science data set to the SI Calibration Pipelines. [DMS-649]</w:t>
      </w:r>
    </w:p>
    <w:p w:rsidR="00E927C0" w:rsidRDefault="00E927C0" w:rsidP="0029318F"/>
    <w:p w:rsidR="0029318F" w:rsidRDefault="0029318F" w:rsidP="0029318F">
      <w:pPr>
        <w:pStyle w:val="Heading3"/>
        <w:spacing w:before="0" w:after="200"/>
      </w:pPr>
      <w:bookmarkStart w:id="384" w:name="_Toc280275255"/>
      <w:r>
        <w:t>Data Completeness</w:t>
      </w:r>
      <w:bookmarkEnd w:id="384"/>
    </w:p>
    <w:p w:rsidR="0029318F" w:rsidRDefault="0029318F" w:rsidP="0029318F">
      <w:pPr>
        <w:pStyle w:val="Heading4"/>
      </w:pPr>
      <w:r>
        <w:t>Level-0 SDP Archive Performance</w:t>
      </w:r>
    </w:p>
    <w:p w:rsidR="0029318F" w:rsidRDefault="0029318F" w:rsidP="0029318F">
      <w:r>
        <w:t>SDP shall archive at least 99.875% of the level-0 science data as received from the FOS. [DMS-110]</w:t>
      </w:r>
    </w:p>
    <w:p w:rsidR="00E927C0" w:rsidRDefault="00E927C0" w:rsidP="0029318F"/>
    <w:p w:rsidR="0029318F" w:rsidRDefault="0029318F" w:rsidP="0029318F">
      <w:r>
        <w:t>Note: This is the allocation to SDP from SOC-507 which says DMS will archive 99.75% of the data it receives via FOS.</w:t>
      </w:r>
    </w:p>
    <w:p w:rsidR="0029318F" w:rsidRDefault="0029318F" w:rsidP="0029318F">
      <w:pPr>
        <w:pStyle w:val="Heading4"/>
      </w:pPr>
      <w:r>
        <w:t>Level-0 Ingest Performance</w:t>
      </w:r>
    </w:p>
    <w:p w:rsidR="0029318F" w:rsidRDefault="0029318F" w:rsidP="0029318F">
      <w:r>
        <w:t>Ingest shall archive at least 99.875% of the level-0 science data as received from SDP. [DMS-493]</w:t>
      </w:r>
    </w:p>
    <w:p w:rsidR="0029318F" w:rsidRDefault="0029318F" w:rsidP="0029318F">
      <w:pPr>
        <w:pStyle w:val="Heading4"/>
      </w:pPr>
      <w:r>
        <w:t>Errors Requiring Operator Intervention</w:t>
      </w:r>
    </w:p>
    <w:p w:rsidR="0029318F" w:rsidRDefault="0029318F" w:rsidP="0029318F">
      <w:r>
        <w:t>SDP shall identify a set of errors that require operator intervention. [DMS-111]</w:t>
      </w:r>
    </w:p>
    <w:p w:rsidR="0029318F" w:rsidRDefault="0029318F" w:rsidP="0029318F">
      <w:pPr>
        <w:pStyle w:val="Heading4"/>
      </w:pPr>
      <w:r>
        <w:t>Record SDP Fault Information</w:t>
      </w:r>
    </w:p>
    <w:p w:rsidR="0029318F" w:rsidRDefault="0029318F" w:rsidP="0029318F">
      <w:r>
        <w:t>SDP shall record fault information for any data that cannot complete processing through the entire DMS pipeline. [DMS-112]</w:t>
      </w:r>
    </w:p>
    <w:p w:rsidR="00E927C0" w:rsidRDefault="00E927C0" w:rsidP="0029318F"/>
    <w:p w:rsidR="0029318F" w:rsidRDefault="0029318F" w:rsidP="0029318F">
      <w:pPr>
        <w:pStyle w:val="Heading3"/>
        <w:spacing w:before="0" w:after="200"/>
      </w:pPr>
      <w:bookmarkStart w:id="385" w:name="_Toc280275256"/>
      <w:r>
        <w:t>Performance</w:t>
      </w:r>
      <w:bookmarkEnd w:id="385"/>
    </w:p>
    <w:p w:rsidR="0029318F" w:rsidRDefault="0029318F" w:rsidP="0029318F">
      <w:pPr>
        <w:pStyle w:val="Heading4"/>
      </w:pPr>
      <w:r>
        <w:t>WFS&amp;C Visit Data Processing Performance</w:t>
      </w:r>
    </w:p>
    <w:p w:rsidR="0029318F" w:rsidRDefault="0029318F" w:rsidP="0029318F">
      <w:r>
        <w:t>For designated WFS&amp;C visits containing up to 10 Gbits of uncompressed, level-0 data, the SDP shall generate level-1b science data products within 30 minutes of receipt of all Science Data and Calibrated Engineering Data needed to process the visit from FOS. [DMS-462]</w:t>
      </w:r>
    </w:p>
    <w:p w:rsidR="00E927C0" w:rsidRDefault="00E927C0" w:rsidP="0029318F"/>
    <w:p w:rsidR="0029318F" w:rsidRDefault="0029318F" w:rsidP="0029318F">
      <w:r>
        <w:t>Note: This requirement assumes that any visits so designated require no manual processing.</w:t>
      </w:r>
    </w:p>
    <w:p w:rsidR="00E927C0" w:rsidRDefault="00E927C0" w:rsidP="0029318F"/>
    <w:p w:rsidR="0029318F" w:rsidRDefault="0029318F" w:rsidP="0029318F">
      <w:pPr>
        <w:pStyle w:val="Heading2"/>
        <w:widowControl/>
        <w:tabs>
          <w:tab w:val="clear" w:pos="576"/>
          <w:tab w:val="num" w:pos="720"/>
        </w:tabs>
        <w:autoSpaceDE/>
        <w:autoSpaceDN/>
        <w:adjustRightInd/>
        <w:spacing w:before="0" w:after="200" w:line="240" w:lineRule="auto"/>
        <w:ind w:left="720" w:hanging="720"/>
      </w:pPr>
      <w:bookmarkStart w:id="386" w:name="_Toc280275257"/>
      <w:r>
        <w:lastRenderedPageBreak/>
        <w:t>Engineering Data Processing (EDP)</w:t>
      </w:r>
      <w:bookmarkEnd w:id="386"/>
    </w:p>
    <w:p w:rsidR="0029318F" w:rsidRDefault="0029318F" w:rsidP="0029318F">
      <w:pPr>
        <w:pStyle w:val="Heading3"/>
        <w:spacing w:before="0" w:after="200"/>
      </w:pPr>
      <w:bookmarkStart w:id="387" w:name="_Toc280275258"/>
      <w:r>
        <w:t>Recorded Engineering Data</w:t>
      </w:r>
      <w:bookmarkEnd w:id="387"/>
    </w:p>
    <w:p w:rsidR="0029318F" w:rsidRDefault="0029318F" w:rsidP="0029318F">
      <w:pPr>
        <w:pStyle w:val="Heading4"/>
      </w:pPr>
      <w:r>
        <w:t>Recorded Engineering Data Processing Rate</w:t>
      </w:r>
    </w:p>
    <w:p w:rsidR="0029318F" w:rsidRDefault="0029318F" w:rsidP="0029318F">
      <w:r>
        <w:t>EDP shall be capable of receiving and processing at least 6.3 Gbits of uncompressed Recorded Engineering Telemetry Data within a 12 hour period. [DMS-242]</w:t>
      </w:r>
    </w:p>
    <w:p w:rsidR="00E927C0" w:rsidRDefault="00E927C0" w:rsidP="0029318F"/>
    <w:p w:rsidR="0029318F" w:rsidRDefault="0029318F" w:rsidP="0029318F">
      <w:r>
        <w:t>Note: This requirement applies concurrently with SOC-72 to make clear that the science and engineering data receipt volume requirements apply simultaneously.</w:t>
      </w:r>
    </w:p>
    <w:p w:rsidR="0029318F" w:rsidRDefault="0029318F" w:rsidP="0029318F">
      <w:pPr>
        <w:pStyle w:val="Heading4"/>
      </w:pPr>
      <w:r>
        <w:t>Recorded Engineering Data Peak Processing Rate</w:t>
      </w:r>
    </w:p>
    <w:p w:rsidR="0029318F" w:rsidRDefault="0029318F" w:rsidP="0029318F">
      <w:r>
        <w:t>EDP shall be capable of receiving at least 13 Gbits of uncompressed Recorded Engineering Telemetry Data within a 12-hour period. [DMS-243]</w:t>
      </w:r>
    </w:p>
    <w:p w:rsidR="0029318F" w:rsidRDefault="0029318F" w:rsidP="0029318F">
      <w:pPr>
        <w:pStyle w:val="Heading4"/>
      </w:pPr>
      <w:r>
        <w:t>Recorded Engineering Data Store</w:t>
      </w:r>
    </w:p>
    <w:p w:rsidR="0029318F" w:rsidRDefault="0029318F" w:rsidP="0029318F">
      <w:r>
        <w:t>EDP shall store Recorded Engineering Telemetry Data files in the Engineering Data Archive. [DMS-209]</w:t>
      </w:r>
    </w:p>
    <w:p w:rsidR="0029318F" w:rsidRDefault="0029318F" w:rsidP="0029318F">
      <w:pPr>
        <w:pStyle w:val="Heading4"/>
      </w:pPr>
      <w:r>
        <w:t>Recorded Engineering File Time Range</w:t>
      </w:r>
    </w:p>
    <w:p w:rsidR="0029318F" w:rsidRDefault="0029318F" w:rsidP="0029318F">
      <w:r>
        <w:t>EDP shall determine the time range of the data contained in each recorded engineering data file by capturing the earliest and latest packet times in the file. [DMS-244]</w:t>
      </w:r>
    </w:p>
    <w:p w:rsidR="0029318F" w:rsidRDefault="0029318F" w:rsidP="0029318F">
      <w:pPr>
        <w:pStyle w:val="Heading4"/>
      </w:pPr>
      <w:r>
        <w:t>Recorded Engineering File Catalog</w:t>
      </w:r>
    </w:p>
    <w:p w:rsidR="0029318F" w:rsidRDefault="0029318F" w:rsidP="0029318F">
      <w:r>
        <w:t>EDP shall provide the archive catalog with the file name and time range of coverage for each recorded engineering data file. [DMS-245]</w:t>
      </w:r>
    </w:p>
    <w:p w:rsidR="0029318F" w:rsidRDefault="0029318F" w:rsidP="0029318F">
      <w:pPr>
        <w:pStyle w:val="Heading4"/>
      </w:pPr>
      <w:r>
        <w:t>Recorded Engineering File Archive Time</w:t>
      </w:r>
    </w:p>
    <w:p w:rsidR="0029318F" w:rsidRDefault="0029318F" w:rsidP="0029318F">
      <w:r>
        <w:t>EDP shall store Recorded Engineering Telemetry Data files in the Engineering Data Archive within 23 hours of receipt, 95% of the time over a period of one year. [DMS-213]</w:t>
      </w:r>
    </w:p>
    <w:p w:rsidR="00E927C0" w:rsidRDefault="00E927C0" w:rsidP="0029318F"/>
    <w:p w:rsidR="0029318F" w:rsidRDefault="0029318F" w:rsidP="0029318F">
      <w:pPr>
        <w:pStyle w:val="Heading3"/>
        <w:spacing w:before="0" w:after="200"/>
      </w:pPr>
      <w:bookmarkStart w:id="388" w:name="_Toc280275259"/>
      <w:r>
        <w:t>Calibrated Engineering Data Products</w:t>
      </w:r>
      <w:bookmarkEnd w:id="388"/>
    </w:p>
    <w:p w:rsidR="0029318F" w:rsidRDefault="0029318F" w:rsidP="0029318F">
      <w:pPr>
        <w:pStyle w:val="Heading4"/>
      </w:pPr>
      <w:r>
        <w:t>DMS Engineering Database</w:t>
      </w:r>
    </w:p>
    <w:p w:rsidR="0029318F" w:rsidRDefault="0029318F" w:rsidP="0029318F">
      <w:r>
        <w:t>DMS shall provide an engineering database for calibrated engineering data parameters. [DMS-247]</w:t>
      </w:r>
    </w:p>
    <w:p w:rsidR="0029318F" w:rsidRDefault="0029318F" w:rsidP="0029318F">
      <w:pPr>
        <w:pStyle w:val="Heading4"/>
      </w:pPr>
      <w:r>
        <w:t>Change-only Values in Engineering DB</w:t>
      </w:r>
    </w:p>
    <w:p w:rsidR="0029318F" w:rsidRDefault="0029318F" w:rsidP="0029318F">
      <w:r>
        <w:t>The DMS engineering database shall hold change-only calibrated engineering parameter values for each parameter to which DMS has subscribed. [DMS-248]</w:t>
      </w:r>
    </w:p>
    <w:p w:rsidR="0029318F" w:rsidRDefault="0029318F" w:rsidP="0029318F">
      <w:pPr>
        <w:pStyle w:val="Heading4"/>
      </w:pPr>
      <w:r>
        <w:t>Changes to Eng. Data Subscription</w:t>
      </w:r>
    </w:p>
    <w:p w:rsidR="0029318F" w:rsidRDefault="0029318F" w:rsidP="0029318F">
      <w:r>
        <w:t>DMS shall support changes to the subscription list of calibrated engineering parameters. [DMS-249]</w:t>
      </w:r>
    </w:p>
    <w:p w:rsidR="0029318F" w:rsidRDefault="0029318F" w:rsidP="0029318F">
      <w:pPr>
        <w:pStyle w:val="Heading4"/>
      </w:pPr>
      <w:r>
        <w:lastRenderedPageBreak/>
        <w:t>Only Public Parameters in Eng. DB</w:t>
      </w:r>
    </w:p>
    <w:p w:rsidR="0029318F" w:rsidRDefault="0029318F" w:rsidP="0029318F">
      <w:r>
        <w:t>Only parameters available to the public shall be included in the DMS calibrated engineering parameter subscription list. [DMS-250]</w:t>
      </w:r>
    </w:p>
    <w:p w:rsidR="0029318F" w:rsidRDefault="0029318F" w:rsidP="0029318F">
      <w:pPr>
        <w:pStyle w:val="Heading4"/>
      </w:pPr>
      <w:r>
        <w:t>Track Changes to Eng DB Parameters</w:t>
      </w:r>
    </w:p>
    <w:p w:rsidR="0029318F" w:rsidRDefault="0029318F" w:rsidP="0029318F">
      <w:r>
        <w:t>All changes to the DMS engineering database parameter values shall be tracked. [DMS-246]</w:t>
      </w:r>
    </w:p>
    <w:p w:rsidR="00E927C0" w:rsidRDefault="00E927C0" w:rsidP="0029318F"/>
    <w:p w:rsidR="0029318F" w:rsidRDefault="0029318F" w:rsidP="0029318F">
      <w:pPr>
        <w:pStyle w:val="Heading2"/>
        <w:widowControl/>
        <w:tabs>
          <w:tab w:val="clear" w:pos="576"/>
          <w:tab w:val="num" w:pos="720"/>
        </w:tabs>
        <w:autoSpaceDE/>
        <w:autoSpaceDN/>
        <w:adjustRightInd/>
        <w:spacing w:before="0" w:after="200" w:line="240" w:lineRule="auto"/>
        <w:ind w:left="720" w:hanging="720"/>
      </w:pPr>
      <w:bookmarkStart w:id="389" w:name="_Toc280275260"/>
      <w:r>
        <w:t>Workflow Manager</w:t>
      </w:r>
      <w:bookmarkEnd w:id="389"/>
    </w:p>
    <w:p w:rsidR="0029318F" w:rsidRDefault="0029318F" w:rsidP="0029318F">
      <w:pPr>
        <w:pStyle w:val="Heading3"/>
        <w:spacing w:before="0" w:after="200"/>
      </w:pPr>
      <w:bookmarkStart w:id="390" w:name="_Toc280275261"/>
      <w:r>
        <w:t>Stages</w:t>
      </w:r>
      <w:bookmarkEnd w:id="390"/>
    </w:p>
    <w:p w:rsidR="0029318F" w:rsidRDefault="0029318F" w:rsidP="0029318F">
      <w:pPr>
        <w:pStyle w:val="Heading4"/>
      </w:pPr>
      <w:r>
        <w:t>Stage Integration</w:t>
      </w:r>
    </w:p>
    <w:p w:rsidR="0029318F" w:rsidRDefault="0029318F" w:rsidP="0029318F">
      <w:r>
        <w:t>The Workflow Manager shall be capable of integrating any parameter-driven, non-interactive computer program as a stage in a workflow. [DMS-500]</w:t>
      </w:r>
    </w:p>
    <w:p w:rsidR="0029318F" w:rsidRDefault="0029318F" w:rsidP="0029318F">
      <w:pPr>
        <w:pStyle w:val="Heading4"/>
      </w:pPr>
      <w:r>
        <w:t>Multiple Instances of Stages</w:t>
      </w:r>
    </w:p>
    <w:p w:rsidR="0029318F" w:rsidRDefault="0029318F" w:rsidP="0029318F">
      <w:r>
        <w:t>The Workflow Manager shall provide the capability to run multiple instances of chosen stages simultaneously to improve system throughput. [DMS-501]</w:t>
      </w:r>
    </w:p>
    <w:p w:rsidR="00E927C0" w:rsidRDefault="00E927C0" w:rsidP="0029318F"/>
    <w:p w:rsidR="0029318F" w:rsidRDefault="0029318F" w:rsidP="0029318F">
      <w:r>
        <w:t>Note: Provides parallel processing capability.</w:t>
      </w:r>
    </w:p>
    <w:p w:rsidR="0029318F" w:rsidRDefault="0029318F" w:rsidP="0029318F">
      <w:pPr>
        <w:pStyle w:val="Heading4"/>
      </w:pPr>
      <w:r>
        <w:t>Stage Instances on Different Machines</w:t>
      </w:r>
    </w:p>
    <w:p w:rsidR="0029318F" w:rsidRDefault="0029318F" w:rsidP="0029318F">
      <w:r>
        <w:t>The Workflow Manager shall provide the capability to spread stage instances over multiple machines in a cluster. [DMS-502]</w:t>
      </w:r>
    </w:p>
    <w:p w:rsidR="00E927C0" w:rsidRDefault="00E927C0" w:rsidP="0029318F"/>
    <w:p w:rsidR="0029318F" w:rsidRDefault="0029318F" w:rsidP="0029318F">
      <w:r>
        <w:t>Note: Provides distributed processing capability.</w:t>
      </w:r>
    </w:p>
    <w:p w:rsidR="0029318F" w:rsidRDefault="0029318F" w:rsidP="0029318F">
      <w:pPr>
        <w:pStyle w:val="Heading4"/>
      </w:pPr>
      <w:r>
        <w:t>Multiple Workflows on the Same Account</w:t>
      </w:r>
    </w:p>
    <w:p w:rsidR="0029318F" w:rsidRDefault="0029318F" w:rsidP="0029318F">
      <w:r>
        <w:t>The Workflow Manager shall be capable of running multiple, non-interfering workflows under the same account on the same set of computer hardware. [DMS-503]</w:t>
      </w:r>
    </w:p>
    <w:p w:rsidR="00E927C0" w:rsidRDefault="00E927C0" w:rsidP="0029318F"/>
    <w:p w:rsidR="0029318F" w:rsidRDefault="0029318F" w:rsidP="0029318F">
      <w:r>
        <w:t>Note: Workflows can be designed to interact without interfering.</w:t>
      </w:r>
    </w:p>
    <w:p w:rsidR="0029318F" w:rsidRDefault="0029318F" w:rsidP="0029318F">
      <w:pPr>
        <w:pStyle w:val="Heading4"/>
      </w:pPr>
      <w:r>
        <w:t>Different Accounts on the Same Hardware</w:t>
      </w:r>
    </w:p>
    <w:p w:rsidR="0029318F" w:rsidRDefault="0029318F" w:rsidP="0029318F">
      <w:r>
        <w:t>The Workflow Manager shall have the capability of running as separate workflow instances under different user accounts on the same set of computer hardware that do not interfere with each other. [DMS-504]</w:t>
      </w:r>
    </w:p>
    <w:p w:rsidR="0029318F" w:rsidRDefault="0029318F" w:rsidP="0029318F">
      <w:pPr>
        <w:pStyle w:val="Heading4"/>
      </w:pPr>
      <w:r>
        <w:t>External Trigger Events</w:t>
      </w:r>
    </w:p>
    <w:p w:rsidR="0029318F" w:rsidRDefault="0029318F" w:rsidP="0029318F">
      <w:r>
        <w:t>The Workflow Manager shall provide the capability for workflows to respond to external trigger events, including but not limited to arrival of files in a directory or reaching a particular date or wall-clock time. [DMS-505]</w:t>
      </w:r>
    </w:p>
    <w:p w:rsidR="0029318F" w:rsidRDefault="0029318F" w:rsidP="0029318F">
      <w:pPr>
        <w:pStyle w:val="Heading4"/>
      </w:pPr>
      <w:r>
        <w:lastRenderedPageBreak/>
        <w:t>Multi-threaded Stages</w:t>
      </w:r>
    </w:p>
    <w:p w:rsidR="0029318F" w:rsidRDefault="0029318F" w:rsidP="0029318F">
      <w:r>
        <w:t>The Workflow Manager shall support stages that are multi-threaded computer programs. [DMS-506]</w:t>
      </w:r>
    </w:p>
    <w:p w:rsidR="0029318F" w:rsidRDefault="0029318F" w:rsidP="0029318F">
      <w:pPr>
        <w:pStyle w:val="Heading4"/>
      </w:pPr>
      <w:r>
        <w:t>Dynamic Stages</w:t>
      </w:r>
    </w:p>
    <w:p w:rsidR="0029318F" w:rsidRDefault="0029318F" w:rsidP="0029318F">
      <w:r>
        <w:t>The Workflow Manager shall provide the capability for adding or removing stage instances to or from an active workflow.  [DMS-598]</w:t>
      </w:r>
    </w:p>
    <w:p w:rsidR="0029318F" w:rsidRDefault="0029318F" w:rsidP="0029318F">
      <w:pPr>
        <w:pStyle w:val="Heading4"/>
      </w:pPr>
      <w:r>
        <w:t>Connect to Internet Resources</w:t>
      </w:r>
    </w:p>
    <w:p w:rsidR="0029318F" w:rsidRDefault="0029318F" w:rsidP="0029318F">
      <w:r>
        <w:t>The Workflow Manager shall permit stages to have access to resources on the Internet. [DMS-507]</w:t>
      </w:r>
    </w:p>
    <w:p w:rsidR="00E927C0" w:rsidRDefault="00E927C0" w:rsidP="0029318F"/>
    <w:p w:rsidR="0029318F" w:rsidRDefault="0029318F" w:rsidP="0029318F">
      <w:pPr>
        <w:pStyle w:val="Heading3"/>
        <w:spacing w:before="0" w:after="200"/>
      </w:pPr>
      <w:bookmarkStart w:id="391" w:name="_Toc280275262"/>
      <w:r>
        <w:t>Monitor and Control</w:t>
      </w:r>
      <w:bookmarkEnd w:id="391"/>
    </w:p>
    <w:p w:rsidR="0029318F" w:rsidRDefault="0029318F" w:rsidP="0029318F">
      <w:pPr>
        <w:pStyle w:val="Heading4"/>
      </w:pPr>
      <w:r>
        <w:t>GUI for Monitoring and Control</w:t>
      </w:r>
    </w:p>
    <w:p w:rsidR="0029318F" w:rsidRDefault="0029318F" w:rsidP="0029318F">
      <w:r>
        <w:t>The Workflow Manager shall have a graphical user interface for monitoring and controlling workflow processing. [DMS-508]</w:t>
      </w:r>
    </w:p>
    <w:p w:rsidR="0029318F" w:rsidRDefault="0029318F" w:rsidP="0029318F">
      <w:pPr>
        <w:pStyle w:val="Heading4"/>
      </w:pPr>
      <w:r>
        <w:t>Workflow Monitoring</w:t>
      </w:r>
    </w:p>
    <w:p w:rsidR="0029318F" w:rsidRDefault="0029318F" w:rsidP="0029318F">
      <w:r>
        <w:t>The Workflow Manager shall provide the capability for an authorized operator to monitor the workflow of any other operator. [DMS-509]</w:t>
      </w:r>
    </w:p>
    <w:p w:rsidR="0029318F" w:rsidRDefault="0029318F" w:rsidP="0029318F">
      <w:pPr>
        <w:pStyle w:val="Heading4"/>
      </w:pPr>
      <w:r>
        <w:t>Workflow Control</w:t>
      </w:r>
    </w:p>
    <w:p w:rsidR="0029318F" w:rsidRDefault="0029318F" w:rsidP="0029318F">
      <w:r>
        <w:t>The Workflow Manager shall provide the capability for an authorized operator to assume workflow control from another operator. [DMS-510]</w:t>
      </w:r>
    </w:p>
    <w:p w:rsidR="0029318F" w:rsidRDefault="0029318F" w:rsidP="0029318F">
      <w:pPr>
        <w:pStyle w:val="Heading4"/>
      </w:pPr>
      <w:r>
        <w:t>Application/Workflow Segregation</w:t>
      </w:r>
    </w:p>
    <w:p w:rsidR="0029318F" w:rsidRDefault="0029318F" w:rsidP="0029318F">
      <w:r>
        <w:t>The Workflow Manager shall not require applications to have embedded workflow control knowledge. [DMS-511]</w:t>
      </w:r>
    </w:p>
    <w:p w:rsidR="00E927C0" w:rsidRDefault="00E927C0" w:rsidP="0029318F"/>
    <w:p w:rsidR="0029318F" w:rsidRDefault="0029318F" w:rsidP="0029318F">
      <w:r>
        <w:t>Note: Applications should be able to run without the workflow manager.</w:t>
      </w:r>
    </w:p>
    <w:p w:rsidR="0029318F" w:rsidRDefault="0029318F" w:rsidP="0029318F">
      <w:pPr>
        <w:pStyle w:val="Heading4"/>
      </w:pPr>
      <w:r>
        <w:t>Workflow Priority</w:t>
      </w:r>
    </w:p>
    <w:p w:rsidR="0029318F" w:rsidRDefault="0029318F" w:rsidP="0029318F">
      <w:r>
        <w:t>The Workflow Manager shall be capable of assigning levels of processing priority to each workflow. [DMS-512]</w:t>
      </w:r>
    </w:p>
    <w:p w:rsidR="0029318F" w:rsidRDefault="0029318F" w:rsidP="0029318F">
      <w:pPr>
        <w:pStyle w:val="Heading4"/>
      </w:pPr>
      <w:r>
        <w:t>Workflow Shutdown</w:t>
      </w:r>
    </w:p>
    <w:p w:rsidR="0029318F" w:rsidRDefault="0029318F" w:rsidP="0029318F">
      <w:r>
        <w:t xml:space="preserve">The Workflow Manager shall provide the capability to shut down processing within a workflow after completing the current unit of work, and leave it in a </w:t>
      </w:r>
      <w:proofErr w:type="spellStart"/>
      <w:r>
        <w:t>restartable</w:t>
      </w:r>
      <w:proofErr w:type="spellEnd"/>
      <w:r>
        <w:t xml:space="preserve"> state.  [DMS-513]</w:t>
      </w:r>
    </w:p>
    <w:p w:rsidR="0029318F" w:rsidRDefault="0029318F" w:rsidP="0029318F">
      <w:pPr>
        <w:pStyle w:val="Heading4"/>
      </w:pPr>
      <w:r>
        <w:t>Workflow Restart</w:t>
      </w:r>
    </w:p>
    <w:p w:rsidR="0029318F" w:rsidRDefault="0029318F" w:rsidP="0029318F">
      <w:r>
        <w:t>The Workflow Manager shall provide the capability to restart processing within a workflow from the point of a prior, clean shut down. [DMS-514]</w:t>
      </w:r>
    </w:p>
    <w:p w:rsidR="0029318F" w:rsidRDefault="0029318F" w:rsidP="0029318F">
      <w:pPr>
        <w:pStyle w:val="Heading4"/>
      </w:pPr>
      <w:r>
        <w:lastRenderedPageBreak/>
        <w:t>Stage Status Monitoring</w:t>
      </w:r>
    </w:p>
    <w:p w:rsidR="0029318F" w:rsidRDefault="0029318F" w:rsidP="0029318F">
      <w:r>
        <w:t>The Workflow Manager shall provide indication of the current status of each stage in a workflow. [DMS-515]</w:t>
      </w:r>
    </w:p>
    <w:p w:rsidR="0029318F" w:rsidRDefault="0029318F" w:rsidP="0029318F">
      <w:pPr>
        <w:pStyle w:val="Heading4"/>
      </w:pPr>
      <w:r>
        <w:t>Dataset Status Monitoring</w:t>
      </w:r>
    </w:p>
    <w:p w:rsidR="0029318F" w:rsidRDefault="0029318F" w:rsidP="0029318F">
      <w:r>
        <w:t>The Workflow Manager shall provide indication of the current status of each dataset in a workflow. [DMS-516]</w:t>
      </w:r>
    </w:p>
    <w:p w:rsidR="0029318F" w:rsidRDefault="0029318F" w:rsidP="0029318F">
      <w:pPr>
        <w:pStyle w:val="Heading4"/>
      </w:pPr>
      <w:r>
        <w:t>Suspend/Resume Stage</w:t>
      </w:r>
    </w:p>
    <w:p w:rsidR="0029318F" w:rsidRDefault="0029318F" w:rsidP="0029318F">
      <w:r>
        <w:t>The Workflow Manager shall provide the capability to suspend/resume a stage after completing the current unit of work, while other stages continue processing in a workflow. [DMS-517]</w:t>
      </w:r>
    </w:p>
    <w:p w:rsidR="0029318F" w:rsidRDefault="0029318F" w:rsidP="0029318F">
      <w:pPr>
        <w:pStyle w:val="Heading4"/>
      </w:pPr>
      <w:r>
        <w:t>Suspend/Resume Process</w:t>
      </w:r>
    </w:p>
    <w:p w:rsidR="0029318F" w:rsidRDefault="0029318F" w:rsidP="0029318F">
      <w:r>
        <w:t>The Workflow Manager shall provide the capability to suspend/resume the processing of a dataset after completing the current stage, while other datasets continue processing in a workflow. [DMS-518]</w:t>
      </w:r>
    </w:p>
    <w:p w:rsidR="0029318F" w:rsidRDefault="0029318F" w:rsidP="0029318F">
      <w:pPr>
        <w:pStyle w:val="Heading4"/>
      </w:pPr>
      <w:r>
        <w:t>Restart Failed Dataset</w:t>
      </w:r>
    </w:p>
    <w:p w:rsidR="0029318F" w:rsidRDefault="0029318F" w:rsidP="0029318F">
      <w:r>
        <w:t>The Workflow Manager shall provide the capability for an operator to command a failed dataset to restart following the last completed stage in a workflow. [DMS-523]</w:t>
      </w:r>
    </w:p>
    <w:p w:rsidR="0029318F" w:rsidRDefault="0029318F" w:rsidP="0029318F">
      <w:pPr>
        <w:pStyle w:val="Heading4"/>
      </w:pPr>
      <w:r>
        <w:t>Halt Stage or Workflow</w:t>
      </w:r>
    </w:p>
    <w:p w:rsidR="0029318F" w:rsidRDefault="0029318F" w:rsidP="0029318F">
      <w:r>
        <w:t>The Workflow Manager shall deliver a “halt” signal, such that a particular stage or entire workflow can be terminated immediately, without waiting for the current dataset to complete processing. [DMS-524]</w:t>
      </w:r>
    </w:p>
    <w:p w:rsidR="0029318F" w:rsidRDefault="0029318F" w:rsidP="0029318F">
      <w:pPr>
        <w:pStyle w:val="Heading4"/>
      </w:pPr>
      <w:r>
        <w:t>Remote Monitoring and Control</w:t>
      </w:r>
    </w:p>
    <w:p w:rsidR="0029318F" w:rsidRDefault="0029318F" w:rsidP="0029318F">
      <w:r>
        <w:t>The Workflow Manager shall provide the capability for an authorized user to monitor and control workflows from a remote computer through a common web browser. [DMS-525]</w:t>
      </w:r>
    </w:p>
    <w:p w:rsidR="0029318F" w:rsidRDefault="0029318F" w:rsidP="0029318F">
      <w:pPr>
        <w:pStyle w:val="Heading4"/>
      </w:pPr>
      <w:r>
        <w:t>Display State of Processing</w:t>
      </w:r>
    </w:p>
    <w:p w:rsidR="0029318F" w:rsidRDefault="0029318F" w:rsidP="0029318F">
      <w:r>
        <w:t>The Workflow Manager shall provide the capability to display the state of processing for all datasets within a workflow. [DMS-526]</w:t>
      </w:r>
    </w:p>
    <w:p w:rsidR="0029318F" w:rsidRDefault="0029318F" w:rsidP="0029318F">
      <w:pPr>
        <w:pStyle w:val="Heading4"/>
      </w:pPr>
      <w:r>
        <w:t>Sort Display of Processing State</w:t>
      </w:r>
    </w:p>
    <w:p w:rsidR="0029318F" w:rsidRDefault="0029318F" w:rsidP="0029318F">
      <w:r>
        <w:t>The Workflow Manager shall provide the capability to control the sort order of the display of the state of processing for all datasets within a workflow. [DMS-527]</w:t>
      </w:r>
    </w:p>
    <w:p w:rsidR="0029318F" w:rsidRDefault="0029318F" w:rsidP="0029318F">
      <w:pPr>
        <w:pStyle w:val="Heading4"/>
      </w:pPr>
      <w:r>
        <w:t>View Datasets Active in Stage</w:t>
      </w:r>
    </w:p>
    <w:p w:rsidR="0029318F" w:rsidRDefault="0029318F" w:rsidP="0029318F">
      <w:r>
        <w:t>The Workflow Manager shall provide the capability to view which datasets are actively being processed by a stage. [DMS-528]</w:t>
      </w:r>
    </w:p>
    <w:p w:rsidR="0029318F" w:rsidRDefault="0029318F" w:rsidP="0029318F">
      <w:pPr>
        <w:pStyle w:val="Heading4"/>
      </w:pPr>
      <w:r>
        <w:lastRenderedPageBreak/>
        <w:t>View Failed Datasets Only</w:t>
      </w:r>
    </w:p>
    <w:p w:rsidR="0029318F" w:rsidRDefault="0029318F" w:rsidP="0029318F">
      <w:r>
        <w:t>The Workflow Manager shall provide the capability to view the status of only the datasets that have failed processing. [DMS-529]</w:t>
      </w:r>
    </w:p>
    <w:p w:rsidR="0029318F" w:rsidRDefault="0029318F" w:rsidP="0029318F">
      <w:pPr>
        <w:pStyle w:val="Heading4"/>
      </w:pPr>
      <w:r>
        <w:t>Operate Workflow without Admin Privileges</w:t>
      </w:r>
    </w:p>
    <w:p w:rsidR="0029318F" w:rsidRDefault="0029318F" w:rsidP="0029318F">
      <w:r>
        <w:t>It shall be possible to operate the Workflow Manager without root/sys admin privileges. [DMS-530]</w:t>
      </w:r>
    </w:p>
    <w:p w:rsidR="0029318F" w:rsidRDefault="0029318F" w:rsidP="0029318F">
      <w:pPr>
        <w:pStyle w:val="Heading4"/>
      </w:pPr>
      <w:r>
        <w:t>Automated Workflow Start</w:t>
      </w:r>
    </w:p>
    <w:p w:rsidR="0029318F" w:rsidRDefault="0029318F" w:rsidP="0029318F">
      <w:r>
        <w:t xml:space="preserve">The Workflow Manager shall be </w:t>
      </w:r>
      <w:proofErr w:type="spellStart"/>
      <w:r>
        <w:t>startable</w:t>
      </w:r>
      <w:proofErr w:type="spellEnd"/>
      <w:r>
        <w:t xml:space="preserve"> without operator interaction (i.e. in batch/scripted mode). [DMS-531]</w:t>
      </w:r>
    </w:p>
    <w:p w:rsidR="0029318F" w:rsidRDefault="0029318F" w:rsidP="0029318F">
      <w:pPr>
        <w:pStyle w:val="Heading4"/>
      </w:pPr>
      <w:r>
        <w:t>Suspend Workflow for Insufficient Disk Space</w:t>
      </w:r>
    </w:p>
    <w:p w:rsidR="0029318F" w:rsidRDefault="0029318F" w:rsidP="0029318F">
      <w:r>
        <w:t>The Workflow Manager shall have the capability to suspend processing when sufficient disk space is not available to begin processing of another dataset. [DMS-532]</w:t>
      </w:r>
    </w:p>
    <w:p w:rsidR="0029318F" w:rsidRDefault="0029318F" w:rsidP="0029318F">
      <w:pPr>
        <w:pStyle w:val="Heading4"/>
      </w:pPr>
      <w:r>
        <w:t>Save Processing Configuration</w:t>
      </w:r>
    </w:p>
    <w:p w:rsidR="0029318F" w:rsidRDefault="0029318F" w:rsidP="0029318F">
      <w:r>
        <w:t>It shall be possible to save the definition of a processing configuration and use this definition to restart the Workflow Manager. [DMS-533]</w:t>
      </w:r>
    </w:p>
    <w:p w:rsidR="00E927C0" w:rsidRDefault="00E927C0" w:rsidP="0029318F"/>
    <w:p w:rsidR="0029318F" w:rsidRDefault="0029318F" w:rsidP="0029318F">
      <w:r>
        <w:t>Note: The configuration definition would contain the names of workflows, number of instances of each stage, etc.</w:t>
      </w:r>
    </w:p>
    <w:p w:rsidR="0029318F" w:rsidRDefault="0029318F" w:rsidP="0029318F">
      <w:pPr>
        <w:pStyle w:val="Heading4"/>
      </w:pPr>
      <w:r>
        <w:t>Text Formatted Configuration Definition</w:t>
      </w:r>
    </w:p>
    <w:p w:rsidR="0029318F" w:rsidRDefault="0029318F" w:rsidP="0029318F">
      <w:r>
        <w:t>The Workflow Manager shall accept text-format configuration/set-up definitions. [DMS-534]</w:t>
      </w:r>
    </w:p>
    <w:p w:rsidR="00E927C0" w:rsidRDefault="00E927C0" w:rsidP="0029318F"/>
    <w:p w:rsidR="0029318F" w:rsidRDefault="0029318F" w:rsidP="0029318F">
      <w:pPr>
        <w:pStyle w:val="Heading3"/>
        <w:spacing w:before="0" w:after="200"/>
      </w:pPr>
      <w:bookmarkStart w:id="392" w:name="_Toc280275263"/>
      <w:r>
        <w:t>Log Messages</w:t>
      </w:r>
      <w:bookmarkEnd w:id="392"/>
    </w:p>
    <w:p w:rsidR="0029318F" w:rsidRDefault="0029318F" w:rsidP="0029318F">
      <w:pPr>
        <w:pStyle w:val="Heading4"/>
      </w:pPr>
      <w:r>
        <w:t>Capture Stage Specific Log Messages</w:t>
      </w:r>
    </w:p>
    <w:p w:rsidR="0029318F" w:rsidRDefault="0029318F" w:rsidP="0029318F">
      <w:r>
        <w:t>The Workflow Manager shall capture stage-specific log messages from each dataset in a workflow and make them available to an operator. [DMS-519]</w:t>
      </w:r>
    </w:p>
    <w:p w:rsidR="0029318F" w:rsidRDefault="0029318F" w:rsidP="0029318F">
      <w:pPr>
        <w:pStyle w:val="Heading4"/>
      </w:pPr>
      <w:r>
        <w:t>Search Stage Specific Log Messages</w:t>
      </w:r>
    </w:p>
    <w:p w:rsidR="0029318F" w:rsidRDefault="0029318F" w:rsidP="0029318F">
      <w:r>
        <w:t>The Workflow Manager shall provide the capability for searching the stage-specific log messages from each dataset in a workflow. [DMS-520]</w:t>
      </w:r>
    </w:p>
    <w:p w:rsidR="0029318F" w:rsidRDefault="0029318F" w:rsidP="0029318F">
      <w:pPr>
        <w:pStyle w:val="Heading4"/>
      </w:pPr>
      <w:r>
        <w:t>Capture Dataset Specific Log Messages</w:t>
      </w:r>
    </w:p>
    <w:p w:rsidR="0029318F" w:rsidRDefault="0029318F" w:rsidP="0029318F">
      <w:r>
        <w:t>The Workflow Manager shall capture dataset-specific log messages across the stages in a workflow, and make them available to an operator. [DMS-521]</w:t>
      </w:r>
    </w:p>
    <w:p w:rsidR="00BD0E67" w:rsidRDefault="00BD0E67" w:rsidP="0029318F"/>
    <w:p w:rsidR="0029318F" w:rsidRDefault="0029318F" w:rsidP="0029318F">
      <w:r>
        <w:t>Note: E.g., dataset XYZ messages from all of the stages it has passed through.</w:t>
      </w:r>
    </w:p>
    <w:p w:rsidR="0029318F" w:rsidRDefault="0029318F" w:rsidP="0029318F">
      <w:pPr>
        <w:widowControl w:val="0"/>
      </w:pPr>
      <w:r>
        <w:t>The log becomes part of the data products.</w:t>
      </w:r>
    </w:p>
    <w:p w:rsidR="0029318F" w:rsidRDefault="0029318F" w:rsidP="0029318F">
      <w:pPr>
        <w:pStyle w:val="Heading4"/>
      </w:pPr>
      <w:r>
        <w:lastRenderedPageBreak/>
        <w:t>Search Dataset Specific Log Messages</w:t>
      </w:r>
    </w:p>
    <w:p w:rsidR="0029318F" w:rsidRDefault="0029318F" w:rsidP="0029318F">
      <w:r>
        <w:t>The Workflow Manager shall provide the capability for searching the dataset-specific log messages in a workflow. [DMS-522]</w:t>
      </w:r>
    </w:p>
    <w:p w:rsidR="0029318F" w:rsidRDefault="0029318F" w:rsidP="00B67448"/>
    <w:p w:rsidR="001C041B" w:rsidRDefault="001C041B" w:rsidP="00B67448"/>
    <w:p w:rsidR="00B67448" w:rsidRDefault="00B67448" w:rsidP="00B67448">
      <w:pPr>
        <w:pStyle w:val="Heading1"/>
        <w:sectPr w:rsidR="00B67448" w:rsidSect="00344DF7">
          <w:pgSz w:w="12240" w:h="15840"/>
          <w:pgMar w:top="1440" w:right="1440" w:bottom="1800" w:left="1440" w:header="720" w:footer="576" w:gutter="0"/>
          <w:pgNumType w:start="1" w:chapStyle="1"/>
          <w:cols w:space="720"/>
          <w:noEndnote/>
          <w:docGrid w:linePitch="326"/>
        </w:sectPr>
      </w:pPr>
    </w:p>
    <w:p w:rsidR="00B67448" w:rsidRDefault="00B67448" w:rsidP="00B67448">
      <w:pPr>
        <w:pStyle w:val="Heading1"/>
      </w:pPr>
      <w:bookmarkStart w:id="393" w:name="_Toc280275264"/>
      <w:r>
        <w:lastRenderedPageBreak/>
        <w:t>DMS Science Software Component Requirements</w:t>
      </w:r>
      <w:bookmarkEnd w:id="393"/>
    </w:p>
    <w:p w:rsidR="001C041B" w:rsidRDefault="001C041B" w:rsidP="00B67448">
      <w:pPr>
        <w:widowControl w:val="0"/>
      </w:pPr>
    </w:p>
    <w:p w:rsidR="00E927C0" w:rsidRDefault="00E927C0" w:rsidP="00E927C0">
      <w:pPr>
        <w:pStyle w:val="Heading2"/>
        <w:widowControl/>
        <w:tabs>
          <w:tab w:val="clear" w:pos="576"/>
          <w:tab w:val="num" w:pos="720"/>
        </w:tabs>
        <w:autoSpaceDE/>
        <w:autoSpaceDN/>
        <w:adjustRightInd/>
        <w:spacing w:before="0" w:after="200" w:line="240" w:lineRule="auto"/>
        <w:ind w:left="720" w:hanging="720"/>
      </w:pPr>
      <w:bookmarkStart w:id="394" w:name="_Toc280275265"/>
      <w:r>
        <w:t>Calibration keywords</w:t>
      </w:r>
      <w:bookmarkEnd w:id="394"/>
    </w:p>
    <w:p w:rsidR="00E927C0" w:rsidRDefault="00E927C0" w:rsidP="00E927C0">
      <w:pPr>
        <w:pStyle w:val="Heading3"/>
        <w:spacing w:before="0" w:after="200"/>
      </w:pPr>
      <w:bookmarkStart w:id="395" w:name="_Toc280275266"/>
      <w:r>
        <w:t>Calibration Reference Data Keywords</w:t>
      </w:r>
      <w:bookmarkEnd w:id="395"/>
    </w:p>
    <w:p w:rsidR="00E927C0" w:rsidRDefault="00E927C0" w:rsidP="00E927C0">
      <w:pPr>
        <w:pStyle w:val="Heading4"/>
      </w:pPr>
      <w:r>
        <w:t>Associate Science Data with Calibration Reference Data</w:t>
      </w:r>
    </w:p>
    <w:p w:rsidR="00E927C0" w:rsidRDefault="00E927C0" w:rsidP="00E927C0">
      <w:r>
        <w:t>SDP shall associate Science Data with applicable Calibration Reference Data for use in calibrating Science Data. [DMS-134]</w:t>
      </w:r>
    </w:p>
    <w:p w:rsidR="00E927C0" w:rsidRDefault="00E927C0" w:rsidP="00E927C0">
      <w:pPr>
        <w:pStyle w:val="Heading4"/>
      </w:pPr>
      <w:r>
        <w:t>User Designated Calibration Reference Data</w:t>
      </w:r>
    </w:p>
    <w:p w:rsidR="00E927C0" w:rsidRDefault="00E927C0" w:rsidP="00E927C0">
      <w:r>
        <w:t>The DMS shall provide a capability for the JWST data user to generate Science Data Products using selected applicable Calibration Reference Data.  [DMS-187]</w:t>
      </w:r>
    </w:p>
    <w:p w:rsidR="00E927C0" w:rsidRDefault="00E927C0" w:rsidP="00E927C0"/>
    <w:p w:rsidR="00E927C0" w:rsidRDefault="00E927C0" w:rsidP="00E927C0">
      <w:pPr>
        <w:pStyle w:val="Heading3"/>
        <w:spacing w:before="0" w:after="200"/>
      </w:pPr>
      <w:bookmarkStart w:id="396" w:name="_Toc280275267"/>
      <w:r>
        <w:t>Image Extension Keywords</w:t>
      </w:r>
      <w:bookmarkEnd w:id="396"/>
    </w:p>
    <w:p w:rsidR="00E927C0" w:rsidRDefault="00E927C0" w:rsidP="00E927C0">
      <w:pPr>
        <w:pStyle w:val="Heading4"/>
      </w:pPr>
      <w:r>
        <w:t>Image Statistic Keywords</w:t>
      </w:r>
    </w:p>
    <w:p w:rsidR="00E927C0" w:rsidRDefault="00E927C0" w:rsidP="00E927C0">
      <w:r>
        <w:t>Calibration shall populate image statistic keywords that provide values for the minimum, maximum, and mean signal-to-noise ratio in the image. [DMS-193]</w:t>
      </w:r>
    </w:p>
    <w:p w:rsidR="00E927C0" w:rsidRDefault="00E927C0" w:rsidP="00E927C0"/>
    <w:p w:rsidR="00E927C0" w:rsidRDefault="00E927C0" w:rsidP="00E927C0">
      <w:pPr>
        <w:pStyle w:val="Heading2"/>
        <w:widowControl/>
        <w:tabs>
          <w:tab w:val="clear" w:pos="576"/>
          <w:tab w:val="num" w:pos="720"/>
        </w:tabs>
        <w:autoSpaceDE/>
        <w:autoSpaceDN/>
        <w:adjustRightInd/>
        <w:spacing w:before="0" w:after="200" w:line="240" w:lineRule="auto"/>
        <w:ind w:left="720" w:hanging="720"/>
      </w:pPr>
      <w:bookmarkStart w:id="397" w:name="_Toc280275268"/>
      <w:r>
        <w:t>Calibration Pipeline</w:t>
      </w:r>
      <w:bookmarkEnd w:id="397"/>
    </w:p>
    <w:p w:rsidR="00E927C0" w:rsidRDefault="00E927C0" w:rsidP="00E927C0">
      <w:pPr>
        <w:pStyle w:val="Heading3"/>
        <w:spacing w:before="0" w:after="200"/>
      </w:pPr>
      <w:bookmarkStart w:id="398" w:name="_Toc280275269"/>
      <w:r>
        <w:t>Calibration Pipeline Processing</w:t>
      </w:r>
      <w:bookmarkEnd w:id="398"/>
    </w:p>
    <w:p w:rsidR="00E927C0" w:rsidRDefault="00E927C0" w:rsidP="00E927C0">
      <w:pPr>
        <w:pStyle w:val="Heading4"/>
      </w:pPr>
      <w:r>
        <w:t>Generate Science Data Products</w:t>
      </w:r>
    </w:p>
    <w:p w:rsidR="00E927C0" w:rsidRDefault="00E927C0" w:rsidP="00E927C0">
      <w:r>
        <w:t>The DMS shall generate Calibrated Science Data Products from Science Data for all supported modes of the JWST science instruments, as defined in section 3.1.3 of the S&amp;OC Requirements Document (JWST-RQMT-002032, JWST-STScI-000046) under Science Instrument Capabilities. [DMS-192]</w:t>
      </w:r>
    </w:p>
    <w:p w:rsidR="00E927C0" w:rsidRDefault="00E927C0" w:rsidP="00E927C0">
      <w:pPr>
        <w:pStyle w:val="Heading4"/>
      </w:pPr>
      <w:r>
        <w:t>Calibration Algorithms for Science Instruments</w:t>
      </w:r>
    </w:p>
    <w:p w:rsidR="00E927C0" w:rsidRDefault="00E927C0" w:rsidP="00E927C0">
      <w:r>
        <w:t>The DMS shall provide Calibration Algorithms for use in calibrating Science Data generated by the NIRCam, NIRSpec, MIRI, and FGS-TFI instruments. [DMS-188]</w:t>
      </w:r>
    </w:p>
    <w:p w:rsidR="00E927C0" w:rsidRDefault="00E927C0" w:rsidP="00E927C0">
      <w:pPr>
        <w:pStyle w:val="Heading4"/>
      </w:pPr>
      <w:r>
        <w:t>Calibration Algorithms for Guider</w:t>
      </w:r>
    </w:p>
    <w:p w:rsidR="00E927C0" w:rsidRDefault="00E927C0" w:rsidP="00E927C0">
      <w:r>
        <w:t>The DMS shall provide Calibration Algorithms for use in calibrating Science Data generated by the FGS-Guider instrument. [DMS-189]</w:t>
      </w:r>
    </w:p>
    <w:p w:rsidR="00E927C0" w:rsidRDefault="00E927C0" w:rsidP="00E927C0"/>
    <w:p w:rsidR="00E927C0" w:rsidRDefault="00E927C0" w:rsidP="00E927C0">
      <w:r>
        <w:t>Note: Calibration Algorithms will need to be applied to image data taken during guiding, as well as to images taken specifically for calibration. The same algorithms used to generate calibrated data for onboard use should be used to process guiding data.</w:t>
      </w:r>
    </w:p>
    <w:p w:rsidR="00E927C0" w:rsidRDefault="00E927C0" w:rsidP="00E927C0">
      <w:pPr>
        <w:pStyle w:val="Heading4"/>
      </w:pPr>
      <w:r>
        <w:t>Create Level-2 Data Products</w:t>
      </w:r>
    </w:p>
    <w:p w:rsidR="00E927C0" w:rsidRDefault="00E927C0" w:rsidP="00E927C0">
      <w:r>
        <w:t>The Calibration Software shall create Level 2 Science Data Products as specified in the User Handbooks, OP-07. [DMS-460]</w:t>
      </w:r>
    </w:p>
    <w:p w:rsidR="00E927C0" w:rsidRDefault="00E927C0" w:rsidP="00E927C0">
      <w:pPr>
        <w:pStyle w:val="Heading4"/>
      </w:pPr>
      <w:r>
        <w:lastRenderedPageBreak/>
        <w:t>Create Level-3 Data Products</w:t>
      </w:r>
    </w:p>
    <w:p w:rsidR="00E927C0" w:rsidRDefault="00E927C0" w:rsidP="00E927C0">
      <w:r>
        <w:t>The Calibration Software shall create Level 3 Science Data Products as specified in the User Handbooks, OP-07. [DMS-461]</w:t>
      </w:r>
    </w:p>
    <w:p w:rsidR="00E927C0" w:rsidRDefault="00E927C0" w:rsidP="00E927C0">
      <w:pPr>
        <w:pStyle w:val="Heading4"/>
      </w:pPr>
      <w:r>
        <w:t>Observatory Subsystems Calibration</w:t>
      </w:r>
    </w:p>
    <w:p w:rsidR="00E927C0" w:rsidRDefault="00E927C0" w:rsidP="00E927C0">
      <w:r>
        <w:t>The DMS shall provide functions needed for calibration of the following Observatory subsystems:  (a) OTE geometric distortion model (b) FGS bad pixel map [DMS-186]</w:t>
      </w:r>
    </w:p>
    <w:p w:rsidR="00E927C0" w:rsidRDefault="00E927C0" w:rsidP="00E927C0">
      <w:pPr>
        <w:pStyle w:val="Heading4"/>
      </w:pPr>
      <w:r>
        <w:t>User-configurable Calibration Steps</w:t>
      </w:r>
    </w:p>
    <w:p w:rsidR="00E927C0" w:rsidRDefault="00E927C0" w:rsidP="00E927C0">
      <w:r>
        <w:t>The DMS shall permit user-configurable control of which steps are executed to calibrate Science Data for a given observation.  [DMS-194]</w:t>
      </w:r>
    </w:p>
    <w:p w:rsidR="00E927C0" w:rsidRDefault="00E927C0" w:rsidP="00E927C0">
      <w:pPr>
        <w:pStyle w:val="Heading4"/>
      </w:pPr>
      <w:r>
        <w:t>Keywords for Derived Calibration Parameters</w:t>
      </w:r>
    </w:p>
    <w:p w:rsidR="00E927C0" w:rsidRDefault="00E927C0" w:rsidP="00E927C0">
      <w:r>
        <w:t>Calibration software shall add keywords to the science data header for parameters derived from calibration processing. [DMS-255]</w:t>
      </w:r>
    </w:p>
    <w:p w:rsidR="00E927C0" w:rsidRDefault="00E927C0" w:rsidP="00E927C0">
      <w:pPr>
        <w:pStyle w:val="Heading4"/>
      </w:pPr>
      <w:r>
        <w:t>Calibration Access to DMS Engineering Database</w:t>
      </w:r>
    </w:p>
    <w:p w:rsidR="00E927C0" w:rsidRDefault="00E927C0" w:rsidP="00E927C0">
      <w:r>
        <w:t>Calibration software shall access the DMS engineering database in order to derive the engineering information needed for science instrument calibration. [DMS-256]</w:t>
      </w:r>
    </w:p>
    <w:p w:rsidR="00E927C0" w:rsidRDefault="00E927C0" w:rsidP="00E927C0">
      <w:pPr>
        <w:pStyle w:val="Heading4"/>
      </w:pPr>
      <w:r>
        <w:t>Receive Engineering Data in Calibration</w:t>
      </w:r>
    </w:p>
    <w:p w:rsidR="00E927C0" w:rsidRDefault="00E927C0" w:rsidP="00E927C0">
      <w:r>
        <w:t>The Calibration software shall retrieve relevant engineering data from the Engineering Database. [DMS-458]</w:t>
      </w:r>
    </w:p>
    <w:p w:rsidR="00E927C0" w:rsidRDefault="00E927C0" w:rsidP="00E927C0">
      <w:pPr>
        <w:pStyle w:val="Heading4"/>
      </w:pPr>
      <w:r>
        <w:t>Calibration Data from Workflow Manager</w:t>
      </w:r>
    </w:p>
    <w:p w:rsidR="00E927C0" w:rsidRDefault="00E927C0" w:rsidP="00E927C0">
      <w:r>
        <w:t>The Calibration software shall receive Input Data from SDP. [DMS-453]</w:t>
      </w:r>
    </w:p>
    <w:p w:rsidR="00E927C0" w:rsidRDefault="00E927C0" w:rsidP="00E927C0">
      <w:pPr>
        <w:pStyle w:val="Heading4"/>
      </w:pPr>
      <w:r>
        <w:t>Association Information from Workflow Manager</w:t>
      </w:r>
    </w:p>
    <w:p w:rsidR="00E927C0" w:rsidRDefault="00E927C0" w:rsidP="00E927C0">
      <w:r>
        <w:t>The Calibration software shall receive Association information from SDP. [DMS-454]</w:t>
      </w:r>
    </w:p>
    <w:p w:rsidR="00E927C0" w:rsidRDefault="00E927C0" w:rsidP="00E927C0">
      <w:pPr>
        <w:pStyle w:val="Heading4"/>
      </w:pPr>
      <w:r>
        <w:t>Calibrated Science Data Products</w:t>
      </w:r>
    </w:p>
    <w:p w:rsidR="00E927C0" w:rsidRDefault="00E927C0" w:rsidP="00E927C0">
      <w:r>
        <w:t>Calibration software shall generate Calibrated Science Data Products using the most current Calibration Reference Data applicable to the Science Data. [DMS-596]</w:t>
      </w:r>
    </w:p>
    <w:p w:rsidR="00E927C0" w:rsidRDefault="00E927C0" w:rsidP="00E927C0">
      <w:pPr>
        <w:pStyle w:val="Heading4"/>
      </w:pPr>
      <w:r>
        <w:t>Request Calibration Reference Data from CRDS</w:t>
      </w:r>
    </w:p>
    <w:p w:rsidR="00E927C0" w:rsidRDefault="00E927C0" w:rsidP="00E927C0">
      <w:r>
        <w:t>The Calibration software shall request the most current calibration reference data applicable to the science data from the Calibration Reference Data System. [DMS-455]</w:t>
      </w:r>
    </w:p>
    <w:p w:rsidR="00E927C0" w:rsidRDefault="00E927C0" w:rsidP="00E927C0">
      <w:pPr>
        <w:pStyle w:val="Heading4"/>
      </w:pPr>
      <w:r>
        <w:t>Receive Calibration Reference Data from CRDS</w:t>
      </w:r>
    </w:p>
    <w:p w:rsidR="00E927C0" w:rsidRDefault="00E927C0" w:rsidP="00E927C0">
      <w:r>
        <w:t>The Calibration software shall receive Calibration Reference Data from the Calibration Reference Data System. [DMS-456]</w:t>
      </w:r>
    </w:p>
    <w:p w:rsidR="00E927C0" w:rsidRDefault="00E927C0" w:rsidP="00E927C0">
      <w:pPr>
        <w:pStyle w:val="Heading4"/>
      </w:pPr>
      <w:r>
        <w:lastRenderedPageBreak/>
        <w:t>Remote Execution of Calibration Software</w:t>
      </w:r>
    </w:p>
    <w:p w:rsidR="00E927C0" w:rsidRDefault="00E927C0" w:rsidP="00E927C0">
      <w:r>
        <w:t>It shall be possible to run the Calibration Software outside the JWST Operational Environment. [DMS-459]</w:t>
      </w:r>
    </w:p>
    <w:p w:rsidR="00E927C0" w:rsidRDefault="00E927C0" w:rsidP="00E927C0">
      <w:pPr>
        <w:pStyle w:val="Heading4"/>
      </w:pPr>
      <w:r>
        <w:t>Level-2a Data Processing Rate</w:t>
      </w:r>
    </w:p>
    <w:p w:rsidR="00E927C0" w:rsidRDefault="00E927C0" w:rsidP="00E927C0">
      <w:r>
        <w:t>For designated WFS&amp;C visits containing up to 10 Gbits of uncompressed level-0 data, calibration shall generate level-2b data products within 60 minutes of receipt of all level-1b data needed to process the visit. [DMS-463]</w:t>
      </w:r>
    </w:p>
    <w:p w:rsidR="00E927C0" w:rsidRDefault="00E927C0" w:rsidP="00E927C0"/>
    <w:p w:rsidR="00E927C0" w:rsidRDefault="00E927C0" w:rsidP="00E927C0">
      <w:r>
        <w:t>Note: This requirement assumes that any visits so designated require no manual processing.</w:t>
      </w:r>
    </w:p>
    <w:p w:rsidR="00E927C0" w:rsidRDefault="00E927C0" w:rsidP="00E927C0">
      <w:pPr>
        <w:pStyle w:val="Heading4"/>
      </w:pPr>
      <w:r>
        <w:t>Calibration History</w:t>
      </w:r>
    </w:p>
    <w:p w:rsidR="00E927C0" w:rsidRDefault="00E927C0" w:rsidP="00E927C0">
      <w:r>
        <w:t>The Calibration software shall have the capability of including information about the calibration history in the Calibrated Science Data Products. [DMS-484]</w:t>
      </w:r>
    </w:p>
    <w:p w:rsidR="00E927C0" w:rsidRDefault="00E927C0" w:rsidP="00E927C0">
      <w:pPr>
        <w:pStyle w:val="Heading4"/>
      </w:pPr>
      <w:r>
        <w:t>Archive Level-2a Data</w:t>
      </w:r>
    </w:p>
    <w:p w:rsidR="00E927C0" w:rsidRDefault="00E927C0" w:rsidP="00E927C0">
      <w:r>
        <w:t>The SI Calibration Pipelines shall provide the level-2a calibrated science data set to Ingest. [DMS-650]</w:t>
      </w:r>
    </w:p>
    <w:p w:rsidR="00E927C0" w:rsidRDefault="00E927C0" w:rsidP="00E927C0">
      <w:pPr>
        <w:pStyle w:val="Heading4"/>
      </w:pPr>
      <w:r>
        <w:t>Archive Level-2b Data</w:t>
      </w:r>
    </w:p>
    <w:p w:rsidR="00E927C0" w:rsidRDefault="00E927C0" w:rsidP="00E927C0">
      <w:r>
        <w:t>The SI Calibration Pipelines shall provide the level-2b calibrated science data set to Ingest. [DMS-651]</w:t>
      </w:r>
    </w:p>
    <w:p w:rsidR="00E927C0" w:rsidRDefault="00E927C0" w:rsidP="00E927C0">
      <w:pPr>
        <w:pStyle w:val="Heading4"/>
      </w:pPr>
      <w:r>
        <w:t>Archive Level-3 Data</w:t>
      </w:r>
    </w:p>
    <w:p w:rsidR="00E927C0" w:rsidRDefault="00E927C0" w:rsidP="00E927C0">
      <w:r>
        <w:t>The SI Calibration Pipelines shall provide the level-3 calibrated science data set to Ingest. [DMS-652]</w:t>
      </w:r>
    </w:p>
    <w:p w:rsidR="00E927C0" w:rsidRDefault="00E927C0" w:rsidP="00E927C0"/>
    <w:p w:rsidR="00E927C0" w:rsidRDefault="00E927C0" w:rsidP="00E927C0">
      <w:pPr>
        <w:pStyle w:val="Heading3"/>
        <w:spacing w:before="0" w:after="200"/>
      </w:pPr>
      <w:bookmarkStart w:id="399" w:name="_Toc280275270"/>
      <w:r>
        <w:t>Calibration steps</w:t>
      </w:r>
      <w:bookmarkEnd w:id="399"/>
    </w:p>
    <w:p w:rsidR="00E927C0" w:rsidRDefault="00E927C0" w:rsidP="00E927C0">
      <w:pPr>
        <w:pStyle w:val="Heading4"/>
      </w:pPr>
      <w:r>
        <w:t>Error Calculation</w:t>
      </w:r>
    </w:p>
    <w:p w:rsidR="00E927C0" w:rsidRDefault="00E927C0" w:rsidP="00E927C0">
      <w:r>
        <w:t>The Calibration software shall have the capability of calculating random statistical uncertainties propagated through each calibration step. [DMS-464]</w:t>
      </w:r>
    </w:p>
    <w:p w:rsidR="00E927C0" w:rsidRDefault="00E927C0" w:rsidP="00E927C0">
      <w:pPr>
        <w:pStyle w:val="Heading4"/>
      </w:pPr>
      <w:r>
        <w:t>Data Quality Flags</w:t>
      </w:r>
    </w:p>
    <w:p w:rsidR="00E927C0" w:rsidRDefault="00E927C0" w:rsidP="00E927C0">
      <w:r>
        <w:t>The Calibration software shall have the capability of setting Data Quality flags to record degraded calibration quality for each pixel. [DMS-465]</w:t>
      </w:r>
    </w:p>
    <w:p w:rsidR="00E927C0" w:rsidRDefault="00E927C0" w:rsidP="00E927C0">
      <w:pPr>
        <w:pStyle w:val="Heading4"/>
      </w:pPr>
      <w:r>
        <w:t>Saturation Detection</w:t>
      </w:r>
    </w:p>
    <w:p w:rsidR="00E927C0" w:rsidRDefault="00E927C0" w:rsidP="00E927C0">
      <w:r>
        <w:t>The Calibration software shall have the capability of detecting and flagging saturated pixels. [DMS-466]</w:t>
      </w:r>
    </w:p>
    <w:p w:rsidR="00E927C0" w:rsidRDefault="00E927C0" w:rsidP="00E927C0">
      <w:pPr>
        <w:pStyle w:val="Heading4"/>
      </w:pPr>
      <w:r>
        <w:t>Bias Drift Correction</w:t>
      </w:r>
    </w:p>
    <w:p w:rsidR="00E927C0" w:rsidRDefault="00E927C0" w:rsidP="00E927C0">
      <w:r>
        <w:t>The Calibration software shall have the capability of correcting for short-term bias drifts. [DMS-467]</w:t>
      </w:r>
    </w:p>
    <w:p w:rsidR="00E927C0" w:rsidRDefault="00E927C0" w:rsidP="00E927C0">
      <w:pPr>
        <w:pStyle w:val="Heading4"/>
      </w:pPr>
      <w:r>
        <w:lastRenderedPageBreak/>
        <w:t>Nonlinearity Correction</w:t>
      </w:r>
    </w:p>
    <w:p w:rsidR="00E927C0" w:rsidRDefault="00E927C0" w:rsidP="00E927C0">
      <w:r>
        <w:t>The Calibration software shall have the capability of correcting for nonlinearity. [DMS-468]</w:t>
      </w:r>
    </w:p>
    <w:p w:rsidR="00E927C0" w:rsidRDefault="00E927C0" w:rsidP="00E927C0">
      <w:pPr>
        <w:pStyle w:val="Heading4"/>
      </w:pPr>
      <w:r>
        <w:t>Detector Background Correction</w:t>
      </w:r>
    </w:p>
    <w:p w:rsidR="00E927C0" w:rsidRDefault="00E927C0" w:rsidP="00E927C0">
      <w:r>
        <w:t>The Calibration software shall have the capability of removing the detector background signal. [DMS-469]</w:t>
      </w:r>
    </w:p>
    <w:p w:rsidR="00E927C0" w:rsidRDefault="00E927C0" w:rsidP="00E927C0">
      <w:pPr>
        <w:pStyle w:val="Heading4"/>
      </w:pPr>
      <w:r>
        <w:t>Ramp Jump Detection</w:t>
      </w:r>
    </w:p>
    <w:p w:rsidR="00E927C0" w:rsidRDefault="00E927C0" w:rsidP="00E927C0">
      <w:r>
        <w:t>The Calibration software shall have the capability of flagging jumps in the ramps. [DMS-470]</w:t>
      </w:r>
    </w:p>
    <w:p w:rsidR="00E927C0" w:rsidRDefault="00E927C0" w:rsidP="00E927C0">
      <w:pPr>
        <w:pStyle w:val="Heading4"/>
      </w:pPr>
      <w:r>
        <w:t>Ramp Fitting</w:t>
      </w:r>
    </w:p>
    <w:p w:rsidR="00E927C0" w:rsidRDefault="00E927C0" w:rsidP="00E927C0">
      <w:r>
        <w:t>The Calibration software shall have the capability of measuring the mean count rate and its uncertainty for each pixel from fitting the slopes of the ramp data. [DMS-471]</w:t>
      </w:r>
    </w:p>
    <w:p w:rsidR="00E927C0" w:rsidRDefault="00E927C0" w:rsidP="00E927C0">
      <w:pPr>
        <w:pStyle w:val="Heading4"/>
      </w:pPr>
      <w:r>
        <w:t>Pixel Sensitivity Correction</w:t>
      </w:r>
    </w:p>
    <w:p w:rsidR="00E927C0" w:rsidRDefault="00E927C0" w:rsidP="00E927C0">
      <w:r>
        <w:t>The Calibration software shall have the capability of correcting for sensitivity differences between pixels. [DMS-472]</w:t>
      </w:r>
    </w:p>
    <w:p w:rsidR="00E927C0" w:rsidRDefault="00E927C0" w:rsidP="00E927C0">
      <w:pPr>
        <w:pStyle w:val="Heading4"/>
      </w:pPr>
      <w:r>
        <w:t>Illumination Correction</w:t>
      </w:r>
    </w:p>
    <w:p w:rsidR="00E927C0" w:rsidRDefault="00E927C0" w:rsidP="00E927C0">
      <w:r>
        <w:t>The Calibration software shall have the capability of correcting for illumination differences across the field. [DMS-473]</w:t>
      </w:r>
    </w:p>
    <w:p w:rsidR="00E927C0" w:rsidRDefault="00E927C0" w:rsidP="00E927C0">
      <w:pPr>
        <w:pStyle w:val="Heading4"/>
      </w:pPr>
      <w:r>
        <w:t>Latent Signal Correction</w:t>
      </w:r>
    </w:p>
    <w:p w:rsidR="00E927C0" w:rsidRDefault="00E927C0" w:rsidP="00E927C0">
      <w:r>
        <w:t>The Calibration software shall have the capability of making a correction for the latent signal from earlier exposures or integrations. [DMS-474]</w:t>
      </w:r>
    </w:p>
    <w:p w:rsidR="00E927C0" w:rsidRDefault="00E927C0" w:rsidP="00E927C0">
      <w:pPr>
        <w:pStyle w:val="Heading4"/>
      </w:pPr>
      <w:r>
        <w:t>Telescope Emission Correction</w:t>
      </w:r>
    </w:p>
    <w:p w:rsidR="00E927C0" w:rsidRDefault="00E927C0" w:rsidP="00E927C0">
      <w:r>
        <w:t>The Calibration software shall have the capability to correct for emission from the telescope. [DMS-475]</w:t>
      </w:r>
    </w:p>
    <w:p w:rsidR="00E927C0" w:rsidRDefault="00E927C0" w:rsidP="00E927C0">
      <w:pPr>
        <w:pStyle w:val="Heading4"/>
      </w:pPr>
      <w:r>
        <w:t>Geometric Distortion Correction</w:t>
      </w:r>
    </w:p>
    <w:p w:rsidR="00E927C0" w:rsidRDefault="00E927C0" w:rsidP="00E927C0">
      <w:r>
        <w:t>The Calibration software shall have the capability of correcting for geometric distortion. [DMS-476]</w:t>
      </w:r>
    </w:p>
    <w:p w:rsidR="00E927C0" w:rsidRDefault="00E927C0" w:rsidP="00E927C0">
      <w:pPr>
        <w:pStyle w:val="Heading4"/>
      </w:pPr>
      <w:r>
        <w:t>Photometric Calibration</w:t>
      </w:r>
    </w:p>
    <w:p w:rsidR="00E927C0" w:rsidRDefault="00E927C0" w:rsidP="00E927C0">
      <w:r>
        <w:t>The Calibration software shall have the capability of determining and recording information characterizing the transformation between the measured count rate and absolute flux. [DMS-477]</w:t>
      </w:r>
    </w:p>
    <w:p w:rsidR="00E927C0" w:rsidRDefault="00E927C0" w:rsidP="00E927C0">
      <w:pPr>
        <w:pStyle w:val="Heading4"/>
      </w:pPr>
      <w:r>
        <w:t>Image Combination - Same Guide Stars</w:t>
      </w:r>
    </w:p>
    <w:p w:rsidR="00E927C0" w:rsidRDefault="00E927C0" w:rsidP="00E927C0">
      <w:r>
        <w:t>The Calibration software shall have the capability of combining overlapping exposures taken at different positions but using the same Guide Stars. [DMS-478]</w:t>
      </w:r>
    </w:p>
    <w:p w:rsidR="00E927C0" w:rsidRDefault="00E927C0" w:rsidP="00E927C0">
      <w:pPr>
        <w:pStyle w:val="Heading4"/>
      </w:pPr>
      <w:r>
        <w:lastRenderedPageBreak/>
        <w:t>Image Combination - Different Guide Stars</w:t>
      </w:r>
    </w:p>
    <w:p w:rsidR="00E927C0" w:rsidRDefault="00E927C0" w:rsidP="00E927C0">
      <w:r>
        <w:t>The Calibration software shall have the capability of combining overlapping exposures taken at different positions but using the different Guide Stars. [DMS-479]</w:t>
      </w:r>
    </w:p>
    <w:p w:rsidR="00E927C0" w:rsidRDefault="00E927C0" w:rsidP="00E927C0">
      <w:pPr>
        <w:pStyle w:val="Heading4"/>
      </w:pPr>
      <w:r>
        <w:t>Spectra Combination</w:t>
      </w:r>
    </w:p>
    <w:p w:rsidR="00E927C0" w:rsidRDefault="00E927C0" w:rsidP="00E927C0">
      <w:r>
        <w:t>The Calibration software shall have the capability of combining spectra extracted from different exposures. [DMS-480]</w:t>
      </w:r>
    </w:p>
    <w:p w:rsidR="00E927C0" w:rsidRDefault="00E927C0" w:rsidP="00E927C0">
      <w:pPr>
        <w:pStyle w:val="Heading4"/>
      </w:pPr>
      <w:r>
        <w:t>Background Subtraction</w:t>
      </w:r>
    </w:p>
    <w:p w:rsidR="00E927C0" w:rsidRDefault="00E927C0" w:rsidP="00E927C0">
      <w:r>
        <w:t>The Calibration software shall have the capability of subtracting the background from a spectrum. [DMS-481]</w:t>
      </w:r>
    </w:p>
    <w:p w:rsidR="00E927C0" w:rsidRDefault="00E927C0" w:rsidP="00E927C0">
      <w:pPr>
        <w:pStyle w:val="Heading4"/>
      </w:pPr>
      <w:r>
        <w:t>Spectroscopic Extraction</w:t>
      </w:r>
    </w:p>
    <w:p w:rsidR="00E927C0" w:rsidRDefault="00E927C0" w:rsidP="00E927C0">
      <w:r>
        <w:t>The Calibration software shall have the capability of extracting a 1-d spectrum from 2-d spectroscopic data. [DMS-482]</w:t>
      </w:r>
    </w:p>
    <w:p w:rsidR="00E927C0" w:rsidRDefault="00E927C0" w:rsidP="00E927C0">
      <w:pPr>
        <w:pStyle w:val="Heading4"/>
      </w:pPr>
      <w:r>
        <w:t>Aperture Throughput Correction</w:t>
      </w:r>
    </w:p>
    <w:p w:rsidR="00E927C0" w:rsidRDefault="00E927C0" w:rsidP="00E927C0">
      <w:r>
        <w:t>The Calibration software shall have the capability of correcting spectra for aperture throughput. [DMS-483]</w:t>
      </w:r>
    </w:p>
    <w:p w:rsidR="00E927C0" w:rsidRDefault="00E927C0" w:rsidP="00E927C0"/>
    <w:p w:rsidR="00E927C0" w:rsidRDefault="00E927C0" w:rsidP="00E927C0">
      <w:pPr>
        <w:pStyle w:val="Heading3"/>
        <w:spacing w:before="0" w:after="200"/>
      </w:pPr>
      <w:bookmarkStart w:id="400" w:name="_Toc280275271"/>
      <w:r>
        <w:t>Variations of Calibration Capabilities</w:t>
      </w:r>
      <w:bookmarkEnd w:id="400"/>
    </w:p>
    <w:p w:rsidR="00E927C0" w:rsidRDefault="00E927C0" w:rsidP="00E927C0">
      <w:pPr>
        <w:pStyle w:val="Heading4"/>
      </w:pPr>
      <w:r>
        <w:t>Fixed Target Calibration</w:t>
      </w:r>
    </w:p>
    <w:p w:rsidR="00E927C0" w:rsidRDefault="00E927C0" w:rsidP="00E927C0">
      <w:r>
        <w:t>The Calibration software shall have the capability of calibrating Fixed Target Data. [DMS-485]</w:t>
      </w:r>
    </w:p>
    <w:p w:rsidR="00E927C0" w:rsidRDefault="00E927C0" w:rsidP="00E927C0">
      <w:pPr>
        <w:pStyle w:val="Heading4"/>
      </w:pPr>
      <w:r>
        <w:t>Moving Target Calibration</w:t>
      </w:r>
    </w:p>
    <w:p w:rsidR="00E927C0" w:rsidRDefault="00E927C0" w:rsidP="00E927C0">
      <w:r>
        <w:t>The Calibration software shall have the capability of calibrating Moving Target Data. [DMS-486]</w:t>
      </w:r>
    </w:p>
    <w:p w:rsidR="00E927C0" w:rsidRDefault="00E927C0" w:rsidP="00E927C0">
      <w:pPr>
        <w:pStyle w:val="Heading4"/>
      </w:pPr>
      <w:r>
        <w:t>FAST Data Calibration</w:t>
      </w:r>
    </w:p>
    <w:p w:rsidR="00E927C0" w:rsidRDefault="00E927C0" w:rsidP="00E927C0">
      <w:r>
        <w:t>The Calibration software shall have the capability of calibrating MIRI data taken in FAST Mode. [DMS-487]</w:t>
      </w:r>
    </w:p>
    <w:p w:rsidR="00E927C0" w:rsidRDefault="00E927C0" w:rsidP="00E927C0">
      <w:pPr>
        <w:pStyle w:val="Heading4"/>
      </w:pPr>
      <w:r>
        <w:t>SLOW Data Calibration</w:t>
      </w:r>
    </w:p>
    <w:p w:rsidR="00E927C0" w:rsidRDefault="00E927C0" w:rsidP="00E927C0">
      <w:r>
        <w:t>The Calibration software shall have the capability of calibrating MIRI data taken in SLOW Mode. [DMS-488]</w:t>
      </w:r>
    </w:p>
    <w:p w:rsidR="00E927C0" w:rsidRDefault="00E927C0" w:rsidP="00E927C0">
      <w:pPr>
        <w:pStyle w:val="Heading4"/>
      </w:pPr>
      <w:r>
        <w:t>Full Frame Data Calibration</w:t>
      </w:r>
    </w:p>
    <w:p w:rsidR="00E927C0" w:rsidRDefault="00E927C0" w:rsidP="00E927C0">
      <w:r>
        <w:t>The Calibration software shall have the capability of calibrating Full Frame Data. [DMS-489]</w:t>
      </w:r>
    </w:p>
    <w:p w:rsidR="00E927C0" w:rsidRDefault="00E927C0" w:rsidP="00E927C0">
      <w:pPr>
        <w:pStyle w:val="Heading4"/>
      </w:pPr>
      <w:r>
        <w:t>Subarray Data Calibration</w:t>
      </w:r>
    </w:p>
    <w:p w:rsidR="00E927C0" w:rsidRDefault="00E927C0" w:rsidP="00E927C0">
      <w:r>
        <w:t>The Calibration software shall have the capability of calibrating Subarray Data. [DMS-490]</w:t>
      </w:r>
    </w:p>
    <w:p w:rsidR="00E927C0" w:rsidRDefault="00E927C0" w:rsidP="00E927C0">
      <w:pPr>
        <w:pStyle w:val="Heading4"/>
      </w:pPr>
      <w:r>
        <w:lastRenderedPageBreak/>
        <w:t>Internal Data Calibration</w:t>
      </w:r>
    </w:p>
    <w:p w:rsidR="00E927C0" w:rsidRDefault="00E927C0" w:rsidP="00E927C0">
      <w:r>
        <w:t>The Calibration software shall have the capability of calibrating data taken of internal calibration sources. [DMS-491]</w:t>
      </w:r>
    </w:p>
    <w:p w:rsidR="00E927C0" w:rsidRDefault="00E927C0" w:rsidP="00E927C0">
      <w:pPr>
        <w:pStyle w:val="Heading4"/>
      </w:pPr>
      <w:r>
        <w:t>Wavefront Sensing Data Calibration</w:t>
      </w:r>
    </w:p>
    <w:p w:rsidR="00E927C0" w:rsidRDefault="00E927C0" w:rsidP="00E927C0">
      <w:r>
        <w:t>The Calibration software shall have the capability of calibrating data taken in support of Wavefront Sensing Operations. [DMS-492]</w:t>
      </w:r>
    </w:p>
    <w:p w:rsidR="00E927C0" w:rsidRDefault="00E927C0" w:rsidP="00E927C0"/>
    <w:p w:rsidR="00E927C0" w:rsidRDefault="00E927C0" w:rsidP="00E927C0">
      <w:pPr>
        <w:pStyle w:val="Heading2"/>
        <w:widowControl/>
        <w:tabs>
          <w:tab w:val="clear" w:pos="576"/>
          <w:tab w:val="num" w:pos="720"/>
        </w:tabs>
        <w:autoSpaceDE/>
        <w:autoSpaceDN/>
        <w:adjustRightInd/>
        <w:spacing w:before="0" w:after="200" w:line="240" w:lineRule="auto"/>
        <w:ind w:left="720" w:hanging="720"/>
      </w:pPr>
      <w:bookmarkStart w:id="401" w:name="_Toc280275272"/>
      <w:r>
        <w:t>Association Processing</w:t>
      </w:r>
      <w:bookmarkEnd w:id="401"/>
    </w:p>
    <w:p w:rsidR="00E927C0" w:rsidRDefault="00E927C0" w:rsidP="00E927C0">
      <w:pPr>
        <w:pStyle w:val="Heading3"/>
        <w:spacing w:before="0" w:after="200"/>
      </w:pPr>
      <w:bookmarkStart w:id="402" w:name="_Toc280275273"/>
      <w:r>
        <w:t>Association Properties</w:t>
      </w:r>
      <w:bookmarkEnd w:id="402"/>
    </w:p>
    <w:p w:rsidR="00E927C0" w:rsidRDefault="00E927C0" w:rsidP="00E927C0">
      <w:pPr>
        <w:pStyle w:val="Heading4"/>
      </w:pPr>
      <w:r>
        <w:t>Association Definition</w:t>
      </w:r>
    </w:p>
    <w:p w:rsidR="00E927C0" w:rsidRDefault="00E927C0" w:rsidP="00E927C0">
      <w:r>
        <w:t>The DMS shall define Associations that consist of exposures that may be combined during calibration. [DMS-549]</w:t>
      </w:r>
    </w:p>
    <w:p w:rsidR="00E927C0" w:rsidRDefault="00E927C0" w:rsidP="00E927C0">
      <w:pPr>
        <w:pStyle w:val="Heading4"/>
      </w:pPr>
      <w:r>
        <w:t>Associate Exposures from Different Programs</w:t>
      </w:r>
    </w:p>
    <w:p w:rsidR="00E927C0" w:rsidRDefault="00E927C0" w:rsidP="00E927C0">
      <w:r>
        <w:t>The DMS shall have the capability of associating exposures from different programs. [DMS-550]</w:t>
      </w:r>
    </w:p>
    <w:p w:rsidR="00E927C0" w:rsidRDefault="00E927C0" w:rsidP="00E927C0"/>
    <w:p w:rsidR="00E927C0" w:rsidRDefault="00E927C0" w:rsidP="00E927C0">
      <w:r>
        <w:t>Note: For example, an exposure from a previous program may be used in the Latent Signal Correction calibration step.</w:t>
      </w:r>
    </w:p>
    <w:p w:rsidR="00E927C0" w:rsidRDefault="00E927C0" w:rsidP="00E927C0">
      <w:pPr>
        <w:pStyle w:val="Heading4"/>
      </w:pPr>
      <w:r>
        <w:t>Dither Associations</w:t>
      </w:r>
    </w:p>
    <w:p w:rsidR="00E927C0" w:rsidRDefault="00E927C0" w:rsidP="00E927C0">
      <w:r>
        <w:t>The DMS shall associate exposures taken as part of a Dither sequence. [DMS-551]</w:t>
      </w:r>
    </w:p>
    <w:p w:rsidR="00E927C0" w:rsidRDefault="00E927C0" w:rsidP="00E927C0">
      <w:pPr>
        <w:pStyle w:val="Heading4"/>
      </w:pPr>
      <w:r>
        <w:t>Mosaic Associations</w:t>
      </w:r>
    </w:p>
    <w:p w:rsidR="00E927C0" w:rsidRDefault="00E927C0" w:rsidP="00E927C0">
      <w:r>
        <w:t>The DMS shall associate exposures taken as part of a Mosaic sequence. [DMS-552]</w:t>
      </w:r>
    </w:p>
    <w:p w:rsidR="00E927C0" w:rsidRDefault="00E927C0" w:rsidP="00E927C0">
      <w:pPr>
        <w:pStyle w:val="Heading4"/>
      </w:pPr>
      <w:r>
        <w:t>Contemporaneous Calibration Associations</w:t>
      </w:r>
    </w:p>
    <w:p w:rsidR="00E927C0" w:rsidRDefault="00E927C0" w:rsidP="00E927C0">
      <w:r>
        <w:t>The DMS shall associate contemporaneous calibration exposures with the relevant science exposures. [DMS-553]</w:t>
      </w:r>
    </w:p>
    <w:p w:rsidR="00E927C0" w:rsidRDefault="00E927C0" w:rsidP="00E927C0"/>
    <w:p w:rsidR="00E927C0" w:rsidRDefault="00E927C0" w:rsidP="00E927C0">
      <w:r>
        <w:t xml:space="preserve">Note: Includes </w:t>
      </w:r>
      <w:proofErr w:type="spellStart"/>
      <w:r>
        <w:t>wavecals</w:t>
      </w:r>
      <w:proofErr w:type="spellEnd"/>
      <w:r>
        <w:t xml:space="preserve"> and spectroscopic flat fields. </w:t>
      </w:r>
      <w:proofErr w:type="gramStart"/>
      <w:r>
        <w:t>May include latent signal correction exposures.</w:t>
      </w:r>
      <w:proofErr w:type="gramEnd"/>
    </w:p>
    <w:p w:rsidR="00E927C0" w:rsidRDefault="00E927C0" w:rsidP="00E927C0">
      <w:pPr>
        <w:pStyle w:val="Heading4"/>
      </w:pPr>
      <w:r>
        <w:t>Target Acquisition Associations</w:t>
      </w:r>
    </w:p>
    <w:p w:rsidR="00E927C0" w:rsidRDefault="00E927C0" w:rsidP="00E927C0">
      <w:r>
        <w:t>The DMS shall associate Target Acquisition exposures with their subsequent Science exposures. [DMS-554]</w:t>
      </w:r>
    </w:p>
    <w:p w:rsidR="00E927C0" w:rsidRDefault="00E927C0" w:rsidP="00E927C0"/>
    <w:p w:rsidR="00E927C0" w:rsidRDefault="00E927C0" w:rsidP="00E927C0">
      <w:pPr>
        <w:pStyle w:val="Heading3"/>
        <w:spacing w:before="0" w:after="200"/>
      </w:pPr>
      <w:bookmarkStart w:id="403" w:name="_Toc280275274"/>
      <w:r>
        <w:t>Association Pool</w:t>
      </w:r>
      <w:bookmarkEnd w:id="403"/>
    </w:p>
    <w:p w:rsidR="00E927C0" w:rsidRDefault="00E927C0" w:rsidP="00E927C0">
      <w:pPr>
        <w:pStyle w:val="Heading4"/>
      </w:pPr>
      <w:r>
        <w:t>Association Pool Definition</w:t>
      </w:r>
    </w:p>
    <w:p w:rsidR="00E927C0" w:rsidRDefault="00E927C0" w:rsidP="00E927C0">
      <w:r>
        <w:t>The DMS shall generate an Association Pool that consists of all exposures that may be combined to form associated products. [DMS-555]</w:t>
      </w:r>
    </w:p>
    <w:p w:rsidR="00E927C0" w:rsidRDefault="00E927C0" w:rsidP="00E927C0">
      <w:pPr>
        <w:pStyle w:val="Heading4"/>
      </w:pPr>
      <w:r>
        <w:lastRenderedPageBreak/>
        <w:t>Association Failed Exposure Status</w:t>
      </w:r>
    </w:p>
    <w:p w:rsidR="00E927C0" w:rsidRDefault="00E927C0" w:rsidP="00E927C0">
      <w:r>
        <w:t>The Association Pool shall contain information about the execution status of failed exposures. [DMS-556]</w:t>
      </w:r>
    </w:p>
    <w:p w:rsidR="00E927C0" w:rsidRDefault="00E927C0" w:rsidP="00E927C0">
      <w:pPr>
        <w:pStyle w:val="Heading4"/>
      </w:pPr>
      <w:r>
        <w:t>Association Degraded Exposure Status</w:t>
      </w:r>
    </w:p>
    <w:p w:rsidR="00E927C0" w:rsidRDefault="00E927C0" w:rsidP="00E927C0">
      <w:r>
        <w:t>The Association Pool shall contain information about the execution status of degraded exposures. [DMS-557]</w:t>
      </w:r>
    </w:p>
    <w:p w:rsidR="00E927C0" w:rsidRDefault="00E927C0" w:rsidP="00E927C0">
      <w:pPr>
        <w:pStyle w:val="Heading4"/>
      </w:pPr>
      <w:r>
        <w:t>Association Pool Versions</w:t>
      </w:r>
    </w:p>
    <w:p w:rsidR="00E927C0" w:rsidRDefault="00E927C0" w:rsidP="00E927C0">
      <w:r>
        <w:t>The DMS shall have the capability of generating new versions of Association Pools. [DMS-558]</w:t>
      </w:r>
    </w:p>
    <w:p w:rsidR="00BD0E67" w:rsidRDefault="00BD0E67" w:rsidP="00E927C0"/>
    <w:p w:rsidR="00E927C0" w:rsidRDefault="00E927C0" w:rsidP="00E927C0">
      <w:r>
        <w:t>Note: For example, if the rules for how exposures are to be combined during Calibration change.</w:t>
      </w:r>
    </w:p>
    <w:p w:rsidR="00E927C0" w:rsidRDefault="00E927C0" w:rsidP="00E927C0">
      <w:pPr>
        <w:pStyle w:val="Heading4"/>
      </w:pPr>
      <w:r>
        <w:t>Association Pool Unique Name</w:t>
      </w:r>
    </w:p>
    <w:p w:rsidR="00E927C0" w:rsidRDefault="00E927C0" w:rsidP="00E927C0">
      <w:r>
        <w:t>Each Association Pool shall have a unique name that includes the version number of the Association Pool. [DMS-559]</w:t>
      </w:r>
    </w:p>
    <w:p w:rsidR="00E927C0" w:rsidRDefault="00E927C0" w:rsidP="00E927C0">
      <w:pPr>
        <w:pStyle w:val="Heading4"/>
      </w:pPr>
      <w:r>
        <w:t>Complete Association Pool</w:t>
      </w:r>
    </w:p>
    <w:p w:rsidR="00E927C0" w:rsidRDefault="00E927C0" w:rsidP="00E927C0">
      <w:r>
        <w:t>A complete Association Pool shall be constructed at the completion of each observation, or set of linked observations. [DMS-560]</w:t>
      </w:r>
    </w:p>
    <w:p w:rsidR="00E927C0" w:rsidRDefault="00E927C0" w:rsidP="00E927C0">
      <w:pPr>
        <w:pStyle w:val="Heading4"/>
      </w:pPr>
      <w:r>
        <w:t>Partial Association Pool Creation</w:t>
      </w:r>
    </w:p>
    <w:p w:rsidR="00E927C0" w:rsidRDefault="00E927C0" w:rsidP="00E927C0">
      <w:r>
        <w:t>A partial Association Pool shall be constructed at the completion of each visit if the observation is not complete. [DMS-561]</w:t>
      </w:r>
    </w:p>
    <w:p w:rsidR="00E927C0" w:rsidRDefault="00E927C0" w:rsidP="00E927C0">
      <w:pPr>
        <w:pStyle w:val="Heading4"/>
      </w:pPr>
      <w:r>
        <w:t>Partial Association Pool Name</w:t>
      </w:r>
    </w:p>
    <w:p w:rsidR="00E927C0" w:rsidRDefault="00E927C0" w:rsidP="00E927C0">
      <w:r>
        <w:t>The name of the partial Association Pool shall indicate that it is a partial Association Pool. [DMS-562]</w:t>
      </w:r>
    </w:p>
    <w:p w:rsidR="00E927C0" w:rsidRDefault="00E927C0" w:rsidP="00E927C0">
      <w:pPr>
        <w:pStyle w:val="Heading4"/>
      </w:pPr>
      <w:r>
        <w:t>Exposure Processing to Level-2a</w:t>
      </w:r>
    </w:p>
    <w:p w:rsidR="00E927C0" w:rsidRDefault="00E927C0" w:rsidP="00E927C0">
      <w:r>
        <w:t>DMS shall process exposures to Level 2a as soon as data for a complete exposure are received. [DMS-563]</w:t>
      </w:r>
    </w:p>
    <w:p w:rsidR="00E927C0" w:rsidRDefault="00E927C0" w:rsidP="00E927C0">
      <w:pPr>
        <w:pStyle w:val="Heading4"/>
      </w:pPr>
      <w:r>
        <w:t>Level-2b Processing Initiation</w:t>
      </w:r>
    </w:p>
    <w:p w:rsidR="00E927C0" w:rsidRDefault="00E927C0" w:rsidP="00E927C0">
      <w:r>
        <w:t>DMS shall initiate Level 2b processing as soon as all exposures necessary for processing the association are available. [DMS-564]</w:t>
      </w:r>
    </w:p>
    <w:p w:rsidR="00E927C0" w:rsidRDefault="00E927C0" w:rsidP="00E927C0">
      <w:pPr>
        <w:pStyle w:val="Heading4"/>
      </w:pPr>
      <w:r>
        <w:t>Level-3 Processing Initiation</w:t>
      </w:r>
    </w:p>
    <w:p w:rsidR="00E927C0" w:rsidRDefault="00E927C0" w:rsidP="00E927C0">
      <w:r>
        <w:t>DMS shall initiate Level 3 processing as soon as all exposures necessary for processing the association are available. [DMS-565]</w:t>
      </w:r>
    </w:p>
    <w:p w:rsidR="00E927C0" w:rsidRDefault="00E927C0" w:rsidP="00E927C0"/>
    <w:p w:rsidR="00E927C0" w:rsidRDefault="00E927C0" w:rsidP="00E927C0">
      <w:pPr>
        <w:pStyle w:val="Heading3"/>
        <w:spacing w:before="0" w:after="200"/>
      </w:pPr>
      <w:bookmarkStart w:id="404" w:name="_Toc280275275"/>
      <w:r>
        <w:lastRenderedPageBreak/>
        <w:t>Association Generator</w:t>
      </w:r>
      <w:bookmarkEnd w:id="404"/>
    </w:p>
    <w:p w:rsidR="00E927C0" w:rsidRDefault="00E927C0" w:rsidP="00E927C0">
      <w:pPr>
        <w:pStyle w:val="Heading4"/>
      </w:pPr>
      <w:r>
        <w:t>Association Generation from Pool</w:t>
      </w:r>
    </w:p>
    <w:p w:rsidR="00E927C0" w:rsidRDefault="00E927C0" w:rsidP="00E927C0">
      <w:r>
        <w:t>The DMS shall generate Associations from information in the Association Pools. [DMS-566]</w:t>
      </w:r>
    </w:p>
    <w:p w:rsidR="00E927C0" w:rsidRDefault="00E927C0" w:rsidP="00E927C0">
      <w:pPr>
        <w:pStyle w:val="Heading4"/>
      </w:pPr>
      <w:r>
        <w:t>Association Unique Name</w:t>
      </w:r>
    </w:p>
    <w:p w:rsidR="00E927C0" w:rsidRDefault="00E927C0" w:rsidP="00E927C0">
      <w:r>
        <w:t>Each Association shall have a unique name. [DMS-567]</w:t>
      </w:r>
    </w:p>
    <w:p w:rsidR="00E927C0" w:rsidRDefault="00E927C0" w:rsidP="00E927C0">
      <w:pPr>
        <w:pStyle w:val="Heading4"/>
      </w:pPr>
      <w:r>
        <w:t>Association Pool in Association Name</w:t>
      </w:r>
    </w:p>
    <w:p w:rsidR="00E927C0" w:rsidRDefault="00E927C0" w:rsidP="00E927C0">
      <w:r>
        <w:t>The Association Pool used to generate the Association shall be part of the Association name. [DMS-568]</w:t>
      </w:r>
    </w:p>
    <w:p w:rsidR="00E927C0" w:rsidRDefault="00E927C0" w:rsidP="00E927C0">
      <w:pPr>
        <w:pStyle w:val="Heading4"/>
      </w:pPr>
      <w:r>
        <w:t>Association Table</w:t>
      </w:r>
    </w:p>
    <w:p w:rsidR="00E927C0" w:rsidRDefault="00E927C0" w:rsidP="00E927C0">
      <w:r>
        <w:t>Each Association shall be documented in an Association Table. [DMS-569]</w:t>
      </w:r>
    </w:p>
    <w:p w:rsidR="00E927C0" w:rsidRDefault="00E927C0" w:rsidP="00E927C0">
      <w:pPr>
        <w:pStyle w:val="Heading4"/>
      </w:pPr>
      <w:r>
        <w:t>Association Version</w:t>
      </w:r>
    </w:p>
    <w:p w:rsidR="00E927C0" w:rsidRDefault="00E927C0" w:rsidP="00E927C0">
      <w:r>
        <w:t>The name of each Association shall include a version number. [DMS-570]</w:t>
      </w:r>
    </w:p>
    <w:p w:rsidR="00E927C0" w:rsidRDefault="00E927C0" w:rsidP="00E927C0">
      <w:pPr>
        <w:pStyle w:val="Heading4"/>
      </w:pPr>
      <w:r>
        <w:t>Association Name in Data Product</w:t>
      </w:r>
    </w:p>
    <w:p w:rsidR="00E927C0" w:rsidRDefault="00E927C0" w:rsidP="00E927C0">
      <w:r>
        <w:t>Each data product generated from an Association shall include the name of the association as part of the data product name. [DMS-571]</w:t>
      </w:r>
    </w:p>
    <w:p w:rsidR="00E927C0" w:rsidRDefault="00E927C0" w:rsidP="00E927C0">
      <w:pPr>
        <w:pStyle w:val="Heading4"/>
      </w:pPr>
      <w:r>
        <w:t>Partial Association Product Generation</w:t>
      </w:r>
    </w:p>
    <w:p w:rsidR="00E927C0" w:rsidRDefault="00E927C0" w:rsidP="00E927C0">
      <w:r>
        <w:t>A DMS software tool shall provide an operator with the capability to generate association data products from a partial association pool. [DMS-572]</w:t>
      </w:r>
    </w:p>
    <w:p w:rsidR="00E927C0" w:rsidRDefault="00E927C0" w:rsidP="00E927C0">
      <w:pPr>
        <w:pStyle w:val="Heading4"/>
      </w:pPr>
      <w:r>
        <w:t>Association History</w:t>
      </w:r>
    </w:p>
    <w:p w:rsidR="00E927C0" w:rsidRDefault="00E927C0" w:rsidP="00E927C0">
      <w:r>
        <w:t>The Association generator shall write messages to a history repository. [DMS-573]</w:t>
      </w:r>
    </w:p>
    <w:p w:rsidR="00E927C0" w:rsidRDefault="00E927C0" w:rsidP="00E927C0">
      <w:pPr>
        <w:pStyle w:val="Heading4"/>
      </w:pPr>
      <w:r>
        <w:t>Degraded Data Quality Reported in Association History</w:t>
      </w:r>
    </w:p>
    <w:p w:rsidR="00E927C0" w:rsidRDefault="00E927C0" w:rsidP="00E927C0">
      <w:r>
        <w:t>Association history messages shall report information on all instances of degraded data quality. [DMS-574]</w:t>
      </w:r>
    </w:p>
    <w:p w:rsidR="00E927C0" w:rsidRDefault="00E927C0" w:rsidP="00E927C0"/>
    <w:p w:rsidR="00E927C0" w:rsidRDefault="00E927C0" w:rsidP="00E927C0">
      <w:pPr>
        <w:pStyle w:val="Heading3"/>
        <w:spacing w:before="0" w:after="200"/>
      </w:pPr>
      <w:bookmarkStart w:id="405" w:name="_Toc280275276"/>
      <w:r>
        <w:t>Associations in the Archive</w:t>
      </w:r>
      <w:bookmarkEnd w:id="405"/>
    </w:p>
    <w:p w:rsidR="00E927C0" w:rsidRDefault="00E927C0" w:rsidP="00E927C0">
      <w:pPr>
        <w:pStyle w:val="Heading4"/>
      </w:pPr>
      <w:r>
        <w:t>Association Pool in Archive</w:t>
      </w:r>
    </w:p>
    <w:p w:rsidR="00E927C0" w:rsidRDefault="00E927C0" w:rsidP="00E927C0">
      <w:r>
        <w:t>Association Pools shall be stored in the JWST Data Archive. [DMS-575]</w:t>
      </w:r>
    </w:p>
    <w:p w:rsidR="00E927C0" w:rsidRDefault="00E927C0" w:rsidP="00E927C0">
      <w:pPr>
        <w:pStyle w:val="Heading4"/>
      </w:pPr>
      <w:r>
        <w:t>Association Table in Archive</w:t>
      </w:r>
    </w:p>
    <w:p w:rsidR="00E927C0" w:rsidRDefault="00E927C0" w:rsidP="00E927C0">
      <w:r>
        <w:t>Association Tables shall be stored in the JWST Data Archive. [DMS-576]</w:t>
      </w:r>
    </w:p>
    <w:p w:rsidR="00E927C0" w:rsidRDefault="00E927C0" w:rsidP="00E927C0">
      <w:pPr>
        <w:pStyle w:val="Heading4"/>
      </w:pPr>
      <w:r>
        <w:t>Association Data Products in Archive</w:t>
      </w:r>
    </w:p>
    <w:p w:rsidR="00E927C0" w:rsidRDefault="00E927C0" w:rsidP="00E927C0">
      <w:r>
        <w:t>Data Products from an Association shall be stored in the JWST Data Archive. [DMS-577]</w:t>
      </w:r>
    </w:p>
    <w:p w:rsidR="00E927C0" w:rsidRDefault="00E927C0" w:rsidP="00E927C0">
      <w:pPr>
        <w:pStyle w:val="Heading4"/>
      </w:pPr>
      <w:r>
        <w:lastRenderedPageBreak/>
        <w:t>Multiple Versions of Association Tables in Archive</w:t>
      </w:r>
    </w:p>
    <w:p w:rsidR="00E927C0" w:rsidRDefault="00E927C0" w:rsidP="00E927C0">
      <w:r>
        <w:t>The JWST Data Archive shall support multiple versions of Association Tables. [DMS-578]</w:t>
      </w:r>
    </w:p>
    <w:p w:rsidR="00E927C0" w:rsidRDefault="00E927C0" w:rsidP="00E927C0">
      <w:pPr>
        <w:pStyle w:val="Heading4"/>
      </w:pPr>
      <w:r>
        <w:t>Multiple Versions of Association Data Products in Archive</w:t>
      </w:r>
    </w:p>
    <w:p w:rsidR="00E927C0" w:rsidRDefault="00E927C0" w:rsidP="00E927C0">
      <w:r>
        <w:t>The JWST Data Archive shall support multiple versions of Associated Data Products. [DMS-579]</w:t>
      </w:r>
    </w:p>
    <w:p w:rsidR="00E927C0" w:rsidRDefault="00E927C0" w:rsidP="00E927C0">
      <w:pPr>
        <w:pStyle w:val="Heading4"/>
      </w:pPr>
      <w:r>
        <w:t>Association Data Product Proprietary Rights</w:t>
      </w:r>
    </w:p>
    <w:p w:rsidR="00E927C0" w:rsidRDefault="00E927C0" w:rsidP="00E927C0">
      <w:r>
        <w:t>DMS shall apply a method to assign Proprietary Rights to Association Data Products. [DMS-580]</w:t>
      </w:r>
    </w:p>
    <w:p w:rsidR="00E927C0" w:rsidRDefault="00E927C0" w:rsidP="00E927C0"/>
    <w:p w:rsidR="00E927C0" w:rsidRDefault="00E927C0" w:rsidP="00E927C0">
      <w:pPr>
        <w:pStyle w:val="Heading2"/>
        <w:widowControl/>
        <w:tabs>
          <w:tab w:val="clear" w:pos="576"/>
          <w:tab w:val="num" w:pos="720"/>
        </w:tabs>
        <w:autoSpaceDE/>
        <w:autoSpaceDN/>
        <w:adjustRightInd/>
        <w:spacing w:before="0" w:after="200" w:line="240" w:lineRule="auto"/>
        <w:ind w:left="720" w:hanging="720"/>
      </w:pPr>
      <w:bookmarkStart w:id="406" w:name="_Toc280275277"/>
      <w:r>
        <w:t>Calibration Reference Data System</w:t>
      </w:r>
      <w:bookmarkEnd w:id="406"/>
    </w:p>
    <w:p w:rsidR="00E927C0" w:rsidRDefault="00E927C0" w:rsidP="00E927C0">
      <w:pPr>
        <w:pStyle w:val="Heading3"/>
        <w:spacing w:before="0" w:after="200"/>
      </w:pPr>
      <w:bookmarkStart w:id="407" w:name="_Toc280275278"/>
      <w:r>
        <w:t>Generation of Calibration Reference Data</w:t>
      </w:r>
      <w:bookmarkEnd w:id="407"/>
    </w:p>
    <w:p w:rsidR="00E927C0" w:rsidRDefault="00E927C0" w:rsidP="00E927C0">
      <w:pPr>
        <w:pStyle w:val="Heading4"/>
      </w:pPr>
      <w:r>
        <w:t>Calibration Reference Data Generation</w:t>
      </w:r>
    </w:p>
    <w:p w:rsidR="00E927C0" w:rsidRDefault="00E927C0" w:rsidP="00E927C0">
      <w:r>
        <w:t>The DMS shall generate Calibration Reference Data for use in calibrating Science Data from any of the supported modes of the JWST science instruments, as defined in section 3.1.3 of the S&amp;OC Requirements Document (JWST-RQMT-002032, JWST-STScI-000046) under Science Instrument Capabilities. [DMS-190]</w:t>
      </w:r>
    </w:p>
    <w:p w:rsidR="00E927C0" w:rsidRDefault="00E927C0" w:rsidP="00E927C0">
      <w:pPr>
        <w:pStyle w:val="Heading4"/>
      </w:pPr>
      <w:r>
        <w:t>Calibration Reference File Format</w:t>
      </w:r>
    </w:p>
    <w:p w:rsidR="00E927C0" w:rsidRDefault="00E927C0" w:rsidP="00E927C0">
      <w:r>
        <w:t>The format of each calibration reference file shall be specified in the JWST Calibration Reference File Specification Document. [DMS-653]</w:t>
      </w:r>
    </w:p>
    <w:p w:rsidR="00E927C0" w:rsidRDefault="00E927C0" w:rsidP="00E927C0"/>
    <w:p w:rsidR="00E927C0" w:rsidRDefault="00E927C0" w:rsidP="00E927C0">
      <w:pPr>
        <w:pStyle w:val="Heading3"/>
        <w:spacing w:before="0" w:after="200"/>
      </w:pPr>
      <w:bookmarkStart w:id="408" w:name="_Toc280275279"/>
      <w:r>
        <w:t>Calibration Reference Data Archive</w:t>
      </w:r>
      <w:bookmarkEnd w:id="408"/>
    </w:p>
    <w:p w:rsidR="00E927C0" w:rsidRDefault="00E927C0" w:rsidP="00E927C0">
      <w:pPr>
        <w:pStyle w:val="Heading4"/>
      </w:pPr>
      <w:r>
        <w:t>Calibration Reference Data in the Archive</w:t>
      </w:r>
    </w:p>
    <w:p w:rsidR="00E927C0" w:rsidRDefault="00E927C0" w:rsidP="00E927C0">
      <w:r>
        <w:t>The DMS shall store Calibration Reference Data in the Science Data Archive. [DMS-191]</w:t>
      </w:r>
    </w:p>
    <w:p w:rsidR="00E927C0" w:rsidRDefault="00E927C0" w:rsidP="00E927C0">
      <w:pPr>
        <w:pStyle w:val="Heading4"/>
      </w:pPr>
      <w:r>
        <w:t>Archive Calibration Reference Data before Use</w:t>
      </w:r>
    </w:p>
    <w:p w:rsidR="00E927C0" w:rsidRDefault="00E927C0" w:rsidP="00E927C0">
      <w:r>
        <w:t>The CRDS shall ensure that all reference files and information regarding the rules for mapping data to reference files are archived before the reference files or rules are used. [DMS-535]</w:t>
      </w:r>
    </w:p>
    <w:p w:rsidR="00E927C0" w:rsidRDefault="00E927C0" w:rsidP="00E927C0">
      <w:pPr>
        <w:pStyle w:val="Heading3"/>
        <w:spacing w:before="0" w:after="200"/>
      </w:pPr>
      <w:bookmarkStart w:id="409" w:name="_Toc280275280"/>
      <w:r>
        <w:t>Calibration Reference Data Management</w:t>
      </w:r>
      <w:bookmarkEnd w:id="409"/>
    </w:p>
    <w:p w:rsidR="00E927C0" w:rsidRDefault="00E927C0" w:rsidP="00E927C0">
      <w:pPr>
        <w:pStyle w:val="Heading4"/>
      </w:pPr>
      <w:r>
        <w:t xml:space="preserve">Identifying Appropriate Reference Data </w:t>
      </w:r>
    </w:p>
    <w:p w:rsidR="00E927C0" w:rsidRDefault="00E927C0" w:rsidP="00E927C0">
      <w:r>
        <w:t>The CRDS shall identify the most appropriate reference data to use for the calibration pipelines. [DMS-536]</w:t>
      </w:r>
    </w:p>
    <w:p w:rsidR="00E927C0" w:rsidRDefault="00E927C0" w:rsidP="00E927C0">
      <w:pPr>
        <w:pStyle w:val="Heading4"/>
      </w:pPr>
      <w:r>
        <w:t>Support for Multiple Versions of Pipelines</w:t>
      </w:r>
    </w:p>
    <w:p w:rsidR="00E927C0" w:rsidRDefault="00E927C0" w:rsidP="00E927C0">
      <w:r>
        <w:t>The CRDS shall support multiple versions of the calibration pipeline simultaneously. [DMS-537]</w:t>
      </w:r>
    </w:p>
    <w:p w:rsidR="00E927C0" w:rsidRDefault="00E927C0" w:rsidP="00E927C0">
      <w:pPr>
        <w:pStyle w:val="Heading4"/>
      </w:pPr>
      <w:r>
        <w:lastRenderedPageBreak/>
        <w:t>Separation of Commits and Use</w:t>
      </w:r>
    </w:p>
    <w:p w:rsidR="00E927C0" w:rsidRDefault="00E927C0" w:rsidP="00E927C0">
      <w:r>
        <w:t>The CRDS shall commit new reference files without requiring their use in operations. [DMS-538]</w:t>
      </w:r>
    </w:p>
    <w:p w:rsidR="00E927C0" w:rsidRDefault="00E927C0" w:rsidP="00E927C0">
      <w:pPr>
        <w:pStyle w:val="Heading4"/>
      </w:pPr>
      <w:r>
        <w:t>CRDS Universal Interface</w:t>
      </w:r>
    </w:p>
    <w:p w:rsidR="00E927C0" w:rsidRDefault="00E927C0" w:rsidP="00E927C0">
      <w:r>
        <w:t>The CRDS shall have a common software interface for both local and remote users. [DMS-539]</w:t>
      </w:r>
    </w:p>
    <w:p w:rsidR="00E927C0" w:rsidRDefault="00E927C0" w:rsidP="00E927C0">
      <w:pPr>
        <w:pStyle w:val="Heading4"/>
      </w:pPr>
      <w:r>
        <w:t>CRDS User Access</w:t>
      </w:r>
    </w:p>
    <w:p w:rsidR="00E927C0" w:rsidRDefault="00E927C0" w:rsidP="00E927C0">
      <w:r>
        <w:t>Outside users shall query the CRDS through a web interface for the most appropriate reference files for the specific version of a calibration pipeline and a particular data set. [DMS-540]</w:t>
      </w:r>
    </w:p>
    <w:p w:rsidR="00E927C0" w:rsidRDefault="00E927C0" w:rsidP="00E927C0">
      <w:pPr>
        <w:pStyle w:val="Heading4"/>
      </w:pPr>
      <w:r>
        <w:t>Supplying Provenance for All Times of Use</w:t>
      </w:r>
    </w:p>
    <w:p w:rsidR="00E927C0" w:rsidRDefault="00E927C0" w:rsidP="00E927C0">
      <w:r>
        <w:t>The CRDS shall have the capability to recreate the list of appropriate calibration reference files for any point in the past given the date of the query, version of software, and a specific data set. [DMS-541]</w:t>
      </w:r>
    </w:p>
    <w:p w:rsidR="00E927C0" w:rsidRDefault="00E927C0" w:rsidP="00E927C0">
      <w:pPr>
        <w:pStyle w:val="Heading4"/>
      </w:pPr>
      <w:r>
        <w:t>Saving Metadata for Reference Files</w:t>
      </w:r>
    </w:p>
    <w:p w:rsidR="00E927C0" w:rsidRDefault="00E927C0" w:rsidP="00E927C0">
      <w:r>
        <w:t>The CRDS shall record meta data about the reference files and all information regarding how data sets are matched to reference files including (but not limited to):  How the reference file was generated (or links to documents regarding that); Who created the reference file; Who committed the reference file; Information about the significance of the change. [DMS-542]</w:t>
      </w:r>
    </w:p>
    <w:p w:rsidR="00E927C0" w:rsidRDefault="00E927C0" w:rsidP="00E927C0">
      <w:pPr>
        <w:pStyle w:val="Heading4"/>
      </w:pPr>
      <w:r>
        <w:t>Reference File Undo Capability</w:t>
      </w:r>
    </w:p>
    <w:p w:rsidR="00E927C0" w:rsidRDefault="00E927C0" w:rsidP="00E927C0">
      <w:r>
        <w:t>It shall be possible to mark committed reference files as bad so they will no longer be selected by CRDS. [DMS-543]</w:t>
      </w:r>
    </w:p>
    <w:p w:rsidR="00E927C0" w:rsidRDefault="00E927C0" w:rsidP="00E927C0">
      <w:pPr>
        <w:pStyle w:val="Heading4"/>
      </w:pPr>
      <w:r>
        <w:t>Separation of Mapping Rules from Reference Data</w:t>
      </w:r>
    </w:p>
    <w:p w:rsidR="00E927C0" w:rsidRDefault="00E927C0" w:rsidP="00E927C0">
      <w:r>
        <w:t>Rules describing how reference files are matched to data and software versions shall be separate from the reference files. [DMS-544]</w:t>
      </w:r>
    </w:p>
    <w:p w:rsidR="00E927C0" w:rsidRDefault="00E927C0" w:rsidP="00E927C0">
      <w:pPr>
        <w:pStyle w:val="Heading4"/>
      </w:pPr>
      <w:r>
        <w:t>Showing Effects of Mapping Rule Changes</w:t>
      </w:r>
    </w:p>
    <w:p w:rsidR="00E927C0" w:rsidRDefault="00E927C0" w:rsidP="00E927C0">
      <w:r>
        <w:t>A tool shall be provided that will list where differences exist for recommended reference files between two rules and list of data sets.  [DMS-545]</w:t>
      </w:r>
    </w:p>
    <w:p w:rsidR="00E927C0" w:rsidRDefault="00E927C0" w:rsidP="00E927C0">
      <w:pPr>
        <w:pStyle w:val="Heading4"/>
      </w:pPr>
      <w:r>
        <w:t>Rule Undo Capability</w:t>
      </w:r>
    </w:p>
    <w:p w:rsidR="00E927C0" w:rsidRDefault="00E927C0" w:rsidP="00E927C0">
      <w:r>
        <w:t>CRDS shall have the capability to undo the use of a specific rule mapping data to a reference file.  [DMS-642]</w:t>
      </w:r>
    </w:p>
    <w:p w:rsidR="00E927C0" w:rsidRDefault="00E927C0" w:rsidP="00E927C0">
      <w:pPr>
        <w:pStyle w:val="Heading4"/>
      </w:pPr>
      <w:r>
        <w:t>Bad Rule Capability</w:t>
      </w:r>
    </w:p>
    <w:p w:rsidR="00E927C0" w:rsidRDefault="00E927C0" w:rsidP="00E927C0">
      <w:r>
        <w:t>CRDS shall have the capability to mark a specific rule as bad so as to prevent its use by the CRDS.  [DMS-641]</w:t>
      </w:r>
    </w:p>
    <w:p w:rsidR="00E927C0" w:rsidRDefault="00E927C0" w:rsidP="00E927C0">
      <w:pPr>
        <w:pStyle w:val="Heading4"/>
      </w:pPr>
      <w:r>
        <w:lastRenderedPageBreak/>
        <w:t>Metadata Requirements for Reference Data</w:t>
      </w:r>
    </w:p>
    <w:p w:rsidR="00E927C0" w:rsidRDefault="00E927C0" w:rsidP="00E927C0">
      <w:r>
        <w:t>Reference files shall include in their headers information in the form of header comments that describe the procedure for making the reference file or point to a reference that describes that procedure. [DMS-546]</w:t>
      </w:r>
    </w:p>
    <w:p w:rsidR="00E927C0" w:rsidRDefault="00E927C0" w:rsidP="00E927C0">
      <w:pPr>
        <w:pStyle w:val="Heading4"/>
      </w:pPr>
      <w:r>
        <w:t>Displaying Active Reference Files</w:t>
      </w:r>
    </w:p>
    <w:p w:rsidR="00E927C0" w:rsidRDefault="00E927C0" w:rsidP="00E927C0">
      <w:r>
        <w:t>CRDS shall provide a tool to show the set of active reference files being used for all supported versions of the software, or a specific version of the software. [DMS-547]</w:t>
      </w:r>
    </w:p>
    <w:p w:rsidR="00E927C0" w:rsidRDefault="00E927C0" w:rsidP="00E927C0">
      <w:pPr>
        <w:pStyle w:val="Heading4"/>
      </w:pPr>
      <w:r>
        <w:t>Displaying Reference Files by Mode</w:t>
      </w:r>
    </w:p>
    <w:p w:rsidR="00E927C0" w:rsidRDefault="00E927C0" w:rsidP="00E927C0">
      <w:r>
        <w:t>CRDS shall provide a tool to show active files associated with specific instrument observing modes. [DMS-548]</w:t>
      </w:r>
    </w:p>
    <w:p w:rsidR="00E927C0" w:rsidRDefault="00E927C0" w:rsidP="00E927C0"/>
    <w:p w:rsidR="00E927C0" w:rsidRDefault="00E927C0" w:rsidP="00E927C0">
      <w:pPr>
        <w:pStyle w:val="Heading2"/>
        <w:widowControl/>
        <w:tabs>
          <w:tab w:val="clear" w:pos="576"/>
          <w:tab w:val="num" w:pos="720"/>
        </w:tabs>
        <w:autoSpaceDE/>
        <w:autoSpaceDN/>
        <w:adjustRightInd/>
        <w:spacing w:before="0" w:after="200" w:line="240" w:lineRule="auto"/>
        <w:ind w:left="720" w:hanging="720"/>
      </w:pPr>
      <w:bookmarkStart w:id="410" w:name="_Toc280275281"/>
      <w:r>
        <w:t>Data Analysis Support</w:t>
      </w:r>
      <w:bookmarkEnd w:id="410"/>
    </w:p>
    <w:p w:rsidR="00E927C0" w:rsidRDefault="00E927C0" w:rsidP="00E927C0">
      <w:r>
        <w:t>This section contains requirements for supporting analysis of JWST science data by observers and archive users.</w:t>
      </w:r>
    </w:p>
    <w:p w:rsidR="00E927C0" w:rsidRDefault="00E927C0" w:rsidP="00E927C0"/>
    <w:p w:rsidR="00E927C0" w:rsidRDefault="00E927C0" w:rsidP="00E927C0">
      <w:pPr>
        <w:pStyle w:val="Heading3"/>
        <w:spacing w:before="0" w:after="200"/>
      </w:pPr>
      <w:bookmarkStart w:id="411" w:name="_Toc280275282"/>
      <w:r>
        <w:t>Data Analysis Standards</w:t>
      </w:r>
      <w:bookmarkEnd w:id="411"/>
    </w:p>
    <w:p w:rsidR="00E927C0" w:rsidRDefault="00E927C0" w:rsidP="00E927C0">
      <w:pPr>
        <w:pStyle w:val="Heading4"/>
      </w:pPr>
      <w:r>
        <w:t>Data Formats</w:t>
      </w:r>
    </w:p>
    <w:p w:rsidR="00E927C0" w:rsidRDefault="00E927C0" w:rsidP="00E927C0">
      <w:r>
        <w:t>The DMS tools shall utilize FITS data format. [DMS-627]</w:t>
      </w:r>
    </w:p>
    <w:p w:rsidR="00E927C0" w:rsidRDefault="00E927C0" w:rsidP="00E927C0">
      <w:pPr>
        <w:pStyle w:val="Heading4"/>
      </w:pPr>
      <w:r>
        <w:t>Data Access Protocols</w:t>
      </w:r>
    </w:p>
    <w:p w:rsidR="00E927C0" w:rsidRDefault="00E927C0" w:rsidP="00E927C0">
      <w:r>
        <w:t>The DMS tools shall utilize VO data access protocols. [DMS-654]</w:t>
      </w:r>
    </w:p>
    <w:p w:rsidR="00E927C0" w:rsidRDefault="00E927C0" w:rsidP="00E927C0"/>
    <w:p w:rsidR="00E927C0" w:rsidRDefault="00E927C0" w:rsidP="00E927C0">
      <w:pPr>
        <w:pStyle w:val="Heading3"/>
        <w:spacing w:before="0" w:after="200"/>
      </w:pPr>
      <w:bookmarkStart w:id="412" w:name="_Toc280275283"/>
      <w:r>
        <w:t>Pipeline Calibration Support</w:t>
      </w:r>
      <w:bookmarkEnd w:id="412"/>
    </w:p>
    <w:p w:rsidR="00E927C0" w:rsidRDefault="00E927C0" w:rsidP="00E927C0">
      <w:pPr>
        <w:pStyle w:val="Heading4"/>
      </w:pPr>
      <w:r>
        <w:t>Calibration Pipeline Steps</w:t>
      </w:r>
    </w:p>
    <w:p w:rsidR="00E927C0" w:rsidRDefault="00E927C0" w:rsidP="00E927C0">
      <w:r>
        <w:t>The DMS shall provide a capability for users to run individual Calibration Pipeline steps on JWST data. [DMS-629]</w:t>
      </w:r>
    </w:p>
    <w:p w:rsidR="00E927C0" w:rsidRDefault="00E927C0" w:rsidP="00E927C0"/>
    <w:p w:rsidR="00E927C0" w:rsidRDefault="00E927C0" w:rsidP="00E927C0">
      <w:pPr>
        <w:pStyle w:val="Heading3"/>
        <w:spacing w:before="0" w:after="200"/>
      </w:pPr>
      <w:bookmarkStart w:id="413" w:name="_Toc280275284"/>
      <w:r>
        <w:t>Data Analysis Functions</w:t>
      </w:r>
      <w:bookmarkEnd w:id="413"/>
    </w:p>
    <w:p w:rsidR="00E927C0" w:rsidRDefault="00E927C0" w:rsidP="00E927C0">
      <w:pPr>
        <w:pStyle w:val="Heading4"/>
      </w:pPr>
      <w:r>
        <w:t>Display and Analyze Science Data</w:t>
      </w:r>
    </w:p>
    <w:p w:rsidR="00E927C0" w:rsidRDefault="00E927C0" w:rsidP="00E927C0">
      <w:r>
        <w:t>The DMS shall provide a capability to display and analyze Archived Science Data and Science Data Products. [DMS-233]</w:t>
      </w:r>
    </w:p>
    <w:p w:rsidR="00E927C0" w:rsidRDefault="00E927C0" w:rsidP="00E927C0">
      <w:pPr>
        <w:pStyle w:val="Heading4"/>
      </w:pPr>
      <w:r>
        <w:t>Distribute Data Analysis Software</w:t>
      </w:r>
    </w:p>
    <w:p w:rsidR="00E927C0" w:rsidRDefault="00E927C0" w:rsidP="00E927C0">
      <w:r>
        <w:t>The DMS shall distribute Data Analysis Software to users on request.  [DMS-640]</w:t>
      </w:r>
    </w:p>
    <w:p w:rsidR="00E927C0" w:rsidRDefault="00E927C0" w:rsidP="00E927C0">
      <w:pPr>
        <w:pStyle w:val="Heading4"/>
      </w:pPr>
      <w:r>
        <w:t>Perform Data Analysis Functions Remotely</w:t>
      </w:r>
    </w:p>
    <w:p w:rsidR="00E927C0" w:rsidRDefault="00E927C0" w:rsidP="00E927C0">
      <w:r>
        <w:t>The DMS shall provide a capability for JWST users to perform data analysis functions on Science Data Products electronically from remote locations. [DMS-241]</w:t>
      </w:r>
    </w:p>
    <w:p w:rsidR="00E927C0" w:rsidRDefault="00E927C0" w:rsidP="00E927C0">
      <w:pPr>
        <w:pStyle w:val="Heading4"/>
      </w:pPr>
      <w:r>
        <w:lastRenderedPageBreak/>
        <w:t>Dataset Visualization</w:t>
      </w:r>
    </w:p>
    <w:p w:rsidR="00E927C0" w:rsidRDefault="00E927C0" w:rsidP="00E927C0">
      <w:r>
        <w:t>The DMS shall provide a capability for visualizing JWST data.   [DMS-625]</w:t>
      </w:r>
    </w:p>
    <w:p w:rsidR="00E927C0" w:rsidRDefault="00E927C0" w:rsidP="00E927C0"/>
    <w:p w:rsidR="00E927C0" w:rsidRDefault="00E927C0" w:rsidP="00E927C0">
      <w:r>
        <w:t>Note: This includes:</w:t>
      </w:r>
    </w:p>
    <w:p w:rsidR="00E927C0" w:rsidRDefault="00E927C0" w:rsidP="00697FCA">
      <w:pPr>
        <w:pStyle w:val="ListParagraph"/>
        <w:widowControl w:val="0"/>
        <w:numPr>
          <w:ilvl w:val="0"/>
          <w:numId w:val="6"/>
        </w:numPr>
      </w:pPr>
      <w:r>
        <w:t>1-d (plotting vectors, e.g. spectra)</w:t>
      </w:r>
    </w:p>
    <w:p w:rsidR="00E927C0" w:rsidRDefault="00E927C0" w:rsidP="00697FCA">
      <w:pPr>
        <w:pStyle w:val="ListParagraph"/>
        <w:widowControl w:val="0"/>
        <w:numPr>
          <w:ilvl w:val="0"/>
          <w:numId w:val="6"/>
        </w:numPr>
      </w:pPr>
      <w:r>
        <w:t>2-d (image display)</w:t>
      </w:r>
    </w:p>
    <w:p w:rsidR="00E927C0" w:rsidRDefault="00E927C0" w:rsidP="00697FCA">
      <w:pPr>
        <w:pStyle w:val="ListParagraph"/>
        <w:widowControl w:val="0"/>
        <w:numPr>
          <w:ilvl w:val="0"/>
          <w:numId w:val="6"/>
        </w:numPr>
      </w:pPr>
      <w:r>
        <w:t>3-d (volumetric imaging of IFU data cubes, or ramp data)</w:t>
      </w:r>
    </w:p>
    <w:p w:rsidR="00E927C0" w:rsidRDefault="00E927C0" w:rsidP="00E927C0">
      <w:pPr>
        <w:pStyle w:val="Heading4"/>
      </w:pPr>
      <w:r>
        <w:t>Dataset Arithmetic</w:t>
      </w:r>
    </w:p>
    <w:p w:rsidR="00E927C0" w:rsidRDefault="00E927C0" w:rsidP="00E927C0">
      <w:r>
        <w:t>The DMS shall provide a capability for arithmetic operations on collections of JWST datasets.   [DMS-626]</w:t>
      </w:r>
    </w:p>
    <w:p w:rsidR="00E927C0" w:rsidRDefault="00E927C0" w:rsidP="00E927C0"/>
    <w:p w:rsidR="00E927C0" w:rsidRDefault="00E927C0" w:rsidP="00E927C0">
      <w:r>
        <w:t>Note: This includes:</w:t>
      </w:r>
    </w:p>
    <w:p w:rsidR="00E927C0" w:rsidRDefault="00E927C0" w:rsidP="00697FCA">
      <w:pPr>
        <w:pStyle w:val="ListParagraph"/>
        <w:widowControl w:val="0"/>
        <w:numPr>
          <w:ilvl w:val="0"/>
          <w:numId w:val="7"/>
        </w:numPr>
      </w:pPr>
      <w:r>
        <w:t>Simple arithmetic operations on single datasets</w:t>
      </w:r>
    </w:p>
    <w:p w:rsidR="00E927C0" w:rsidRDefault="00E927C0" w:rsidP="00697FCA">
      <w:pPr>
        <w:pStyle w:val="ListParagraph"/>
        <w:widowControl w:val="0"/>
        <w:numPr>
          <w:ilvl w:val="0"/>
          <w:numId w:val="7"/>
        </w:numPr>
      </w:pPr>
      <w:r>
        <w:t>Binary operations on pairs of datasets</w:t>
      </w:r>
    </w:p>
    <w:p w:rsidR="00E927C0" w:rsidRDefault="00E927C0" w:rsidP="00697FCA">
      <w:pPr>
        <w:pStyle w:val="ListParagraph"/>
        <w:widowControl w:val="0"/>
        <w:numPr>
          <w:ilvl w:val="0"/>
          <w:numId w:val="7"/>
        </w:numPr>
      </w:pPr>
      <w:r>
        <w:t>Application of functions to datasets</w:t>
      </w:r>
    </w:p>
    <w:p w:rsidR="00E927C0" w:rsidRDefault="00E927C0" w:rsidP="00697FCA">
      <w:pPr>
        <w:pStyle w:val="ListParagraph"/>
        <w:widowControl w:val="0"/>
        <w:numPr>
          <w:ilvl w:val="0"/>
          <w:numId w:val="7"/>
        </w:numPr>
      </w:pPr>
      <w:r>
        <w:t>Combination of sets of datasets</w:t>
      </w:r>
    </w:p>
    <w:p w:rsidR="00E927C0" w:rsidRDefault="00E927C0" w:rsidP="00E927C0">
      <w:pPr>
        <w:pStyle w:val="Heading4"/>
      </w:pPr>
      <w:r>
        <w:t>Model Evaluation</w:t>
      </w:r>
    </w:p>
    <w:p w:rsidR="00E927C0" w:rsidRDefault="00E927C0" w:rsidP="00E927C0">
      <w:r>
        <w:t>The DMS shall provide the capability of comparing JWST Calibrated Science Data with models that can be cast into arrays with the same dimensionality as the Calibrated Science Data. [DMS-628]</w:t>
      </w:r>
    </w:p>
    <w:p w:rsidR="00E927C0" w:rsidRDefault="00E927C0" w:rsidP="00E927C0">
      <w:pPr>
        <w:pStyle w:val="Heading4"/>
      </w:pPr>
      <w:r>
        <w:t>Dataset Combination Tools</w:t>
      </w:r>
    </w:p>
    <w:p w:rsidR="00E927C0" w:rsidRDefault="00E927C0" w:rsidP="00E927C0">
      <w:r>
        <w:t>The DMS shall provide the capability to combine JWST datasets including tools to determine dataset registration and optimal combination of 1-d spectra, 2-d images and 3-d spectral data cubes. [DMS-630]</w:t>
      </w:r>
    </w:p>
    <w:p w:rsidR="00E927C0" w:rsidRDefault="00E927C0" w:rsidP="00E927C0"/>
    <w:p w:rsidR="00E927C0" w:rsidRDefault="00E927C0" w:rsidP="00E927C0">
      <w:r>
        <w:t>Note: Requires feature location and matching</w:t>
      </w:r>
    </w:p>
    <w:p w:rsidR="00E927C0" w:rsidRDefault="00E927C0" w:rsidP="00697FCA">
      <w:pPr>
        <w:pStyle w:val="ListParagraph"/>
        <w:widowControl w:val="0"/>
        <w:numPr>
          <w:ilvl w:val="0"/>
          <w:numId w:val="8"/>
        </w:numPr>
      </w:pPr>
      <w:r>
        <w:t>Object identification, fitting (e.g. DAOPHOT/SEXTRACTOR)</w:t>
      </w:r>
    </w:p>
    <w:p w:rsidR="00E927C0" w:rsidRDefault="00E927C0" w:rsidP="00697FCA">
      <w:pPr>
        <w:pStyle w:val="ListParagraph"/>
        <w:widowControl w:val="0"/>
        <w:numPr>
          <w:ilvl w:val="0"/>
          <w:numId w:val="8"/>
        </w:numPr>
      </w:pPr>
      <w:r>
        <w:t>Catalog matching</w:t>
      </w:r>
    </w:p>
    <w:p w:rsidR="00E927C0" w:rsidRDefault="00E927C0" w:rsidP="00E927C0">
      <w:pPr>
        <w:pStyle w:val="Heading4"/>
      </w:pPr>
      <w:r>
        <w:t>Coronagraphic Science Support</w:t>
      </w:r>
    </w:p>
    <w:p w:rsidR="00E927C0" w:rsidRDefault="00E927C0" w:rsidP="00E927C0">
      <w:r>
        <w:t>The DMS shall provide tools to support JWST coronagraphic science.   [DMS-631]</w:t>
      </w:r>
    </w:p>
    <w:p w:rsidR="00E927C0" w:rsidRDefault="00E927C0" w:rsidP="00E927C0"/>
    <w:p w:rsidR="00E927C0" w:rsidRDefault="00E927C0" w:rsidP="00E927C0">
      <w:r>
        <w:t>Notes:</w:t>
      </w:r>
    </w:p>
    <w:p w:rsidR="00E927C0" w:rsidRDefault="00E927C0" w:rsidP="00697FCA">
      <w:pPr>
        <w:pStyle w:val="ListParagraph"/>
        <w:widowControl w:val="0"/>
        <w:numPr>
          <w:ilvl w:val="0"/>
          <w:numId w:val="9"/>
        </w:numPr>
      </w:pPr>
      <w:r>
        <w:t>This includes provision of tools to determine PSF scaling using a variety of techniques.</w:t>
      </w:r>
    </w:p>
    <w:p w:rsidR="00E927C0" w:rsidRDefault="00E927C0" w:rsidP="00697FCA">
      <w:pPr>
        <w:pStyle w:val="ListParagraph"/>
        <w:widowControl w:val="0"/>
        <w:numPr>
          <w:ilvl w:val="0"/>
          <w:numId w:val="9"/>
        </w:numPr>
      </w:pPr>
      <w:r>
        <w:t>Combine data taken at different roll angles</w:t>
      </w:r>
    </w:p>
    <w:p w:rsidR="00E927C0" w:rsidRDefault="00E927C0" w:rsidP="00697FCA">
      <w:pPr>
        <w:pStyle w:val="ListParagraph"/>
        <w:widowControl w:val="0"/>
        <w:numPr>
          <w:ilvl w:val="0"/>
          <w:numId w:val="9"/>
        </w:numPr>
      </w:pPr>
      <w:r>
        <w:t>Model subtraction</w:t>
      </w:r>
    </w:p>
    <w:p w:rsidR="00E927C0" w:rsidRDefault="00E927C0" w:rsidP="00697FCA">
      <w:pPr>
        <w:pStyle w:val="ListParagraph"/>
        <w:widowControl w:val="0"/>
        <w:numPr>
          <w:ilvl w:val="0"/>
          <w:numId w:val="9"/>
        </w:numPr>
      </w:pPr>
      <w:r>
        <w:t>May be useful for data other than coronagraphic data</w:t>
      </w:r>
    </w:p>
    <w:p w:rsidR="00E927C0" w:rsidRDefault="00E927C0" w:rsidP="00697FCA">
      <w:pPr>
        <w:pStyle w:val="ListParagraph"/>
        <w:widowControl w:val="0"/>
        <w:numPr>
          <w:ilvl w:val="0"/>
          <w:numId w:val="9"/>
        </w:numPr>
      </w:pPr>
      <w:r>
        <w:t>Support for multi-wavelength PSF subtraction using TFI</w:t>
      </w:r>
    </w:p>
    <w:p w:rsidR="00E927C0" w:rsidRDefault="00E927C0" w:rsidP="00E927C0">
      <w:pPr>
        <w:pStyle w:val="Heading4"/>
      </w:pPr>
      <w:r>
        <w:t>IFU Tools</w:t>
      </w:r>
    </w:p>
    <w:p w:rsidR="00E927C0" w:rsidRDefault="00E927C0" w:rsidP="00E927C0">
      <w:r>
        <w:t>The DMS shall provide tools to enable analysis of JWST IFU data.   [DMS-632]</w:t>
      </w:r>
    </w:p>
    <w:p w:rsidR="00E927C0" w:rsidRDefault="00E927C0" w:rsidP="00E927C0"/>
    <w:p w:rsidR="00E927C0" w:rsidRDefault="00E927C0" w:rsidP="00E927C0">
      <w:r>
        <w:t>Note:   This includes:</w:t>
      </w:r>
    </w:p>
    <w:p w:rsidR="00E927C0" w:rsidRDefault="00E927C0" w:rsidP="00697FCA">
      <w:pPr>
        <w:pStyle w:val="ListParagraph"/>
        <w:numPr>
          <w:ilvl w:val="0"/>
          <w:numId w:val="10"/>
        </w:numPr>
      </w:pPr>
      <w:r>
        <w:t>Combining spectral cubes taken at different positions</w:t>
      </w:r>
    </w:p>
    <w:p w:rsidR="00E927C0" w:rsidRDefault="00E927C0" w:rsidP="00697FCA">
      <w:pPr>
        <w:pStyle w:val="ListParagraph"/>
        <w:widowControl w:val="0"/>
        <w:numPr>
          <w:ilvl w:val="0"/>
          <w:numId w:val="10"/>
        </w:numPr>
      </w:pPr>
      <w:r>
        <w:t>Custom extraction of source spectra</w:t>
      </w:r>
    </w:p>
    <w:p w:rsidR="00E927C0" w:rsidRDefault="00E927C0" w:rsidP="00697FCA">
      <w:pPr>
        <w:pStyle w:val="ListParagraph"/>
        <w:widowControl w:val="0"/>
        <w:numPr>
          <w:ilvl w:val="0"/>
          <w:numId w:val="10"/>
        </w:numPr>
      </w:pPr>
      <w:r>
        <w:t>Combine several spectral channels into a 2-d image</w:t>
      </w:r>
    </w:p>
    <w:p w:rsidR="00E927C0" w:rsidRDefault="00E927C0" w:rsidP="00697FCA">
      <w:pPr>
        <w:pStyle w:val="ListParagraph"/>
        <w:widowControl w:val="0"/>
        <w:numPr>
          <w:ilvl w:val="0"/>
          <w:numId w:val="10"/>
        </w:numPr>
      </w:pPr>
      <w:r>
        <w:t>Arithmetic on spectral planes (line/continuum)</w:t>
      </w:r>
    </w:p>
    <w:p w:rsidR="00E927C0" w:rsidRDefault="00E927C0" w:rsidP="00697FCA">
      <w:pPr>
        <w:pStyle w:val="ListParagraph"/>
        <w:widowControl w:val="0"/>
        <w:numPr>
          <w:ilvl w:val="0"/>
          <w:numId w:val="10"/>
        </w:numPr>
      </w:pPr>
      <w:r>
        <w:t>Velocity analysis</w:t>
      </w:r>
    </w:p>
    <w:p w:rsidR="00E927C0" w:rsidRDefault="00E927C0" w:rsidP="00E927C0">
      <w:pPr>
        <w:pStyle w:val="Heading4"/>
      </w:pPr>
      <w:r>
        <w:t>Spectral Data Analysis Tools</w:t>
      </w:r>
    </w:p>
    <w:p w:rsidR="00E927C0" w:rsidRDefault="00E927C0" w:rsidP="00E927C0">
      <w:r>
        <w:t>The DMS shall provide facilities for analyzing JWST spectral data.   [DMS-633]</w:t>
      </w:r>
    </w:p>
    <w:p w:rsidR="00E927C0" w:rsidRDefault="00E927C0" w:rsidP="00E927C0"/>
    <w:p w:rsidR="00E927C0" w:rsidRDefault="00E927C0" w:rsidP="00E927C0">
      <w:r>
        <w:t>Notes:</w:t>
      </w:r>
    </w:p>
    <w:p w:rsidR="00E927C0" w:rsidRDefault="00E927C0" w:rsidP="00697FCA">
      <w:pPr>
        <w:pStyle w:val="ListParagraph"/>
        <w:widowControl w:val="0"/>
        <w:numPr>
          <w:ilvl w:val="0"/>
          <w:numId w:val="11"/>
        </w:numPr>
      </w:pPr>
      <w:r>
        <w:t>Includes more complex data analysis of spectral data than can be done in an automatic pipeline.</w:t>
      </w:r>
    </w:p>
    <w:p w:rsidR="00E927C0" w:rsidRDefault="00E927C0" w:rsidP="00697FCA">
      <w:pPr>
        <w:pStyle w:val="ListParagraph"/>
        <w:widowControl w:val="0"/>
        <w:numPr>
          <w:ilvl w:val="0"/>
          <w:numId w:val="11"/>
        </w:numPr>
      </w:pPr>
      <w:r>
        <w:t>Custom source spectrum extraction</w:t>
      </w:r>
    </w:p>
    <w:p w:rsidR="00E927C0" w:rsidRDefault="00E927C0" w:rsidP="00697FCA">
      <w:pPr>
        <w:pStyle w:val="ListParagraph"/>
        <w:widowControl w:val="0"/>
        <w:numPr>
          <w:ilvl w:val="0"/>
          <w:numId w:val="11"/>
        </w:numPr>
      </w:pPr>
      <w:r>
        <w:t>Use acquisition image</w:t>
      </w:r>
    </w:p>
    <w:p w:rsidR="00E927C0" w:rsidRDefault="00E927C0" w:rsidP="00697FCA">
      <w:pPr>
        <w:pStyle w:val="ListParagraph"/>
        <w:widowControl w:val="0"/>
        <w:numPr>
          <w:ilvl w:val="0"/>
          <w:numId w:val="11"/>
        </w:numPr>
      </w:pPr>
      <w:r>
        <w:t>Fit multiple lines, continuum, spectral models</w:t>
      </w:r>
    </w:p>
    <w:p w:rsidR="00E927C0" w:rsidRDefault="00E927C0" w:rsidP="00E927C0">
      <w:pPr>
        <w:pStyle w:val="Heading4"/>
      </w:pPr>
      <w:r>
        <w:t>JWST Instrument Modeling</w:t>
      </w:r>
    </w:p>
    <w:p w:rsidR="00E927C0" w:rsidRDefault="00E927C0" w:rsidP="00E927C0">
      <w:r>
        <w:t>The DMS shall provide tools for modeling JWST instrumental effects.   [DMS-634]</w:t>
      </w:r>
    </w:p>
    <w:p w:rsidR="00E927C0" w:rsidRDefault="00E927C0" w:rsidP="00E927C0"/>
    <w:p w:rsidR="00E927C0" w:rsidRDefault="00E927C0" w:rsidP="00E927C0">
      <w:r>
        <w:t>Notes:</w:t>
      </w:r>
    </w:p>
    <w:p w:rsidR="00E927C0" w:rsidRDefault="00E927C0" w:rsidP="00697FCA">
      <w:pPr>
        <w:pStyle w:val="ListParagraph"/>
        <w:widowControl w:val="0"/>
        <w:numPr>
          <w:ilvl w:val="0"/>
          <w:numId w:val="12"/>
        </w:numPr>
      </w:pPr>
      <w:r>
        <w:t>Includes tools for correcting the effects</w:t>
      </w:r>
    </w:p>
    <w:p w:rsidR="00E927C0" w:rsidRDefault="00E927C0" w:rsidP="00697FCA">
      <w:pPr>
        <w:pStyle w:val="ListParagraph"/>
        <w:widowControl w:val="0"/>
        <w:numPr>
          <w:ilvl w:val="0"/>
          <w:numId w:val="12"/>
        </w:numPr>
      </w:pPr>
      <w:r>
        <w:t>Correction not always appropriate for the calibration pipeline (e.g. TFI Field-Dependence of Wavelength, throughput)</w:t>
      </w:r>
    </w:p>
    <w:p w:rsidR="00E927C0" w:rsidRDefault="00E927C0" w:rsidP="00697FCA">
      <w:pPr>
        <w:pStyle w:val="ListParagraph"/>
        <w:widowControl w:val="0"/>
        <w:numPr>
          <w:ilvl w:val="0"/>
          <w:numId w:val="12"/>
        </w:numPr>
      </w:pPr>
      <w:r>
        <w:t>Includes simulation of the effects of the JWST PSF</w:t>
      </w:r>
    </w:p>
    <w:p w:rsidR="00E927C0" w:rsidRDefault="00E927C0" w:rsidP="00B67448">
      <w:pPr>
        <w:widowControl w:val="0"/>
      </w:pPr>
    </w:p>
    <w:p w:rsidR="001C041B" w:rsidRDefault="001C041B" w:rsidP="00B67448">
      <w:pPr>
        <w:widowControl w:val="0"/>
      </w:pPr>
    </w:p>
    <w:p w:rsidR="00B67448" w:rsidRDefault="00B67448" w:rsidP="00B67448">
      <w:pPr>
        <w:pStyle w:val="Heading1"/>
        <w:sectPr w:rsidR="00B67448" w:rsidSect="00344DF7">
          <w:pgSz w:w="12240" w:h="15840"/>
          <w:pgMar w:top="1440" w:right="1440" w:bottom="1800" w:left="1440" w:header="720" w:footer="576" w:gutter="0"/>
          <w:pgNumType w:start="1" w:chapStyle="1"/>
          <w:cols w:space="720"/>
          <w:noEndnote/>
          <w:docGrid w:linePitch="326"/>
        </w:sectPr>
      </w:pPr>
    </w:p>
    <w:p w:rsidR="00B67448" w:rsidRDefault="00B67448" w:rsidP="00B67448">
      <w:pPr>
        <w:pStyle w:val="Heading1"/>
      </w:pPr>
      <w:bookmarkStart w:id="414" w:name="_Toc280275285"/>
      <w:r>
        <w:lastRenderedPageBreak/>
        <w:t>DMS Archive Component Requirements</w:t>
      </w:r>
      <w:bookmarkEnd w:id="414"/>
    </w:p>
    <w:p w:rsidR="001C041B" w:rsidRDefault="001C041B" w:rsidP="00B67448"/>
    <w:p w:rsidR="00E927C0" w:rsidRDefault="00E927C0" w:rsidP="00E927C0">
      <w:pPr>
        <w:pStyle w:val="Heading2"/>
        <w:widowControl/>
        <w:tabs>
          <w:tab w:val="clear" w:pos="576"/>
          <w:tab w:val="num" w:pos="720"/>
        </w:tabs>
        <w:autoSpaceDE/>
        <w:autoSpaceDN/>
        <w:adjustRightInd/>
        <w:spacing w:before="0" w:after="200" w:line="240" w:lineRule="auto"/>
        <w:ind w:left="720" w:hanging="720"/>
      </w:pPr>
      <w:bookmarkStart w:id="415" w:name="_Toc280275286"/>
      <w:r>
        <w:t>Archive</w:t>
      </w:r>
      <w:bookmarkEnd w:id="415"/>
    </w:p>
    <w:p w:rsidR="00E927C0" w:rsidRDefault="00E927C0" w:rsidP="00E927C0">
      <w:pPr>
        <w:pStyle w:val="Heading3"/>
        <w:spacing w:before="0" w:after="200"/>
      </w:pPr>
      <w:bookmarkStart w:id="416" w:name="_Toc280275287"/>
      <w:r>
        <w:t>General Archive Requirements</w:t>
      </w:r>
      <w:bookmarkEnd w:id="416"/>
    </w:p>
    <w:p w:rsidR="00E927C0" w:rsidRDefault="00E927C0" w:rsidP="00E927C0">
      <w:pPr>
        <w:pStyle w:val="Heading4"/>
      </w:pPr>
      <w:r>
        <w:t>Archive Catalog Accessibility</w:t>
      </w:r>
    </w:p>
    <w:p w:rsidR="00E927C0" w:rsidRDefault="00E927C0" w:rsidP="00E927C0">
      <w:r>
        <w:t>The Ground Segment shall maintain an on-line archive catalog that is accessible to current and prospective users of JWST data. [DMS-196]</w:t>
      </w:r>
    </w:p>
    <w:p w:rsidR="00E927C0" w:rsidRDefault="00E927C0" w:rsidP="00E927C0">
      <w:pPr>
        <w:pStyle w:val="Heading4"/>
      </w:pPr>
      <w:r>
        <w:t>Archive all Level-2 Data Inputs</w:t>
      </w:r>
    </w:p>
    <w:p w:rsidR="00E927C0" w:rsidRDefault="00E927C0" w:rsidP="00E927C0">
      <w:r>
        <w:t>The archive shall contain the historical and current calibration parameters, coefficients, and algorithms needed to transform science telemetry into calibrated measurements expressed in standard units. [DMS-197]</w:t>
      </w:r>
    </w:p>
    <w:p w:rsidR="00E927C0" w:rsidRDefault="00E927C0" w:rsidP="00E927C0">
      <w:pPr>
        <w:pStyle w:val="Heading4"/>
      </w:pPr>
      <w:r>
        <w:t>Level-0 Archive Data Volume - 5.5 years</w:t>
      </w:r>
    </w:p>
    <w:p w:rsidR="00E927C0" w:rsidRDefault="00E927C0" w:rsidP="00E927C0">
      <w:r>
        <w:t>The archive shall be capable of storing in the Science Data Archive at least 115 TBytes of level-0, uncompressed science data over a 5.5-year mission. [DMS-198]</w:t>
      </w:r>
    </w:p>
    <w:p w:rsidR="00E927C0" w:rsidRDefault="00E927C0" w:rsidP="00E927C0">
      <w:pPr>
        <w:pStyle w:val="Heading4"/>
      </w:pPr>
      <w:r>
        <w:t>Level-2 Archive Data Volume - 5.5 years</w:t>
      </w:r>
    </w:p>
    <w:p w:rsidR="00E927C0" w:rsidRDefault="00E927C0" w:rsidP="00E927C0">
      <w:r>
        <w:t>The archive shall be capable of storing in the Science Data Archive at least 11.2 TBytes of level-2, uncompressed science data over a 5.5-year mission. [DMS-635]</w:t>
      </w:r>
    </w:p>
    <w:p w:rsidR="00E927C0" w:rsidRDefault="00E927C0" w:rsidP="00E927C0">
      <w:pPr>
        <w:pStyle w:val="Heading4"/>
      </w:pPr>
      <w:r>
        <w:t>Level-0 Archive Data Volume - 10 Years</w:t>
      </w:r>
    </w:p>
    <w:p w:rsidR="00E927C0" w:rsidRDefault="00E927C0" w:rsidP="00E927C0">
      <w:r>
        <w:t>The design of the Science Data Archive shall be scalable to a total capacity of at least 209 TBytes of level-0, uncompressed science data over a 10-year mission. [DMS-195]</w:t>
      </w:r>
    </w:p>
    <w:p w:rsidR="00E927C0" w:rsidRDefault="00E927C0" w:rsidP="00E927C0"/>
    <w:p w:rsidR="00E927C0" w:rsidRDefault="00E927C0" w:rsidP="00E927C0">
      <w:r>
        <w:t>Note: The objective is to support the goal of a 10-year mission. The requirement means that while the as-built system only has a required capacity of 115 TBytes; it should be possible to double that capacity without significant redesign.</w:t>
      </w:r>
    </w:p>
    <w:p w:rsidR="00E927C0" w:rsidRDefault="00E927C0" w:rsidP="00E927C0">
      <w:pPr>
        <w:pStyle w:val="Heading4"/>
      </w:pPr>
      <w:r>
        <w:t>Level-2 Archive Data Volume - 10 years</w:t>
      </w:r>
    </w:p>
    <w:p w:rsidR="00E927C0" w:rsidRDefault="00E927C0" w:rsidP="00E927C0">
      <w:r>
        <w:t>The design of the Science Data Archive shall be scalable to a total capacity of at least 20.4 TBytes of level-2, uncompressed science data over a 10-year mission. [DMS-636]</w:t>
      </w:r>
    </w:p>
    <w:p w:rsidR="00E927C0" w:rsidRDefault="00E927C0" w:rsidP="00E927C0"/>
    <w:p w:rsidR="00E927C0" w:rsidRDefault="00E927C0" w:rsidP="00E927C0">
      <w:pPr>
        <w:pStyle w:val="Heading3"/>
        <w:spacing w:before="0" w:after="200"/>
      </w:pPr>
      <w:bookmarkStart w:id="417" w:name="_Toc280275288"/>
      <w:r>
        <w:t>Ingest</w:t>
      </w:r>
      <w:bookmarkEnd w:id="417"/>
    </w:p>
    <w:p w:rsidR="00E927C0" w:rsidRDefault="00E927C0" w:rsidP="00E927C0">
      <w:pPr>
        <w:pStyle w:val="Heading4"/>
      </w:pPr>
      <w:r>
        <w:t>Ingest Data Receipt</w:t>
      </w:r>
    </w:p>
    <w:p w:rsidR="00E927C0" w:rsidRDefault="00E927C0" w:rsidP="00E927C0">
      <w:r>
        <w:t>Ingest shall receive Science Data from SDP. [DMS-289]</w:t>
      </w:r>
    </w:p>
    <w:p w:rsidR="00E927C0" w:rsidRDefault="00E927C0" w:rsidP="00E927C0">
      <w:pPr>
        <w:pStyle w:val="Heading4"/>
      </w:pPr>
      <w:r>
        <w:t>Archive Level-0 Science Data</w:t>
      </w:r>
    </w:p>
    <w:p w:rsidR="00E927C0" w:rsidRDefault="00E927C0" w:rsidP="00E927C0">
      <w:r>
        <w:t>Ingest shall archive the level-0 science telemetry files from SDP as received from FOS. [DMS-290]</w:t>
      </w:r>
    </w:p>
    <w:p w:rsidR="00E927C0" w:rsidRDefault="00E927C0" w:rsidP="00E927C0">
      <w:pPr>
        <w:pStyle w:val="Heading4"/>
      </w:pPr>
      <w:r>
        <w:lastRenderedPageBreak/>
        <w:t>Archive Level-1a Science Data</w:t>
      </w:r>
    </w:p>
    <w:p w:rsidR="00E927C0" w:rsidRDefault="00E927C0" w:rsidP="00E927C0">
      <w:r>
        <w:t>Ingest shall archive the level-1a original FITS files from SDP. [DMS-291]</w:t>
      </w:r>
    </w:p>
    <w:p w:rsidR="00E927C0" w:rsidRDefault="00E927C0" w:rsidP="00E927C0"/>
    <w:p w:rsidR="00E927C0" w:rsidRDefault="00E927C0" w:rsidP="00E927C0">
      <w:r>
        <w:t>Note: Serves as a starting point for any potential reprocessing effort.</w:t>
      </w:r>
    </w:p>
    <w:p w:rsidR="00E927C0" w:rsidRDefault="00E927C0" w:rsidP="00E927C0">
      <w:pPr>
        <w:pStyle w:val="Heading4"/>
      </w:pPr>
      <w:r>
        <w:t>Archive Level-1b Science Data</w:t>
      </w:r>
    </w:p>
    <w:p w:rsidR="00E927C0" w:rsidRDefault="00E927C0" w:rsidP="00E927C0">
      <w:r>
        <w:t>Ingest shall archive the level-1b uncalibrated FITS files from SDP. [DMS-292]</w:t>
      </w:r>
    </w:p>
    <w:p w:rsidR="00E927C0" w:rsidRDefault="00E927C0" w:rsidP="00E927C0"/>
    <w:p w:rsidR="00E927C0" w:rsidRDefault="00E927C0" w:rsidP="00E927C0">
      <w:r>
        <w:t>Note: Serves as a starting point for re-calibration either by the DMS calibration pipeline or by an archive user.</w:t>
      </w:r>
    </w:p>
    <w:p w:rsidR="00E927C0" w:rsidRDefault="00E927C0" w:rsidP="00E927C0">
      <w:pPr>
        <w:pStyle w:val="Heading4"/>
      </w:pPr>
      <w:r>
        <w:t>Archive Level-2a Science Data</w:t>
      </w:r>
    </w:p>
    <w:p w:rsidR="00E927C0" w:rsidRDefault="00E927C0" w:rsidP="00E927C0">
      <w:r>
        <w:t>Ingest shall archive the level-2a calibrated FITS files from SDP. [DMS-294]</w:t>
      </w:r>
    </w:p>
    <w:p w:rsidR="00E927C0" w:rsidRDefault="00E927C0" w:rsidP="00E927C0">
      <w:pPr>
        <w:pStyle w:val="Heading4"/>
      </w:pPr>
      <w:r>
        <w:t>Archive Level-2b Science Data</w:t>
      </w:r>
    </w:p>
    <w:p w:rsidR="00E927C0" w:rsidRDefault="00E927C0" w:rsidP="00E927C0">
      <w:r>
        <w:t>Ingest shall archive the level-2b calibrated FITS files from SDP.  [DMS-639]</w:t>
      </w:r>
    </w:p>
    <w:p w:rsidR="00E927C0" w:rsidRDefault="00E927C0" w:rsidP="00E927C0">
      <w:pPr>
        <w:pStyle w:val="Heading4"/>
      </w:pPr>
      <w:r>
        <w:t>Archive Level-3 Science Data Products</w:t>
      </w:r>
    </w:p>
    <w:p w:rsidR="00E927C0" w:rsidRDefault="00E927C0" w:rsidP="00E927C0">
      <w:r>
        <w:t>Ingest shall archive the level-3 calibrated FITS data product files from SDP. [DMS-295]</w:t>
      </w:r>
    </w:p>
    <w:p w:rsidR="00E927C0" w:rsidRDefault="00E927C0" w:rsidP="00E927C0">
      <w:pPr>
        <w:pStyle w:val="Heading4"/>
      </w:pPr>
      <w:r>
        <w:t>Archive Level-4 Science Data Products</w:t>
      </w:r>
    </w:p>
    <w:p w:rsidR="00E927C0" w:rsidRDefault="00E927C0" w:rsidP="00E927C0">
      <w:r>
        <w:t>Ingest shall be capable of archiving selected level-4 data products for safe keeping. [DMS-293]</w:t>
      </w:r>
    </w:p>
    <w:p w:rsidR="00E927C0" w:rsidRDefault="00E927C0" w:rsidP="00E927C0"/>
    <w:p w:rsidR="00E927C0" w:rsidRDefault="00E927C0" w:rsidP="00E927C0">
      <w:r>
        <w:t>Note: While there are currently no requirements for the generation of Level-4 products the system should be capable of archiving these products.</w:t>
      </w:r>
    </w:p>
    <w:p w:rsidR="00E927C0" w:rsidRDefault="00E927C0" w:rsidP="00E927C0">
      <w:pPr>
        <w:pStyle w:val="Heading4"/>
      </w:pPr>
      <w:r>
        <w:t>Archive Guide Star Acquisition Images</w:t>
      </w:r>
    </w:p>
    <w:p w:rsidR="00E927C0" w:rsidRDefault="00E927C0" w:rsidP="00E927C0">
      <w:r>
        <w:t>Guide star acquisition images shall be stored in the science archive. [DMS-102]</w:t>
      </w:r>
    </w:p>
    <w:p w:rsidR="00E927C0" w:rsidRDefault="00E927C0" w:rsidP="00E927C0">
      <w:pPr>
        <w:pStyle w:val="Heading4"/>
      </w:pPr>
      <w:r>
        <w:t>Archive Request Completion Status</w:t>
      </w:r>
    </w:p>
    <w:p w:rsidR="00E927C0" w:rsidRDefault="00E927C0" w:rsidP="00E927C0">
      <w:r>
        <w:t>Ingest shall report to SDP the archive request completion status. [DMS-301]</w:t>
      </w:r>
    </w:p>
    <w:p w:rsidR="00E927C0" w:rsidRDefault="00E927C0" w:rsidP="00E927C0">
      <w:pPr>
        <w:pStyle w:val="Heading4"/>
      </w:pPr>
      <w:r>
        <w:t>Level-4 Archive Completion Status</w:t>
      </w:r>
    </w:p>
    <w:p w:rsidR="00E927C0" w:rsidRDefault="00E927C0" w:rsidP="00E927C0">
      <w:r>
        <w:t>Ingest shall report to the level-4 data provider the archive request completion status. [DMS-302]</w:t>
      </w:r>
    </w:p>
    <w:p w:rsidR="00E927C0" w:rsidRDefault="00E927C0" w:rsidP="00E927C0">
      <w:pPr>
        <w:pStyle w:val="Heading4"/>
      </w:pPr>
      <w:r>
        <w:t>First Science Data Archived Notification</w:t>
      </w:r>
    </w:p>
    <w:p w:rsidR="00E927C0" w:rsidRDefault="00E927C0" w:rsidP="00E927C0">
      <w:r>
        <w:t>Ingest shall notify PPS when the first science data of a proposal has been archived. [DMS-303]</w:t>
      </w:r>
    </w:p>
    <w:p w:rsidR="00E927C0" w:rsidRDefault="00E927C0" w:rsidP="00E927C0">
      <w:pPr>
        <w:pStyle w:val="Heading4"/>
      </w:pPr>
      <w:r>
        <w:t>Archive DMS Software</w:t>
      </w:r>
    </w:p>
    <w:p w:rsidR="00E927C0" w:rsidRDefault="00E927C0" w:rsidP="00E927C0">
      <w:r>
        <w:t>Ingest shall be capable of archiving of DMS software with each release. [DMS-304]</w:t>
      </w:r>
    </w:p>
    <w:p w:rsidR="00E927C0" w:rsidRDefault="00E927C0" w:rsidP="00E927C0">
      <w:pPr>
        <w:pStyle w:val="Heading4"/>
      </w:pPr>
      <w:r>
        <w:t>Archive Data Set</w:t>
      </w:r>
    </w:p>
    <w:p w:rsidR="00E927C0" w:rsidRDefault="00E927C0" w:rsidP="00E927C0">
      <w:r>
        <w:t>Ingest shall archive all files in a data set as a unit. [DMS-306]</w:t>
      </w:r>
    </w:p>
    <w:p w:rsidR="00E927C0" w:rsidRDefault="00E927C0" w:rsidP="00E927C0"/>
    <w:p w:rsidR="00E927C0" w:rsidRDefault="00E927C0" w:rsidP="00E927C0">
      <w:r>
        <w:lastRenderedPageBreak/>
        <w:t xml:space="preserve">Note: Data set - group of files at the same processing level that need to be processed concurrently. </w:t>
      </w:r>
    </w:p>
    <w:p w:rsidR="00E927C0" w:rsidRDefault="00E927C0" w:rsidP="00E927C0">
      <w:pPr>
        <w:pStyle w:val="Heading4"/>
      </w:pPr>
      <w:r>
        <w:t>Uniquely Identify Data in Archive</w:t>
      </w:r>
    </w:p>
    <w:p w:rsidR="00E927C0" w:rsidRDefault="00E927C0" w:rsidP="00E927C0">
      <w:r>
        <w:t>Ingest shall place metadata in the housekeeping catalog tables to uniquely identify each dataset in the archive. [DMS-307]</w:t>
      </w:r>
    </w:p>
    <w:p w:rsidR="00E927C0" w:rsidRDefault="00E927C0" w:rsidP="00E927C0">
      <w:pPr>
        <w:pStyle w:val="Heading4"/>
      </w:pPr>
      <w:r>
        <w:t>Archive Data Set Processing Log</w:t>
      </w:r>
    </w:p>
    <w:p w:rsidR="00E927C0" w:rsidRDefault="00E927C0" w:rsidP="00E927C0">
      <w:r>
        <w:t>Ingest shall maintain a log of processing records for each data set. [DMS-308]</w:t>
      </w:r>
    </w:p>
    <w:p w:rsidR="00E927C0" w:rsidRDefault="00E927C0" w:rsidP="00E927C0">
      <w:pPr>
        <w:pStyle w:val="Heading4"/>
      </w:pPr>
      <w:r>
        <w:t>Bundle Data Set</w:t>
      </w:r>
    </w:p>
    <w:p w:rsidR="00E927C0" w:rsidRDefault="00E927C0" w:rsidP="00E927C0">
      <w:r>
        <w:t>Ingest shall have the capability to bundle the contents of a data set prior to writing data to the primary data store and safestore. [DMS-305]</w:t>
      </w:r>
    </w:p>
    <w:p w:rsidR="00E927C0" w:rsidRDefault="00E927C0" w:rsidP="00E927C0"/>
    <w:p w:rsidR="00E927C0" w:rsidRDefault="00E927C0" w:rsidP="00E927C0">
      <w:r>
        <w:t>Note: e.g., tar</w:t>
      </w:r>
    </w:p>
    <w:p w:rsidR="00E927C0" w:rsidRDefault="00E927C0" w:rsidP="00E927C0">
      <w:pPr>
        <w:pStyle w:val="Heading4"/>
      </w:pPr>
      <w:r>
        <w:t>Validate Presence of Required Files</w:t>
      </w:r>
    </w:p>
    <w:p w:rsidR="00E927C0" w:rsidRDefault="00E927C0" w:rsidP="00E927C0">
      <w:r>
        <w:t>Ingest shall validate the presence of all required files in a data set. [DMS-310]</w:t>
      </w:r>
    </w:p>
    <w:p w:rsidR="00E927C0" w:rsidRDefault="00E927C0" w:rsidP="00E927C0">
      <w:pPr>
        <w:pStyle w:val="Heading4"/>
      </w:pPr>
      <w:r>
        <w:t>Override List of Required Files</w:t>
      </w:r>
    </w:p>
    <w:p w:rsidR="00E927C0" w:rsidRDefault="00E927C0" w:rsidP="00E927C0">
      <w:r>
        <w:t>Ingest shall provide the capability to override the list of required files in order to archive a data set. [DMS-311]</w:t>
      </w:r>
    </w:p>
    <w:p w:rsidR="00E927C0" w:rsidRDefault="00E927C0" w:rsidP="00E927C0">
      <w:pPr>
        <w:pStyle w:val="Heading4"/>
      </w:pPr>
      <w:r>
        <w:t>Validate FITS Standard</w:t>
      </w:r>
    </w:p>
    <w:p w:rsidR="00E927C0" w:rsidRDefault="00E927C0" w:rsidP="00E927C0">
      <w:r>
        <w:t>Ingest shall validate that each FITS file in a dataset adheres to the FITS standard. [DMS-312]</w:t>
      </w:r>
    </w:p>
    <w:p w:rsidR="00E927C0" w:rsidRDefault="00E927C0" w:rsidP="00E927C0">
      <w:pPr>
        <w:pStyle w:val="Heading4"/>
      </w:pPr>
      <w:r>
        <w:t>Ingest Checksum to SDP</w:t>
      </w:r>
    </w:p>
    <w:p w:rsidR="00E927C0" w:rsidRDefault="00E927C0" w:rsidP="00E927C0">
      <w:r>
        <w:t>Ingest shall compute and pass to data processing pipelines a checksum on files received from data processing pipelines. [DMS-313]</w:t>
      </w:r>
    </w:p>
    <w:p w:rsidR="00E927C0" w:rsidRDefault="00E927C0" w:rsidP="00E927C0">
      <w:pPr>
        <w:pStyle w:val="Heading4"/>
      </w:pPr>
      <w:r>
        <w:t>Ingest Checksum to Storage Broker</w:t>
      </w:r>
    </w:p>
    <w:p w:rsidR="00E927C0" w:rsidRDefault="00E927C0" w:rsidP="00E927C0">
      <w:r>
        <w:t>Ingest shall compute and save a checksum on files passed to the storage broker. [DMS-314]</w:t>
      </w:r>
    </w:p>
    <w:p w:rsidR="00E927C0" w:rsidRDefault="00E927C0" w:rsidP="00E927C0">
      <w:pPr>
        <w:pStyle w:val="Heading4"/>
      </w:pPr>
      <w:r>
        <w:t>Validate Storage Broker Checksum</w:t>
      </w:r>
    </w:p>
    <w:p w:rsidR="00E927C0" w:rsidRDefault="00E927C0" w:rsidP="00E927C0">
      <w:r>
        <w:t>Ingest shall validate the checksum received from the storage broker for each file. [DMS-309]</w:t>
      </w:r>
    </w:p>
    <w:p w:rsidR="00E927C0" w:rsidRDefault="00E927C0" w:rsidP="00E927C0"/>
    <w:p w:rsidR="00E927C0" w:rsidRDefault="00E927C0" w:rsidP="00E927C0">
      <w:pPr>
        <w:pStyle w:val="Heading3"/>
        <w:spacing w:before="0" w:after="200"/>
      </w:pPr>
      <w:bookmarkStart w:id="418" w:name="_Toc280275289"/>
      <w:r>
        <w:t>Safestore</w:t>
      </w:r>
      <w:bookmarkEnd w:id="418"/>
    </w:p>
    <w:p w:rsidR="00E927C0" w:rsidRDefault="00E927C0" w:rsidP="00E927C0">
      <w:pPr>
        <w:pStyle w:val="Heading4"/>
      </w:pPr>
      <w:r>
        <w:t>Long-term, Off-site Storage</w:t>
      </w:r>
    </w:p>
    <w:p w:rsidR="00E927C0" w:rsidRDefault="00E927C0" w:rsidP="00E927C0">
      <w:r>
        <w:t>The archive shall have the capability to maintain a verified copy of selected archived data on long-term offsite archive storage. [DMS-200]</w:t>
      </w:r>
    </w:p>
    <w:p w:rsidR="00E927C0" w:rsidRDefault="00E927C0" w:rsidP="00E927C0">
      <w:pPr>
        <w:pStyle w:val="Heading4"/>
      </w:pPr>
      <w:r>
        <w:lastRenderedPageBreak/>
        <w:t>Verify Data on Safestore</w:t>
      </w:r>
    </w:p>
    <w:p w:rsidR="00E927C0" w:rsidRDefault="00E927C0" w:rsidP="00E927C0">
      <w:r>
        <w:t>The storage broker shall have the capability to create a verified copy of selected archived data on long-term offsite archive storage. [DMS-199]</w:t>
      </w:r>
    </w:p>
    <w:p w:rsidR="00E927C0" w:rsidRDefault="00E927C0" w:rsidP="00E927C0">
      <w:pPr>
        <w:pStyle w:val="Heading4"/>
      </w:pPr>
      <w:r>
        <w:t>Select Files for Safestore</w:t>
      </w:r>
    </w:p>
    <w:p w:rsidR="00E927C0" w:rsidRDefault="00E927C0" w:rsidP="00E927C0">
      <w:r>
        <w:t>The storage broker shall be configurable to allow specification of which files are saved to long term archive storage. [DMS-332]</w:t>
      </w:r>
    </w:p>
    <w:p w:rsidR="00E927C0" w:rsidRDefault="00E927C0" w:rsidP="00E927C0">
      <w:pPr>
        <w:pStyle w:val="Heading4"/>
      </w:pPr>
      <w:r>
        <w:t>Level-0 Data to Safestore</w:t>
      </w:r>
    </w:p>
    <w:p w:rsidR="00E927C0" w:rsidRDefault="00E927C0" w:rsidP="00E927C0">
      <w:r>
        <w:t>The storage broker shall create a verified copy of all level-0 data files on long-term archive storage. [DMS-333]</w:t>
      </w:r>
    </w:p>
    <w:p w:rsidR="00E927C0" w:rsidRDefault="00E927C0" w:rsidP="00E927C0">
      <w:pPr>
        <w:pStyle w:val="Heading4"/>
      </w:pPr>
      <w:r>
        <w:t>Level-1a Data to Safestore</w:t>
      </w:r>
    </w:p>
    <w:p w:rsidR="00E927C0" w:rsidRDefault="00E927C0" w:rsidP="00E927C0">
      <w:r>
        <w:t>The storage broker shall create a verified copy of all level-1a data files on long-term archive storage. [DMS-334]</w:t>
      </w:r>
    </w:p>
    <w:p w:rsidR="00E927C0" w:rsidRDefault="00E927C0" w:rsidP="00E927C0">
      <w:pPr>
        <w:pStyle w:val="Heading4"/>
      </w:pPr>
      <w:r>
        <w:t>Recorded Engineering Data to Safestore</w:t>
      </w:r>
    </w:p>
    <w:p w:rsidR="00E927C0" w:rsidRDefault="00E927C0" w:rsidP="00E927C0">
      <w:r>
        <w:t>The storage broker shall create a verified copy of all recorded engineering data files on long-term archive storage. [DMS-335]</w:t>
      </w:r>
    </w:p>
    <w:p w:rsidR="00E927C0" w:rsidRDefault="00E927C0" w:rsidP="00E927C0">
      <w:pPr>
        <w:pStyle w:val="Heading4"/>
      </w:pPr>
      <w:r>
        <w:t>Restore Data from Safestore</w:t>
      </w:r>
    </w:p>
    <w:p w:rsidR="00E927C0" w:rsidRDefault="00E927C0" w:rsidP="00E927C0">
      <w:r>
        <w:t>The archive shall have the capability to restore the contents of the Science Data Archive from the long-term archive storage media. [DMS-201]</w:t>
      </w:r>
    </w:p>
    <w:p w:rsidR="00E927C0" w:rsidRDefault="00E927C0" w:rsidP="00E927C0">
      <w:pPr>
        <w:pStyle w:val="Heading4"/>
      </w:pPr>
      <w:r>
        <w:t>Restore Catalog from Safestore</w:t>
      </w:r>
    </w:p>
    <w:p w:rsidR="00E927C0" w:rsidRDefault="00E927C0" w:rsidP="00E927C0">
      <w:r>
        <w:t>The archive shall have the capability to restore the contents of the Science Archive Catalog from the long-term archive storage media. [DMS-637]</w:t>
      </w:r>
    </w:p>
    <w:p w:rsidR="00E927C0" w:rsidRDefault="00E927C0" w:rsidP="00E927C0">
      <w:pPr>
        <w:pStyle w:val="Heading4"/>
      </w:pPr>
      <w:r>
        <w:t>Maintain Recorded Engineering Data on Safestore</w:t>
      </w:r>
    </w:p>
    <w:p w:rsidR="00E927C0" w:rsidRDefault="00E927C0" w:rsidP="00E927C0">
      <w:r>
        <w:t>The archive shall maintain a verified copy of the contents of the Recorded Engineering Data Archive on long-term archive storage media at a safe site. [DMS-202]</w:t>
      </w:r>
    </w:p>
    <w:p w:rsidR="00E927C0" w:rsidRDefault="00E927C0" w:rsidP="00E927C0">
      <w:pPr>
        <w:pStyle w:val="Heading4"/>
      </w:pPr>
      <w:r>
        <w:t>Maintain Catalog of Recorded Engineering Data on Safestore</w:t>
      </w:r>
    </w:p>
    <w:p w:rsidR="00E927C0" w:rsidRDefault="00E927C0" w:rsidP="00E927C0">
      <w:r>
        <w:t>The archive shall maintain a verified copy of the contents of the Recorded Engineering Archive Catalog on long-term archive storage media at a safe site. [DMS-446]</w:t>
      </w:r>
    </w:p>
    <w:p w:rsidR="00E927C0" w:rsidRDefault="00E927C0" w:rsidP="00E927C0">
      <w:pPr>
        <w:pStyle w:val="Heading4"/>
      </w:pPr>
      <w:r>
        <w:t>Restore Recorded Engineering Data from Safestore</w:t>
      </w:r>
    </w:p>
    <w:p w:rsidR="00E927C0" w:rsidRDefault="00E927C0" w:rsidP="00E927C0">
      <w:r>
        <w:t>The archive shall have the capability to restore the contents of the Engineering Data Archive from the long-term archive storage media. [DMS-203]</w:t>
      </w:r>
    </w:p>
    <w:p w:rsidR="00E927C0" w:rsidRDefault="00E927C0" w:rsidP="00E927C0">
      <w:pPr>
        <w:pStyle w:val="Heading4"/>
      </w:pPr>
      <w:r>
        <w:t>Restore Engineering Data Catalog from Safestore</w:t>
      </w:r>
    </w:p>
    <w:p w:rsidR="00E927C0" w:rsidRDefault="00E927C0" w:rsidP="00E927C0">
      <w:r>
        <w:t>The archive shall be able to restore the contents of the Engineering Archive Catalog from the long-term archive storage media. [DMS-638]</w:t>
      </w:r>
    </w:p>
    <w:p w:rsidR="00E927C0" w:rsidRDefault="00E927C0" w:rsidP="00E927C0"/>
    <w:p w:rsidR="00E927C0" w:rsidRDefault="00E927C0" w:rsidP="00E927C0">
      <w:pPr>
        <w:pStyle w:val="Heading3"/>
        <w:spacing w:before="0" w:after="200"/>
      </w:pPr>
      <w:bookmarkStart w:id="419" w:name="_Toc280275290"/>
      <w:r>
        <w:lastRenderedPageBreak/>
        <w:t>Archive Catalog</w:t>
      </w:r>
      <w:bookmarkEnd w:id="419"/>
    </w:p>
    <w:p w:rsidR="00E927C0" w:rsidRDefault="00E927C0" w:rsidP="00E927C0">
      <w:pPr>
        <w:pStyle w:val="Heading4"/>
      </w:pPr>
      <w:r>
        <w:t>On-line Science Archive Catalog</w:t>
      </w:r>
    </w:p>
    <w:p w:rsidR="00E927C0" w:rsidRDefault="00E927C0" w:rsidP="00E927C0">
      <w:r>
        <w:t>The DMS shall maintain an on-line Science Archive Catalog identifying and describing all of the data that exists in the Science Data Archive. [DMS-205]</w:t>
      </w:r>
    </w:p>
    <w:p w:rsidR="00E927C0" w:rsidRDefault="00E927C0" w:rsidP="00E927C0">
      <w:pPr>
        <w:pStyle w:val="Heading4"/>
      </w:pPr>
      <w:r>
        <w:t>Public Archive Catalog</w:t>
      </w:r>
    </w:p>
    <w:p w:rsidR="00E927C0" w:rsidRDefault="00E927C0" w:rsidP="00E927C0">
      <w:r>
        <w:t>The content of the Archive Catalog shall be publically accessible. [DMS-316]</w:t>
      </w:r>
    </w:p>
    <w:p w:rsidR="00E927C0" w:rsidRDefault="00E927C0" w:rsidP="00E927C0">
      <w:pPr>
        <w:pStyle w:val="Heading4"/>
      </w:pPr>
      <w:r>
        <w:t>Searchable Archive Catalog</w:t>
      </w:r>
    </w:p>
    <w:p w:rsidR="00E927C0" w:rsidRDefault="00E927C0" w:rsidP="00E927C0">
      <w:r>
        <w:t>The on-line science catalog shall be publically searchable. [DMS-317]</w:t>
      </w:r>
    </w:p>
    <w:p w:rsidR="00E927C0" w:rsidRDefault="00E927C0" w:rsidP="00E927C0">
      <w:pPr>
        <w:pStyle w:val="Heading4"/>
      </w:pPr>
      <w:r>
        <w:t>Metadata Extracted from Science Data Headers</w:t>
      </w:r>
    </w:p>
    <w:p w:rsidR="00E927C0" w:rsidRDefault="00E927C0" w:rsidP="00E927C0">
      <w:r>
        <w:t>The JWST science catalog shall contain metadata extracted from designated science data set keyword values. [DMS-315]</w:t>
      </w:r>
    </w:p>
    <w:p w:rsidR="00E927C0" w:rsidRDefault="00E927C0" w:rsidP="00E927C0">
      <w:pPr>
        <w:pStyle w:val="Heading4"/>
      </w:pPr>
      <w:r>
        <w:t>Metadata from External Sources</w:t>
      </w:r>
    </w:p>
    <w:p w:rsidR="00E927C0" w:rsidRDefault="00E927C0" w:rsidP="00E927C0">
      <w:r>
        <w:t>The JWST science catalog shall provide the capability to contain metadata derived from external sources. [DMS-318]</w:t>
      </w:r>
    </w:p>
    <w:p w:rsidR="00E927C0" w:rsidRDefault="00E927C0" w:rsidP="00E927C0">
      <w:pPr>
        <w:pStyle w:val="Heading4"/>
      </w:pPr>
      <w:r>
        <w:t>Automatically Enforce Archive Catalog Internal Consistency</w:t>
      </w:r>
    </w:p>
    <w:p w:rsidR="00E927C0" w:rsidRDefault="00E927C0" w:rsidP="00E927C0">
      <w:r>
        <w:t>The Archive Catalog shall be designed such that internal consistency is automatically enforced. [DMS-280]</w:t>
      </w:r>
    </w:p>
    <w:p w:rsidR="00E927C0" w:rsidRDefault="00E927C0" w:rsidP="00E927C0">
      <w:pPr>
        <w:pStyle w:val="Heading4"/>
      </w:pPr>
      <w:r>
        <w:t>Data Set - Catalog Mismatch</w:t>
      </w:r>
    </w:p>
    <w:p w:rsidR="00E927C0" w:rsidRDefault="00E927C0" w:rsidP="00E927C0">
      <w:r>
        <w:t>Distribution shall notify an operator when it retrieves a data set whose header information does not match the corresponding Archive Catalog contents. [DMS-281]</w:t>
      </w:r>
    </w:p>
    <w:p w:rsidR="00E927C0" w:rsidRDefault="00E927C0" w:rsidP="00E927C0">
      <w:pPr>
        <w:pStyle w:val="Heading4"/>
      </w:pPr>
      <w:r>
        <w:t>Unique Identifier for Each File in Archive</w:t>
      </w:r>
    </w:p>
    <w:p w:rsidR="00E927C0" w:rsidRDefault="00E927C0" w:rsidP="00E927C0">
      <w:r>
        <w:t>The Archive Catalog shall contain a unique identifier for each file in the archive. [DMS-321]</w:t>
      </w:r>
    </w:p>
    <w:p w:rsidR="00E927C0" w:rsidRDefault="00E927C0" w:rsidP="00E927C0">
      <w:pPr>
        <w:pStyle w:val="Heading4"/>
      </w:pPr>
      <w:r>
        <w:t>Proprietary State of Data Files</w:t>
      </w:r>
    </w:p>
    <w:p w:rsidR="00E927C0" w:rsidRDefault="00E927C0" w:rsidP="00E927C0">
      <w:r>
        <w:t>The Archive Catalog shall track the proprietary state of science data files. [DMS-322]</w:t>
      </w:r>
    </w:p>
    <w:p w:rsidR="00E927C0" w:rsidRDefault="00E927C0" w:rsidP="00E927C0">
      <w:pPr>
        <w:pStyle w:val="Heading4"/>
      </w:pPr>
      <w:r>
        <w:t>Unique Identifier for Each Data Set in Archive</w:t>
      </w:r>
    </w:p>
    <w:p w:rsidR="00E927C0" w:rsidRDefault="00E927C0" w:rsidP="00E927C0">
      <w:r>
        <w:t>The Archive Catalog shall contain metadata to uniquely identify each data set in the archive. [DMS-320]</w:t>
      </w:r>
    </w:p>
    <w:p w:rsidR="00E927C0" w:rsidRDefault="00E927C0" w:rsidP="00E927C0"/>
    <w:p w:rsidR="00E927C0" w:rsidRDefault="00E927C0" w:rsidP="00E927C0">
      <w:pPr>
        <w:pStyle w:val="Heading3"/>
        <w:spacing w:before="0" w:after="200"/>
      </w:pPr>
      <w:bookmarkStart w:id="420" w:name="_Toc280275291"/>
      <w:r>
        <w:t>Science Data Archive</w:t>
      </w:r>
      <w:bookmarkEnd w:id="420"/>
    </w:p>
    <w:p w:rsidR="00E927C0" w:rsidRDefault="00E927C0" w:rsidP="00E927C0">
      <w:pPr>
        <w:pStyle w:val="Heading4"/>
      </w:pPr>
      <w:r>
        <w:t>Expiration of Proprietary Period</w:t>
      </w:r>
    </w:p>
    <w:p w:rsidR="00E927C0" w:rsidRDefault="00E927C0" w:rsidP="00E927C0">
      <w:r>
        <w:t>Electronic availability of JWST science data sets to archival researchers shall commence as soon as the PI proprietary data period expires. [DMS-208]</w:t>
      </w:r>
    </w:p>
    <w:p w:rsidR="00E927C0" w:rsidRDefault="00E927C0" w:rsidP="00E927C0"/>
    <w:p w:rsidR="00E927C0" w:rsidRDefault="00E927C0" w:rsidP="00E927C0">
      <w:pPr>
        <w:pStyle w:val="Heading3"/>
        <w:spacing w:before="0" w:after="200"/>
      </w:pPr>
      <w:bookmarkStart w:id="421" w:name="_Toc280275292"/>
      <w:r>
        <w:lastRenderedPageBreak/>
        <w:t>Engineering Data Archive</w:t>
      </w:r>
      <w:bookmarkEnd w:id="421"/>
    </w:p>
    <w:p w:rsidR="00E927C0" w:rsidRDefault="00E927C0" w:rsidP="00E927C0">
      <w:pPr>
        <w:pStyle w:val="Heading4"/>
      </w:pPr>
      <w:r>
        <w:t>Archive Recorded Engineering Data - Life of Mission</w:t>
      </w:r>
    </w:p>
    <w:p w:rsidR="00E927C0" w:rsidRDefault="00E927C0" w:rsidP="00E927C0">
      <w:r>
        <w:t>The archive shall ingest and store Recorded Engineering Data for the life of the mission. [DMS-655]</w:t>
      </w:r>
    </w:p>
    <w:p w:rsidR="00E927C0" w:rsidRDefault="00E927C0" w:rsidP="00E927C0">
      <w:pPr>
        <w:pStyle w:val="Heading4"/>
      </w:pPr>
      <w:r>
        <w:t>Archive Recorded Engineering Data</w:t>
      </w:r>
    </w:p>
    <w:p w:rsidR="00E927C0" w:rsidRDefault="00E927C0" w:rsidP="00E927C0">
      <w:r>
        <w:t>The archive shall ingest and store Recorded Engineering Data. [DMS-656]</w:t>
      </w:r>
    </w:p>
    <w:p w:rsidR="00E927C0" w:rsidRDefault="00E927C0" w:rsidP="00E927C0">
      <w:pPr>
        <w:pStyle w:val="Heading4"/>
      </w:pPr>
      <w:r>
        <w:t>Archive Observatory Status Data - Life of Mission</w:t>
      </w:r>
    </w:p>
    <w:p w:rsidR="00E927C0" w:rsidRDefault="00E927C0" w:rsidP="00E927C0">
      <w:r>
        <w:t>The archive shall ingest and store Observatory Status Data for the life of the mission. [DMS-210]</w:t>
      </w:r>
    </w:p>
    <w:p w:rsidR="00E927C0" w:rsidRDefault="00E927C0" w:rsidP="00E927C0">
      <w:pPr>
        <w:pStyle w:val="Heading4"/>
      </w:pPr>
      <w:r>
        <w:t>Archive Observatory Status Data</w:t>
      </w:r>
    </w:p>
    <w:p w:rsidR="00E927C0" w:rsidRDefault="00E927C0" w:rsidP="00E927C0">
      <w:r>
        <w:t>The archive shall ingest and store Observatory Status Data. [DMS-297]</w:t>
      </w:r>
    </w:p>
    <w:p w:rsidR="00E927C0" w:rsidRDefault="00E927C0" w:rsidP="00E927C0">
      <w:pPr>
        <w:pStyle w:val="Heading4"/>
      </w:pPr>
      <w:r>
        <w:t>Archive Definitive Ephemeris Data - Life of Mission</w:t>
      </w:r>
    </w:p>
    <w:p w:rsidR="00E927C0" w:rsidRDefault="00E927C0" w:rsidP="00E927C0">
      <w:r>
        <w:t>The archive shall ingest and store Definitive Ephemeris Data for the life of the mission. [DMS-211]</w:t>
      </w:r>
    </w:p>
    <w:p w:rsidR="00E927C0" w:rsidRDefault="00E927C0" w:rsidP="00E927C0">
      <w:pPr>
        <w:pStyle w:val="Heading4"/>
      </w:pPr>
      <w:r>
        <w:t>Archive Definitive Ephemeris Data</w:t>
      </w:r>
    </w:p>
    <w:p w:rsidR="00E927C0" w:rsidRDefault="00E927C0" w:rsidP="00E927C0">
      <w:r>
        <w:t>The archive shall ingest and store Definitive Ephemeris Data. [DMS-298]</w:t>
      </w:r>
    </w:p>
    <w:p w:rsidR="00E927C0" w:rsidRDefault="00E927C0" w:rsidP="00E927C0">
      <w:pPr>
        <w:pStyle w:val="Heading4"/>
      </w:pPr>
      <w:r>
        <w:t>Archive WFS&amp;C Archive Packages - Life of Mission</w:t>
      </w:r>
    </w:p>
    <w:p w:rsidR="00E927C0" w:rsidRDefault="00E927C0" w:rsidP="00E927C0">
      <w:r>
        <w:t>The archive shall ingest and store WFS&amp;C Archive Packages for the life of the mission. [DMS-212]</w:t>
      </w:r>
    </w:p>
    <w:p w:rsidR="00E927C0" w:rsidRDefault="00E927C0" w:rsidP="00E927C0">
      <w:pPr>
        <w:pStyle w:val="Heading4"/>
      </w:pPr>
      <w:r>
        <w:t>Archive WFS&amp;C MCS Archive Package</w:t>
      </w:r>
    </w:p>
    <w:p w:rsidR="00E927C0" w:rsidRDefault="00E927C0" w:rsidP="00E927C0">
      <w:r>
        <w:t>The archive shall ingest and store the WFS&amp;C MCS archive package. [DMS-300]</w:t>
      </w:r>
    </w:p>
    <w:p w:rsidR="00E927C0" w:rsidRDefault="00E927C0" w:rsidP="00E927C0">
      <w:pPr>
        <w:pStyle w:val="Heading4"/>
      </w:pPr>
      <w:r>
        <w:t>Restrict Access to MCS Archive package</w:t>
      </w:r>
    </w:p>
    <w:p w:rsidR="00E927C0" w:rsidRDefault="00E927C0" w:rsidP="00E927C0">
      <w:r>
        <w:t>Ingest shall set a restricted proprietary status on the MCS archive package. [DMS-657]</w:t>
      </w:r>
    </w:p>
    <w:p w:rsidR="00E927C0" w:rsidRDefault="00E927C0" w:rsidP="00E927C0">
      <w:pPr>
        <w:pStyle w:val="Heading4"/>
      </w:pPr>
      <w:r>
        <w:t>Archive WFS&amp;C WAS Archive Package</w:t>
      </w:r>
    </w:p>
    <w:p w:rsidR="00E927C0" w:rsidRDefault="00E927C0" w:rsidP="00E927C0">
      <w:r>
        <w:t>The archive shall ingest and store the WFS&amp;C WAS archive package. [DMS-299]</w:t>
      </w:r>
    </w:p>
    <w:p w:rsidR="00E927C0" w:rsidRDefault="00E927C0" w:rsidP="00E927C0">
      <w:pPr>
        <w:pStyle w:val="Heading4"/>
      </w:pPr>
      <w:r>
        <w:t>No Access Restrictions on WAS Archive Package</w:t>
      </w:r>
    </w:p>
    <w:p w:rsidR="00E927C0" w:rsidRDefault="00E927C0" w:rsidP="00E927C0">
      <w:r>
        <w:t>Ingest shall set no proprietary restrictions on the WAS archive package. [DMS-658]</w:t>
      </w:r>
    </w:p>
    <w:p w:rsidR="00E927C0" w:rsidRDefault="00E927C0" w:rsidP="00E927C0">
      <w:pPr>
        <w:pStyle w:val="Heading4"/>
      </w:pPr>
      <w:r>
        <w:t>Archive WFS&amp;C OPD Files</w:t>
      </w:r>
    </w:p>
    <w:p w:rsidR="00E927C0" w:rsidRDefault="00E927C0" w:rsidP="00E927C0">
      <w:r>
        <w:t>The archive shall ingest and store the WFS&amp;C OPD files. [DMS-659]</w:t>
      </w:r>
    </w:p>
    <w:p w:rsidR="00E927C0" w:rsidRDefault="00E927C0" w:rsidP="00E927C0">
      <w:pPr>
        <w:pStyle w:val="Heading4"/>
      </w:pPr>
      <w:r>
        <w:t>Recorded Engineering Data Archive Performance</w:t>
      </w:r>
    </w:p>
    <w:p w:rsidR="00E927C0" w:rsidRDefault="00E927C0" w:rsidP="00E927C0">
      <w:r>
        <w:t>EDP shall provide Archive Ingest with at least 99.75% of all Recorded Engineering Telemetry Data files received from FOS to catalog and store in the Engineering Data Archive. [DMS-214]</w:t>
      </w:r>
    </w:p>
    <w:p w:rsidR="00E927C0" w:rsidRDefault="00E927C0" w:rsidP="00E927C0">
      <w:pPr>
        <w:pStyle w:val="Heading4"/>
      </w:pPr>
      <w:r>
        <w:lastRenderedPageBreak/>
        <w:t>On-line Engineering Archive Catalog</w:t>
      </w:r>
    </w:p>
    <w:p w:rsidR="00E927C0" w:rsidRDefault="00E927C0" w:rsidP="00E927C0">
      <w:r>
        <w:t>Archive ingest shall maintain an on-line Engineering Archive Catalog identifying and describing all of the data files that exists in the Engineering Data Archive. [DMS-215]</w:t>
      </w:r>
    </w:p>
    <w:p w:rsidR="00E927C0" w:rsidRDefault="00E927C0" w:rsidP="00E927C0">
      <w:pPr>
        <w:pStyle w:val="Heading4"/>
      </w:pPr>
      <w:r>
        <w:t>Recorded Engineering Archive Data Volume - 5.5 Years</w:t>
      </w:r>
    </w:p>
    <w:p w:rsidR="00E927C0" w:rsidRDefault="00E927C0" w:rsidP="00E927C0">
      <w:r>
        <w:t>Archive ingest shall be capable of storing in the Engineering Data Archive at least 1.6 TBytes of Recorded Engineering Telemetry Data over a 5-year mission. [DMS-218]</w:t>
      </w:r>
    </w:p>
    <w:p w:rsidR="00E927C0" w:rsidRDefault="00E927C0" w:rsidP="00E927C0">
      <w:pPr>
        <w:pStyle w:val="Heading4"/>
      </w:pPr>
      <w:r>
        <w:t>Recorded Engineering Archive Data Volume - 10 Years</w:t>
      </w:r>
    </w:p>
    <w:p w:rsidR="00E927C0" w:rsidRDefault="00E927C0" w:rsidP="00E927C0">
      <w:r>
        <w:t>The design of the Engineering Data Archive shall be scalable to a capacity of at least 3.2 TBytes of Recorded Engineering Telemetry Data over a 10-year mission. [DMS-204]</w:t>
      </w:r>
    </w:p>
    <w:p w:rsidR="00BD0E67" w:rsidRDefault="00BD0E67" w:rsidP="00E927C0"/>
    <w:p w:rsidR="00E927C0" w:rsidRDefault="00E927C0" w:rsidP="00E927C0">
      <w:r>
        <w:t xml:space="preserve">Note: This is to support the goal of a 10-year mission. The requirement means that while the as-built system only has a required capacity of 1.6 </w:t>
      </w:r>
      <w:proofErr w:type="gramStart"/>
      <w:r>
        <w:t>TBytes,</w:t>
      </w:r>
      <w:proofErr w:type="gramEnd"/>
      <w:r>
        <w:t xml:space="preserve"> it should be possible to double that capacity without significant redesign.</w:t>
      </w:r>
    </w:p>
    <w:p w:rsidR="00E927C0" w:rsidRDefault="00E927C0" w:rsidP="00E927C0">
      <w:pPr>
        <w:pStyle w:val="Heading4"/>
      </w:pPr>
      <w:r>
        <w:t>Public DMS Engineering Database</w:t>
      </w:r>
    </w:p>
    <w:p w:rsidR="00E927C0" w:rsidRDefault="00E927C0" w:rsidP="00E927C0">
      <w:r>
        <w:t>The DMS engineering database shall be accessible to the public. [DMS-258]</w:t>
      </w:r>
    </w:p>
    <w:p w:rsidR="00E927C0" w:rsidRDefault="00E927C0" w:rsidP="00E927C0">
      <w:pPr>
        <w:pStyle w:val="Heading4"/>
      </w:pPr>
      <w:r>
        <w:t>Engineering Database Parameters</w:t>
      </w:r>
    </w:p>
    <w:p w:rsidR="00E927C0" w:rsidRDefault="00E927C0" w:rsidP="00E927C0">
      <w:r>
        <w:t>The engineering database shall contain parameters necessary for science data processing and calibration. [DMS-319]</w:t>
      </w:r>
    </w:p>
    <w:p w:rsidR="00E927C0" w:rsidRDefault="00E927C0" w:rsidP="00E927C0"/>
    <w:p w:rsidR="00E927C0" w:rsidRDefault="00E927C0" w:rsidP="00E927C0">
      <w:r>
        <w:t>Note: These engineering parameters include ancillary information for the science data user, and the engineering parameters are needed for science data calibration.</w:t>
      </w:r>
    </w:p>
    <w:p w:rsidR="00E927C0" w:rsidRDefault="00E927C0" w:rsidP="00E927C0">
      <w:pPr>
        <w:pStyle w:val="Heading4"/>
      </w:pPr>
      <w:r>
        <w:t>Engineering Database - Parameter Queries</w:t>
      </w:r>
    </w:p>
    <w:p w:rsidR="00E927C0" w:rsidRDefault="00E927C0" w:rsidP="00E927C0">
      <w:r>
        <w:t>DMS engineering database users shall have the capability to query the DMS engineering database for any engineering parameter contained in the database. [DMS-259]</w:t>
      </w:r>
    </w:p>
    <w:p w:rsidR="00E927C0" w:rsidRDefault="00E927C0" w:rsidP="00E927C0">
      <w:pPr>
        <w:pStyle w:val="Heading4"/>
      </w:pPr>
      <w:r>
        <w:t>Engineering Database - Time Queries</w:t>
      </w:r>
    </w:p>
    <w:p w:rsidR="00E927C0" w:rsidRDefault="00E927C0" w:rsidP="00E927C0">
      <w:r>
        <w:t>DMS engineering database users shall have the capability to query the DMS engineering database for engineering parameters over any time frame. [DMS-257]</w:t>
      </w:r>
    </w:p>
    <w:p w:rsidR="00E927C0" w:rsidRDefault="00E927C0" w:rsidP="00E927C0">
      <w:pPr>
        <w:pStyle w:val="Heading4"/>
      </w:pPr>
      <w:r>
        <w:t>Engineering Database Web Service</w:t>
      </w:r>
    </w:p>
    <w:p w:rsidR="00E927C0" w:rsidRDefault="00E927C0" w:rsidP="00E927C0">
      <w:r>
        <w:t>The web service for the DMS engineering database shall provide the same results for an identical query issued by user input and operational software. [DMS-277]</w:t>
      </w:r>
    </w:p>
    <w:p w:rsidR="00E927C0" w:rsidRDefault="00E927C0" w:rsidP="00E927C0"/>
    <w:p w:rsidR="00E927C0" w:rsidRDefault="00E927C0" w:rsidP="00E927C0">
      <w:pPr>
        <w:pStyle w:val="Heading3"/>
        <w:spacing w:before="0" w:after="200"/>
      </w:pPr>
      <w:bookmarkStart w:id="422" w:name="_Toc280275293"/>
      <w:r>
        <w:t>Storage Broker</w:t>
      </w:r>
      <w:bookmarkEnd w:id="422"/>
    </w:p>
    <w:p w:rsidR="00E927C0" w:rsidRDefault="00E927C0" w:rsidP="00E927C0">
      <w:pPr>
        <w:pStyle w:val="Heading4"/>
      </w:pPr>
      <w:r>
        <w:t>File Uniqueness</w:t>
      </w:r>
    </w:p>
    <w:p w:rsidR="00E927C0" w:rsidRDefault="00E927C0" w:rsidP="00E927C0">
      <w:r>
        <w:t>The storage broker shall uniquely identify each file in the archive. [DMS-323]</w:t>
      </w:r>
    </w:p>
    <w:p w:rsidR="00E927C0" w:rsidRDefault="00E927C0" w:rsidP="00E927C0">
      <w:pPr>
        <w:pStyle w:val="Heading4"/>
      </w:pPr>
      <w:r>
        <w:lastRenderedPageBreak/>
        <w:t>Latest Version of Data</w:t>
      </w:r>
    </w:p>
    <w:p w:rsidR="00E927C0" w:rsidRDefault="00E927C0" w:rsidP="00E927C0">
      <w:r>
        <w:t>The storage broker shall have the capability to provide the latest version of all data. [DMS-324]</w:t>
      </w:r>
    </w:p>
    <w:p w:rsidR="00E927C0" w:rsidRDefault="00E927C0" w:rsidP="00E927C0">
      <w:pPr>
        <w:pStyle w:val="Heading4"/>
      </w:pPr>
      <w:r>
        <w:t>On-line Access to Processing Data</w:t>
      </w:r>
    </w:p>
    <w:p w:rsidR="00E927C0" w:rsidRDefault="00E927C0" w:rsidP="00E927C0">
      <w:r>
        <w:t>The storage broker shall provide on-line access to the latest version of the processed data. [DMS-325]</w:t>
      </w:r>
    </w:p>
    <w:p w:rsidR="00E927C0" w:rsidRDefault="00E927C0" w:rsidP="00E927C0">
      <w:pPr>
        <w:pStyle w:val="Heading4"/>
      </w:pPr>
      <w:r>
        <w:t>On-line Access to Contributed Data</w:t>
      </w:r>
    </w:p>
    <w:p w:rsidR="00E927C0" w:rsidRDefault="00E927C0" w:rsidP="00E927C0">
      <w:r>
        <w:t>The storage broker shall provide on-line access to the latest version of contributed data. [DMS-326]</w:t>
      </w:r>
    </w:p>
    <w:p w:rsidR="00E927C0" w:rsidRDefault="00E927C0" w:rsidP="00E927C0">
      <w:pPr>
        <w:pStyle w:val="Heading4"/>
      </w:pPr>
      <w:r>
        <w:t>Lossless Compression of Data</w:t>
      </w:r>
    </w:p>
    <w:p w:rsidR="00E927C0" w:rsidRDefault="00E927C0" w:rsidP="00E927C0">
      <w:r>
        <w:t xml:space="preserve">The storage broker shall have the capability to compress data sets </w:t>
      </w:r>
      <w:proofErr w:type="spellStart"/>
      <w:r>
        <w:t>losslessly</w:t>
      </w:r>
      <w:proofErr w:type="spellEnd"/>
      <w:r>
        <w:t xml:space="preserve"> prior to writing data to the primary data store and safestore. [DMS-327]</w:t>
      </w:r>
    </w:p>
    <w:p w:rsidR="00E927C0" w:rsidRDefault="00E927C0" w:rsidP="00E927C0">
      <w:pPr>
        <w:pStyle w:val="Heading4"/>
      </w:pPr>
      <w:r>
        <w:t>Storage Broker Checksum</w:t>
      </w:r>
    </w:p>
    <w:p w:rsidR="00E927C0" w:rsidRDefault="00E927C0" w:rsidP="00E927C0">
      <w:r>
        <w:t>The storage broker shall compute a checksum on files as received from Ingest. [DMS-328]</w:t>
      </w:r>
    </w:p>
    <w:p w:rsidR="00E927C0" w:rsidRDefault="00E927C0" w:rsidP="00E927C0">
      <w:pPr>
        <w:pStyle w:val="Heading4"/>
      </w:pPr>
      <w:r>
        <w:t>Storage Broker Checksum to Ingest</w:t>
      </w:r>
    </w:p>
    <w:p w:rsidR="00E927C0" w:rsidRDefault="00E927C0" w:rsidP="00E927C0">
      <w:r>
        <w:t>The storage broker shall return the value of the checksum to Ingest. [DMS-329]</w:t>
      </w:r>
    </w:p>
    <w:p w:rsidR="00E927C0" w:rsidRDefault="00E927C0" w:rsidP="00E927C0">
      <w:pPr>
        <w:pStyle w:val="Heading4"/>
      </w:pPr>
      <w:r>
        <w:t>Location of Data Files on Primary Data Store</w:t>
      </w:r>
    </w:p>
    <w:p w:rsidR="00E927C0" w:rsidRDefault="00E927C0" w:rsidP="00E927C0">
      <w:r>
        <w:t>The storage broker shall register the location of the data files on the primary data store in the archive catalog. [DMS-330]</w:t>
      </w:r>
    </w:p>
    <w:p w:rsidR="00E927C0" w:rsidRDefault="00E927C0" w:rsidP="00E927C0">
      <w:pPr>
        <w:pStyle w:val="Heading4"/>
      </w:pPr>
      <w:r>
        <w:t>Location of Data Files on Safestore</w:t>
      </w:r>
    </w:p>
    <w:p w:rsidR="00E927C0" w:rsidRDefault="00E927C0" w:rsidP="00E927C0">
      <w:r>
        <w:t>The storage broker shall register the location of the data files on the safestore in the archive catalog. [DMS-331]</w:t>
      </w:r>
    </w:p>
    <w:p w:rsidR="00E927C0" w:rsidRDefault="00E927C0" w:rsidP="00E927C0">
      <w:pPr>
        <w:pStyle w:val="Heading4"/>
      </w:pPr>
      <w:r>
        <w:t>Continue Ingest with Off-line Safestore</w:t>
      </w:r>
    </w:p>
    <w:p w:rsidR="00E927C0" w:rsidRDefault="00E927C0" w:rsidP="00E927C0">
      <w:r>
        <w:t>In the event that data cannot be delivered to the long term off-site storage system, the storage broker shall continue to ingest data to the primary data store. [DMS-336]</w:t>
      </w:r>
    </w:p>
    <w:p w:rsidR="00E927C0" w:rsidRDefault="00E927C0" w:rsidP="00E927C0">
      <w:pPr>
        <w:pStyle w:val="Heading4"/>
      </w:pPr>
      <w:r>
        <w:t>Continue Distribution with Off-line Safestore</w:t>
      </w:r>
    </w:p>
    <w:p w:rsidR="00E927C0" w:rsidRDefault="00E927C0" w:rsidP="00E927C0">
      <w:r>
        <w:t>In the event that data cannot be delivered to the long term off-site storage system, the storage broker shall continue to distribute data from the primary archive. [DMS-337]</w:t>
      </w:r>
    </w:p>
    <w:p w:rsidR="00E927C0" w:rsidRDefault="00E927C0" w:rsidP="00E927C0"/>
    <w:p w:rsidR="00E927C0" w:rsidRDefault="00E927C0" w:rsidP="00E927C0">
      <w:pPr>
        <w:pStyle w:val="Heading3"/>
        <w:spacing w:before="0" w:after="200"/>
      </w:pPr>
      <w:bookmarkStart w:id="423" w:name="_Toc280275294"/>
      <w:r>
        <w:t>Archive User Interface</w:t>
      </w:r>
      <w:bookmarkEnd w:id="423"/>
    </w:p>
    <w:p w:rsidR="00E927C0" w:rsidRDefault="00E927C0" w:rsidP="00E927C0">
      <w:pPr>
        <w:pStyle w:val="Heading4"/>
      </w:pPr>
      <w:r>
        <w:t>Search Science Catalog</w:t>
      </w:r>
    </w:p>
    <w:p w:rsidR="00E927C0" w:rsidRDefault="00E927C0" w:rsidP="00E927C0">
      <w:r>
        <w:t>The AUI shall provide a capability to search the Science Archive Catalog. [DMS-206]</w:t>
      </w:r>
    </w:p>
    <w:p w:rsidR="00E927C0" w:rsidRDefault="00E927C0" w:rsidP="00E927C0">
      <w:pPr>
        <w:pStyle w:val="Heading4"/>
      </w:pPr>
      <w:r>
        <w:lastRenderedPageBreak/>
        <w:t>Export Science Catalog Search Results</w:t>
      </w:r>
    </w:p>
    <w:p w:rsidR="00E927C0" w:rsidRDefault="00E927C0" w:rsidP="00E927C0">
      <w:r>
        <w:t>The AUI shall provide the capability to export search results in common tabular formats. [DMS-339]</w:t>
      </w:r>
    </w:p>
    <w:p w:rsidR="00E927C0" w:rsidRDefault="00E927C0" w:rsidP="00E927C0"/>
    <w:p w:rsidR="00E927C0" w:rsidRDefault="00E927C0" w:rsidP="00E927C0">
      <w:r>
        <w:t xml:space="preserve">Note: Current formats include xml, </w:t>
      </w:r>
      <w:proofErr w:type="spellStart"/>
      <w:r>
        <w:t>csv</w:t>
      </w:r>
      <w:proofErr w:type="spellEnd"/>
      <w:r>
        <w:t>, html, VO table.</w:t>
      </w:r>
    </w:p>
    <w:p w:rsidR="00E927C0" w:rsidRDefault="00E927C0" w:rsidP="00E927C0">
      <w:pPr>
        <w:pStyle w:val="Heading4"/>
      </w:pPr>
      <w:r>
        <w:t>Duplicate Target Checker</w:t>
      </w:r>
    </w:p>
    <w:p w:rsidR="00E927C0" w:rsidRDefault="00E927C0" w:rsidP="00E927C0">
      <w:r>
        <w:t>The AUI shall provide a capability to identify duplicate targets across archived and planned observations (either individually or for an entire observing program). [DMS-338]</w:t>
      </w:r>
    </w:p>
    <w:p w:rsidR="00E927C0" w:rsidRDefault="00E927C0" w:rsidP="00E927C0">
      <w:pPr>
        <w:pStyle w:val="Heading4"/>
      </w:pPr>
      <w:r>
        <w:t>Request Science Data Products</w:t>
      </w:r>
    </w:p>
    <w:p w:rsidR="00E927C0" w:rsidRDefault="00E927C0" w:rsidP="00E927C0">
      <w:r>
        <w:t>The AUI shall provide a capability for users to request Science Data Products for all data described in the Science Archive Catalog. [DMS-222]</w:t>
      </w:r>
    </w:p>
    <w:p w:rsidR="00E927C0" w:rsidRDefault="00E927C0" w:rsidP="00E927C0">
      <w:pPr>
        <w:pStyle w:val="Heading4"/>
      </w:pPr>
      <w:r>
        <w:t>Display Data Previews</w:t>
      </w:r>
    </w:p>
    <w:p w:rsidR="00E927C0" w:rsidRDefault="00E927C0" w:rsidP="00E927C0">
      <w:r>
        <w:t>The AUI shall have the capability to display data previews. [DMS-340]</w:t>
      </w:r>
    </w:p>
    <w:p w:rsidR="00E927C0" w:rsidRDefault="00E927C0" w:rsidP="00E927C0">
      <w:pPr>
        <w:pStyle w:val="Heading4"/>
      </w:pPr>
      <w:r>
        <w:t>Display Data Footprints</w:t>
      </w:r>
    </w:p>
    <w:p w:rsidR="00E927C0" w:rsidRDefault="00E927C0" w:rsidP="00E927C0">
      <w:r>
        <w:t>The AUI shall have the capability to display footprints of existing data in a field. [DMS-341]</w:t>
      </w:r>
    </w:p>
    <w:p w:rsidR="00E927C0" w:rsidRDefault="00E927C0" w:rsidP="00E927C0">
      <w:pPr>
        <w:pStyle w:val="Heading4"/>
      </w:pPr>
      <w:r>
        <w:t>Group Data for Retrieval</w:t>
      </w:r>
    </w:p>
    <w:p w:rsidR="00E927C0" w:rsidRDefault="00E927C0" w:rsidP="00E927C0">
      <w:r>
        <w:t>The AUI shall provide the capability to retrieve files in groups identified by the use of predefined retrieval categories. [DMS-342]</w:t>
      </w:r>
    </w:p>
    <w:p w:rsidR="00E927C0" w:rsidRDefault="00E927C0" w:rsidP="00E927C0"/>
    <w:p w:rsidR="00E927C0" w:rsidRDefault="00E927C0" w:rsidP="00E927C0">
      <w:r>
        <w:t xml:space="preserve">Note: Example retrieval categories for HST: uncalibrated, calibrated, image only, best reference files, used reference </w:t>
      </w:r>
      <w:proofErr w:type="gramStart"/>
      <w:r>
        <w:t>files, …</w:t>
      </w:r>
      <w:proofErr w:type="gramEnd"/>
      <w:r>
        <w:t xml:space="preserve"> Other JWST categories may include mosaic components, dither </w:t>
      </w:r>
      <w:proofErr w:type="gramStart"/>
      <w:r>
        <w:t>components, …</w:t>
      </w:r>
      <w:proofErr w:type="gramEnd"/>
    </w:p>
    <w:p w:rsidR="00E927C0" w:rsidRDefault="00E927C0" w:rsidP="00E927C0">
      <w:pPr>
        <w:pStyle w:val="Heading4"/>
      </w:pPr>
      <w:r>
        <w:t>Search Engineering Archive Catalog</w:t>
      </w:r>
    </w:p>
    <w:p w:rsidR="00E927C0" w:rsidRDefault="00E927C0" w:rsidP="00E927C0">
      <w:r>
        <w:t>The Archive User Interface shall provide a capability to search the Engineering Archive Catalog. [DMS-216]</w:t>
      </w:r>
    </w:p>
    <w:p w:rsidR="00E927C0" w:rsidRDefault="00E927C0" w:rsidP="00E927C0">
      <w:pPr>
        <w:pStyle w:val="Heading4"/>
      </w:pPr>
      <w:r>
        <w:t>Retrieve Recorded Engineering Data</w:t>
      </w:r>
    </w:p>
    <w:p w:rsidR="00E927C0" w:rsidRDefault="00E927C0" w:rsidP="00E927C0">
      <w:r>
        <w:t>The AUI shall provide the capability to retrieve Recorded Engineering data files. [DMS-343]</w:t>
      </w:r>
    </w:p>
    <w:p w:rsidR="00E927C0" w:rsidRDefault="00E927C0" w:rsidP="00E927C0">
      <w:pPr>
        <w:pStyle w:val="Heading4"/>
      </w:pPr>
      <w:r>
        <w:t>Query Engineering Database for Parameters</w:t>
      </w:r>
    </w:p>
    <w:p w:rsidR="00E927C0" w:rsidRDefault="00E927C0" w:rsidP="00E927C0">
      <w:r>
        <w:t>The AUI shall provide the capability to query the DMS engineering database for any engineering parameter contained in the database. [DMS-344]</w:t>
      </w:r>
    </w:p>
    <w:p w:rsidR="00E927C0" w:rsidRDefault="00E927C0" w:rsidP="00E927C0">
      <w:pPr>
        <w:pStyle w:val="Heading4"/>
      </w:pPr>
      <w:r>
        <w:t>Query Engineering Database over Time</w:t>
      </w:r>
    </w:p>
    <w:p w:rsidR="00E927C0" w:rsidRDefault="00E927C0" w:rsidP="00E927C0">
      <w:r>
        <w:t>The AUI shall provide the capability to query the DMS engineering database for engineering parameters over any time frame. [DMS-345]</w:t>
      </w:r>
    </w:p>
    <w:p w:rsidR="00E927C0" w:rsidRDefault="00E927C0" w:rsidP="00E927C0">
      <w:pPr>
        <w:pStyle w:val="Heading4"/>
      </w:pPr>
      <w:r>
        <w:lastRenderedPageBreak/>
        <w:t>Export Engineering Database Search Results</w:t>
      </w:r>
    </w:p>
    <w:p w:rsidR="00E927C0" w:rsidRDefault="00E927C0" w:rsidP="00E927C0">
      <w:r>
        <w:t>The AUI shall provide the capability to export search results from the DMS engineering database in time series formats. [DMS-346]</w:t>
      </w:r>
    </w:p>
    <w:p w:rsidR="00E927C0" w:rsidRDefault="00E927C0" w:rsidP="00E927C0">
      <w:pPr>
        <w:pStyle w:val="Heading4"/>
      </w:pPr>
      <w:r>
        <w:t>Map Engineering Data to Science Data</w:t>
      </w:r>
    </w:p>
    <w:p w:rsidR="00E927C0" w:rsidRDefault="00E927C0" w:rsidP="00E927C0">
      <w:r>
        <w:t>AUI shall provide the capability to identify and retrieve engineering data that corresponds to specific science data. [DMS-347]</w:t>
      </w:r>
    </w:p>
    <w:p w:rsidR="00E927C0" w:rsidRDefault="00E927C0" w:rsidP="00E927C0">
      <w:pPr>
        <w:pStyle w:val="Heading4"/>
      </w:pPr>
      <w:r>
        <w:t>Filter and Sort Engineering Database Search Results</w:t>
      </w:r>
    </w:p>
    <w:p w:rsidR="00E927C0" w:rsidRDefault="00E927C0" w:rsidP="00E927C0">
      <w:r>
        <w:t>The AUI shall provide the capability to filter and sort search results. [DMS-348]</w:t>
      </w:r>
    </w:p>
    <w:p w:rsidR="00E927C0" w:rsidRDefault="00E927C0" w:rsidP="00E927C0">
      <w:pPr>
        <w:pStyle w:val="Heading4"/>
      </w:pPr>
      <w:r>
        <w:t>Distribution Mechanisms</w:t>
      </w:r>
    </w:p>
    <w:p w:rsidR="00E927C0" w:rsidRDefault="00E927C0" w:rsidP="00E927C0">
      <w:r>
        <w:t>The AUI shall provide the user with the available choices of distribution mechanisms. [DMS-349]</w:t>
      </w:r>
    </w:p>
    <w:p w:rsidR="00E927C0" w:rsidRDefault="00E927C0" w:rsidP="00E927C0">
      <w:pPr>
        <w:pStyle w:val="Heading4"/>
      </w:pPr>
      <w:r>
        <w:t>Compress Data for Retrieval Transfer</w:t>
      </w:r>
    </w:p>
    <w:p w:rsidR="00E927C0" w:rsidRDefault="00E927C0" w:rsidP="00E927C0">
      <w:r>
        <w:t>The AUI shall provide user with options for compression packaging of files for transfer to user using common compressed archive formats. [DMS-350]</w:t>
      </w:r>
    </w:p>
    <w:p w:rsidR="00E927C0" w:rsidRDefault="00E927C0" w:rsidP="00E927C0"/>
    <w:p w:rsidR="00E927C0" w:rsidRDefault="00E927C0" w:rsidP="00E927C0">
      <w:r>
        <w:t xml:space="preserve">Note: For example: zip, </w:t>
      </w:r>
      <w:proofErr w:type="spellStart"/>
      <w:r>
        <w:t>gzip</w:t>
      </w:r>
      <w:proofErr w:type="spellEnd"/>
      <w:r>
        <w:t xml:space="preserve"> (lossless), tar, FITS compression</w:t>
      </w:r>
    </w:p>
    <w:p w:rsidR="00E927C0" w:rsidRDefault="00E927C0" w:rsidP="00E927C0">
      <w:pPr>
        <w:pStyle w:val="Heading4"/>
      </w:pPr>
      <w:r>
        <w:t>Unfulfilled Request</w:t>
      </w:r>
    </w:p>
    <w:p w:rsidR="00E927C0" w:rsidRDefault="00E927C0" w:rsidP="00E927C0">
      <w:r>
        <w:t>The AUI shall inform the user if a request cannot be fulfilled. [DMS-351]</w:t>
      </w:r>
    </w:p>
    <w:p w:rsidR="00E927C0" w:rsidRDefault="00E927C0" w:rsidP="00E927C0">
      <w:pPr>
        <w:pStyle w:val="Heading4"/>
      </w:pPr>
      <w:r>
        <w:t>User Subscription Service</w:t>
      </w:r>
    </w:p>
    <w:p w:rsidR="00E927C0" w:rsidRDefault="00E927C0" w:rsidP="00E927C0">
      <w:r>
        <w:t>The AUI shall be capable of supporting a user subscription service on a specific program, observation, or data set basis. [DMS-352]</w:t>
      </w:r>
    </w:p>
    <w:p w:rsidR="00E927C0" w:rsidRDefault="00E927C0" w:rsidP="00E927C0"/>
    <w:p w:rsidR="00E927C0" w:rsidRDefault="00E927C0" w:rsidP="00E927C0">
      <w:r>
        <w:t>Note: Archive users can participate in a subscription service that will notify them when data become non-proprietary or are reprocessed.</w:t>
      </w:r>
    </w:p>
    <w:p w:rsidR="00E927C0" w:rsidRDefault="00E927C0" w:rsidP="00E927C0">
      <w:pPr>
        <w:pStyle w:val="Heading4"/>
      </w:pPr>
      <w:r>
        <w:t>Package Retrieved Files for Transfer</w:t>
      </w:r>
    </w:p>
    <w:p w:rsidR="00E927C0" w:rsidRDefault="00E927C0" w:rsidP="00E927C0">
      <w:r>
        <w:t>The AUI shall provide options for packaging of files for transfer to user using common compressed archive formats. [DMS-449]</w:t>
      </w:r>
    </w:p>
    <w:p w:rsidR="00E927C0" w:rsidRDefault="00E927C0" w:rsidP="00E927C0"/>
    <w:p w:rsidR="00E927C0" w:rsidRDefault="00E927C0" w:rsidP="00E927C0">
      <w:r>
        <w:t>Note: For example: zip, tar, none</w:t>
      </w:r>
    </w:p>
    <w:p w:rsidR="00E927C0" w:rsidRDefault="00E927C0" w:rsidP="00E927C0">
      <w:pPr>
        <w:pStyle w:val="Heading4"/>
      </w:pPr>
      <w:r>
        <w:t>Authenticate Registered User</w:t>
      </w:r>
    </w:p>
    <w:p w:rsidR="00E927C0" w:rsidRDefault="00E927C0" w:rsidP="00E927C0">
      <w:r>
        <w:t>The AUI shall authenticate a registered archive username and password. [DMS-353]</w:t>
      </w:r>
    </w:p>
    <w:p w:rsidR="00E927C0" w:rsidRDefault="00E927C0" w:rsidP="00E927C0">
      <w:pPr>
        <w:pStyle w:val="Heading4"/>
      </w:pPr>
      <w:r>
        <w:t>Support Guest User Account</w:t>
      </w:r>
    </w:p>
    <w:p w:rsidR="00E927C0" w:rsidRDefault="00E927C0" w:rsidP="00E927C0">
      <w:r>
        <w:t>The AUI shall provide access to a non-registered user using an archive username of ‘anonymous’ when provided with a valid email address as the password. [DMS-354]</w:t>
      </w:r>
    </w:p>
    <w:p w:rsidR="00E927C0" w:rsidRDefault="00E927C0" w:rsidP="00E927C0">
      <w:pPr>
        <w:pStyle w:val="Heading4"/>
      </w:pPr>
      <w:r>
        <w:lastRenderedPageBreak/>
        <w:t>No Proprietary Data for Guest Users</w:t>
      </w:r>
    </w:p>
    <w:p w:rsidR="00E927C0" w:rsidRDefault="00E927C0" w:rsidP="00E927C0">
      <w:r>
        <w:t>The AUI shall reject a request for proprietary data from a guest user. [DMS-356]</w:t>
      </w:r>
    </w:p>
    <w:p w:rsidR="00E927C0" w:rsidRDefault="00E927C0" w:rsidP="00E927C0">
      <w:pPr>
        <w:pStyle w:val="Heading4"/>
      </w:pPr>
      <w:r>
        <w:t>Provide Access to Level-4 Data Products</w:t>
      </w:r>
    </w:p>
    <w:p w:rsidR="00E927C0" w:rsidRDefault="00E927C0" w:rsidP="00E927C0">
      <w:r>
        <w:t>The archive user interface shall provide user access to level-4 data products and their associated documentation. [DMS-357]</w:t>
      </w:r>
    </w:p>
    <w:p w:rsidR="00E927C0" w:rsidRDefault="00E927C0" w:rsidP="00E927C0">
      <w:pPr>
        <w:pStyle w:val="Heading4"/>
      </w:pPr>
      <w:r>
        <w:t>Host Level-4 Data Products</w:t>
      </w:r>
    </w:p>
    <w:p w:rsidR="00E927C0" w:rsidRDefault="00E927C0" w:rsidP="00E927C0">
      <w:r>
        <w:t>The archive shall host level-4 data products and their associated documentation for retrieval through the archive user interface. [DMS-358]</w:t>
      </w:r>
    </w:p>
    <w:p w:rsidR="00E927C0" w:rsidRDefault="00E927C0" w:rsidP="00E927C0"/>
    <w:p w:rsidR="00E927C0" w:rsidRDefault="00E927C0" w:rsidP="00E927C0">
      <w:r>
        <w:t>Note: Level 4 products are designed to allow research on the entire JWST archive, and would include, for example, large catalogues of objects derived from the observations of many individual observations.  As such as the development of Level 4 products would only be contemplated after a substantial portion of the mission had been completed.</w:t>
      </w:r>
    </w:p>
    <w:p w:rsidR="00E927C0" w:rsidRDefault="00E927C0" w:rsidP="00E927C0">
      <w:pPr>
        <w:pStyle w:val="Heading4"/>
      </w:pPr>
      <w:r>
        <w:t>Follow MAST Guidelines</w:t>
      </w:r>
    </w:p>
    <w:p w:rsidR="00E927C0" w:rsidRDefault="00E927C0" w:rsidP="00E927C0">
      <w:r>
        <w:t>User contributed level-4 data products (High-Level Science Products) will be delivered to the archive following the MAST guidelines and policies. [DMS-359]</w:t>
      </w:r>
    </w:p>
    <w:p w:rsidR="00E927C0" w:rsidRDefault="00E927C0" w:rsidP="00E927C0"/>
    <w:p w:rsidR="00E927C0" w:rsidRDefault="00E927C0" w:rsidP="00E927C0">
      <w:r>
        <w:t xml:space="preserve">Note: See </w:t>
      </w:r>
      <w:hyperlink r:id="rId27" w:history="1">
        <w:r w:rsidRPr="00B82EC5">
          <w:rPr>
            <w:rStyle w:val="Hyperlink"/>
          </w:rPr>
          <w:t>http://archive.stsci.edu/hlsp/hlsp_guidelines.html</w:t>
        </w:r>
      </w:hyperlink>
    </w:p>
    <w:p w:rsidR="00E927C0" w:rsidRDefault="00E927C0" w:rsidP="00E927C0"/>
    <w:p w:rsidR="00E927C0" w:rsidRDefault="00E927C0" w:rsidP="00E927C0">
      <w:pPr>
        <w:pStyle w:val="Heading3"/>
        <w:spacing w:before="0" w:after="200"/>
      </w:pPr>
      <w:bookmarkStart w:id="424" w:name="_Toc280275295"/>
      <w:r>
        <w:t>Data Distribution</w:t>
      </w:r>
      <w:bookmarkEnd w:id="424"/>
    </w:p>
    <w:p w:rsidR="00E927C0" w:rsidRDefault="00E927C0" w:rsidP="00E927C0">
      <w:pPr>
        <w:pStyle w:val="Heading4"/>
      </w:pPr>
      <w:r>
        <w:t>Electronic Availability to PIs</w:t>
      </w:r>
    </w:p>
    <w:p w:rsidR="00E927C0" w:rsidRDefault="00E927C0" w:rsidP="00E927C0">
      <w:r>
        <w:t>The archive shall make new science data sets available electronically to the Principal Investigator (PI) of the observing program. [DMS-223]</w:t>
      </w:r>
    </w:p>
    <w:p w:rsidR="00E927C0" w:rsidRDefault="00E927C0" w:rsidP="00E927C0">
      <w:pPr>
        <w:pStyle w:val="Heading4"/>
      </w:pPr>
      <w:r>
        <w:t>Distribute Science Data Products</w:t>
      </w:r>
    </w:p>
    <w:p w:rsidR="00E927C0" w:rsidRDefault="00E927C0" w:rsidP="00E927C0">
      <w:r>
        <w:t>Distribution shall provide archived science data products upon request. [DMS-224]</w:t>
      </w:r>
    </w:p>
    <w:p w:rsidR="00E927C0" w:rsidRDefault="00E927C0" w:rsidP="00E927C0">
      <w:pPr>
        <w:pStyle w:val="Heading4"/>
      </w:pPr>
      <w:r>
        <w:t>Distribute Uncalibrated and/or Calibrated Data</w:t>
      </w:r>
    </w:p>
    <w:p w:rsidR="00E927C0" w:rsidRDefault="00E927C0" w:rsidP="00E927C0">
      <w:r>
        <w:t>Distribution shall be capable of providing uncalibrated and/or calibrated data upon request. [DMS-207]</w:t>
      </w:r>
    </w:p>
    <w:p w:rsidR="00E927C0" w:rsidRDefault="00E927C0" w:rsidP="00E927C0">
      <w:pPr>
        <w:pStyle w:val="Heading4"/>
      </w:pPr>
      <w:r>
        <w:t>Distribute Calibration Reference Data</w:t>
      </w:r>
    </w:p>
    <w:p w:rsidR="00E927C0" w:rsidRDefault="00E927C0" w:rsidP="00E927C0">
      <w:r>
        <w:t>Distribution shall provide calibration reference data upon request. [DMS-226]</w:t>
      </w:r>
    </w:p>
    <w:p w:rsidR="00E927C0" w:rsidRDefault="00E927C0" w:rsidP="00E927C0">
      <w:pPr>
        <w:pStyle w:val="Heading4"/>
      </w:pPr>
      <w:r>
        <w:t>Distribute Recorded Engineering Data</w:t>
      </w:r>
    </w:p>
    <w:p w:rsidR="00E927C0" w:rsidRDefault="00E927C0" w:rsidP="00E927C0">
      <w:r>
        <w:t>Distribution shall provide Recorded Engineering Telemetry Data upon request. [DMS-217]</w:t>
      </w:r>
    </w:p>
    <w:p w:rsidR="00E927C0" w:rsidRDefault="00E927C0" w:rsidP="00E927C0">
      <w:pPr>
        <w:pStyle w:val="Heading4"/>
      </w:pPr>
      <w:r>
        <w:t>Distribute Recorded Engineering Data for Life of Mission</w:t>
      </w:r>
    </w:p>
    <w:p w:rsidR="00E927C0" w:rsidRDefault="00E927C0" w:rsidP="00E927C0">
      <w:r>
        <w:t>Distribution shall be capable of retrieving any Archived Engineering Telemetry Data that was stored in the Engineering Data Archive for the life of the mission. [DMS-219]</w:t>
      </w:r>
    </w:p>
    <w:p w:rsidR="00E927C0" w:rsidRDefault="00E927C0" w:rsidP="00E927C0">
      <w:pPr>
        <w:pStyle w:val="Heading4"/>
      </w:pPr>
      <w:r>
        <w:lastRenderedPageBreak/>
        <w:t>Recorded Engineering Data Distribution Performance</w:t>
      </w:r>
    </w:p>
    <w:p w:rsidR="00E927C0" w:rsidRDefault="00E927C0" w:rsidP="00E927C0">
      <w:r>
        <w:t>Distribution shall retrieve up to one day of archived Recorded Engineering Telemetry Data within 60 minutes for 95% of requests.  [DMS-220]</w:t>
      </w:r>
    </w:p>
    <w:p w:rsidR="00E927C0" w:rsidRDefault="00E927C0" w:rsidP="00E927C0">
      <w:pPr>
        <w:pStyle w:val="Heading4"/>
      </w:pPr>
      <w:r>
        <w:t>Electronic Distribution</w:t>
      </w:r>
    </w:p>
    <w:p w:rsidR="00E927C0" w:rsidRDefault="00E927C0" w:rsidP="00E927C0">
      <w:r>
        <w:t>Distribution shall have the capability to distribute data to archive users via electronic mechanisms. [DMS-228]</w:t>
      </w:r>
    </w:p>
    <w:p w:rsidR="00E927C0" w:rsidRDefault="00E927C0" w:rsidP="00E927C0">
      <w:pPr>
        <w:pStyle w:val="Heading4"/>
      </w:pPr>
      <w:r>
        <w:t>Removable Media Distribution</w:t>
      </w:r>
    </w:p>
    <w:p w:rsidR="00E927C0" w:rsidRDefault="00E927C0" w:rsidP="00E927C0">
      <w:r>
        <w:t>Distribution shall have the capability to distribute data to archive users via removable media. [DMS-447]</w:t>
      </w:r>
    </w:p>
    <w:p w:rsidR="00E927C0" w:rsidRDefault="00E927C0" w:rsidP="00E927C0">
      <w:pPr>
        <w:pStyle w:val="Heading4"/>
      </w:pPr>
      <w:r>
        <w:t>Distribution Mechanism Operator Override</w:t>
      </w:r>
    </w:p>
    <w:p w:rsidR="00E927C0" w:rsidRDefault="00E927C0" w:rsidP="00E927C0">
      <w:r>
        <w:t>An archive operator shall have the capability to override the user selected distribution mechanism. [DMS-448]</w:t>
      </w:r>
    </w:p>
    <w:p w:rsidR="00E927C0" w:rsidRDefault="00E927C0" w:rsidP="00E927C0">
      <w:pPr>
        <w:pStyle w:val="Heading4"/>
      </w:pPr>
      <w:r>
        <w:t>Unique Identifier for Archive Request</w:t>
      </w:r>
    </w:p>
    <w:p w:rsidR="00E927C0" w:rsidRDefault="00E927C0" w:rsidP="00E927C0">
      <w:r>
        <w:t>Each archive request shall have a unique identifier. [DMS-361]</w:t>
      </w:r>
    </w:p>
    <w:p w:rsidR="00E927C0" w:rsidRDefault="00E927C0" w:rsidP="00E927C0">
      <w:pPr>
        <w:pStyle w:val="Heading4"/>
      </w:pPr>
      <w:r>
        <w:t>Distribution Request History</w:t>
      </w:r>
    </w:p>
    <w:p w:rsidR="00E927C0" w:rsidRDefault="00E927C0" w:rsidP="00E927C0">
      <w:r>
        <w:t>The distribution software shall maintain a permanent history of the processing status for every request. [DMS-362]</w:t>
      </w:r>
    </w:p>
    <w:p w:rsidR="00E927C0" w:rsidRDefault="00E927C0" w:rsidP="00E927C0">
      <w:pPr>
        <w:pStyle w:val="Heading4"/>
      </w:pPr>
      <w:r>
        <w:t>Regulate Single User Resources</w:t>
      </w:r>
    </w:p>
    <w:p w:rsidR="00E927C0" w:rsidRDefault="00E927C0" w:rsidP="00E927C0">
      <w:r>
        <w:t>Distribution shall regulate the system resources consumed by a single user. [DMS-363]</w:t>
      </w:r>
    </w:p>
    <w:p w:rsidR="00E927C0" w:rsidRDefault="00E927C0" w:rsidP="00E927C0">
      <w:pPr>
        <w:pStyle w:val="Heading4"/>
      </w:pPr>
      <w:r>
        <w:t>Distribution Priority</w:t>
      </w:r>
    </w:p>
    <w:p w:rsidR="00E927C0" w:rsidRDefault="00E927C0" w:rsidP="00E927C0">
      <w:r>
        <w:t>Distribution shall have the capability to set the processing priority on an archive request. [DMS-452]</w:t>
      </w:r>
    </w:p>
    <w:p w:rsidR="00E927C0" w:rsidRDefault="00E927C0" w:rsidP="00E927C0">
      <w:pPr>
        <w:pStyle w:val="Heading4"/>
      </w:pPr>
      <w:r>
        <w:t>Pause Archive Request</w:t>
      </w:r>
    </w:p>
    <w:p w:rsidR="00E927C0" w:rsidRDefault="00E927C0" w:rsidP="00E927C0">
      <w:r>
        <w:t>An authorized operator shall have the capability to manually pause the processing of an archive request. [DMS-364]</w:t>
      </w:r>
    </w:p>
    <w:p w:rsidR="00E927C0" w:rsidRDefault="00E927C0" w:rsidP="00E927C0">
      <w:pPr>
        <w:pStyle w:val="Heading4"/>
      </w:pPr>
      <w:r>
        <w:t>Resume Archive Request</w:t>
      </w:r>
    </w:p>
    <w:p w:rsidR="00E927C0" w:rsidRDefault="00E927C0" w:rsidP="00E927C0">
      <w:r>
        <w:t>Distribution shall have the capability to resume a paused archive request from the point it was paused. [DMS-365]</w:t>
      </w:r>
    </w:p>
    <w:p w:rsidR="00E927C0" w:rsidRDefault="00E927C0" w:rsidP="00E927C0">
      <w:pPr>
        <w:pStyle w:val="Heading4"/>
      </w:pPr>
      <w:r>
        <w:t>Terminate Archive Request</w:t>
      </w:r>
    </w:p>
    <w:p w:rsidR="00E927C0" w:rsidRDefault="00E927C0" w:rsidP="00E927C0">
      <w:r>
        <w:t>An authorized operator shall have the capability to manually terminate the processing of an archive request. [DMS-366]</w:t>
      </w:r>
    </w:p>
    <w:p w:rsidR="00E927C0" w:rsidRDefault="00E927C0" w:rsidP="00E927C0"/>
    <w:p w:rsidR="00E927C0" w:rsidRDefault="00E927C0" w:rsidP="00E927C0">
      <w:r>
        <w:t>Note: A terminated archive request cannot be resumed.</w:t>
      </w:r>
    </w:p>
    <w:p w:rsidR="00E927C0" w:rsidRDefault="00E927C0" w:rsidP="00E927C0">
      <w:pPr>
        <w:pStyle w:val="Heading4"/>
      </w:pPr>
      <w:r>
        <w:lastRenderedPageBreak/>
        <w:t>Restart Archive Request</w:t>
      </w:r>
    </w:p>
    <w:p w:rsidR="00E927C0" w:rsidRDefault="00E927C0" w:rsidP="00E927C0">
      <w:r>
        <w:t>Distribution shall have the capability to restart a terminated request. [DMS-367]</w:t>
      </w:r>
    </w:p>
    <w:p w:rsidR="00E927C0" w:rsidRDefault="00E927C0" w:rsidP="00E927C0">
      <w:pPr>
        <w:pStyle w:val="Heading4"/>
      </w:pPr>
      <w:r>
        <w:t>Flush Terminated Request</w:t>
      </w:r>
    </w:p>
    <w:p w:rsidR="00E927C0" w:rsidRDefault="00E927C0" w:rsidP="00E927C0">
      <w:r>
        <w:t>Distribution shall have the capability to flush a terminated request from the system. [DMS-368]</w:t>
      </w:r>
    </w:p>
    <w:p w:rsidR="00E927C0" w:rsidRDefault="00E927C0" w:rsidP="00E927C0">
      <w:pPr>
        <w:pStyle w:val="Heading4"/>
      </w:pPr>
      <w:r>
        <w:t>Partial Archive Request Failure</w:t>
      </w:r>
    </w:p>
    <w:p w:rsidR="00E927C0" w:rsidRDefault="00E927C0" w:rsidP="00E927C0">
      <w:r>
        <w:t>Failure to retrieve some files due to an incorrect user specification in an archive request shall not result in failure of the entire request. [DMS-369]</w:t>
      </w:r>
    </w:p>
    <w:p w:rsidR="00E927C0" w:rsidRDefault="00E927C0" w:rsidP="00E927C0"/>
    <w:p w:rsidR="00E927C0" w:rsidRDefault="00E927C0" w:rsidP="00E927C0">
      <w:r>
        <w:t>Note: Examples: proprietary data without access rights &amp; non-proprietary data in the same request, nonexistent file requested, catalog errors.</w:t>
      </w:r>
    </w:p>
    <w:p w:rsidR="00E927C0" w:rsidRDefault="00E927C0" w:rsidP="00E927C0">
      <w:pPr>
        <w:pStyle w:val="Heading4"/>
      </w:pPr>
      <w:r>
        <w:t>Archive Request Transmission Error</w:t>
      </w:r>
    </w:p>
    <w:p w:rsidR="00E927C0" w:rsidRDefault="00E927C0" w:rsidP="00E927C0">
      <w:r>
        <w:t>When a request fails due to a transmission error, distribution shall save the state of the request and, on recovery, only transmit files not previously transmitted. [DMS-370]</w:t>
      </w:r>
    </w:p>
    <w:p w:rsidR="00E927C0" w:rsidRDefault="00E927C0" w:rsidP="00E927C0">
      <w:pPr>
        <w:pStyle w:val="Heading4"/>
      </w:pPr>
      <w:r>
        <w:t>Requests State Saved on Halt</w:t>
      </w:r>
    </w:p>
    <w:p w:rsidR="00E927C0" w:rsidRDefault="00E927C0" w:rsidP="00E927C0">
      <w:r>
        <w:t>If the distribution system is halted, it shall have saved the state of all requests and, on recovery, resume processing the requests. [DMS-371]</w:t>
      </w:r>
    </w:p>
    <w:p w:rsidR="00E927C0" w:rsidRDefault="00E927C0" w:rsidP="00E927C0">
      <w:pPr>
        <w:pStyle w:val="Heading4"/>
      </w:pPr>
      <w:r>
        <w:t>Report Distribution Fault Conditions</w:t>
      </w:r>
    </w:p>
    <w:p w:rsidR="00E927C0" w:rsidRDefault="00E927C0" w:rsidP="00E927C0">
      <w:r>
        <w:t>Distribution shall report every fault condition to the operator interface. [DMS-372]</w:t>
      </w:r>
    </w:p>
    <w:p w:rsidR="00E927C0" w:rsidRDefault="00E927C0" w:rsidP="00E927C0">
      <w:pPr>
        <w:pStyle w:val="Heading4"/>
      </w:pPr>
      <w:r>
        <w:t>Successful Request Submission Notification</w:t>
      </w:r>
    </w:p>
    <w:p w:rsidR="00E927C0" w:rsidRDefault="00E927C0" w:rsidP="00E927C0">
      <w:r>
        <w:t>Distribution shall notify the archive user on successful submission of a request from the AUI to the distribution system. [DMS-374]</w:t>
      </w:r>
    </w:p>
    <w:p w:rsidR="00E927C0" w:rsidRDefault="00E927C0" w:rsidP="00E927C0">
      <w:pPr>
        <w:pStyle w:val="Heading4"/>
      </w:pPr>
      <w:r>
        <w:t>Request Status Link</w:t>
      </w:r>
    </w:p>
    <w:p w:rsidR="00E927C0" w:rsidRDefault="00E927C0" w:rsidP="00E927C0">
      <w:r>
        <w:t>Distribution shall provide a link for the archive user to check on the current status of the archive request. [DMS-373]</w:t>
      </w:r>
    </w:p>
    <w:p w:rsidR="00E927C0" w:rsidRDefault="00E927C0" w:rsidP="00E927C0">
      <w:pPr>
        <w:pStyle w:val="Heading4"/>
      </w:pPr>
      <w:r>
        <w:t>Request Success Notification</w:t>
      </w:r>
    </w:p>
    <w:p w:rsidR="00E927C0" w:rsidRDefault="00E927C0" w:rsidP="00E927C0">
      <w:r>
        <w:t>Distribution shall notify the archive user on successful completion of a request. [DMS-375]</w:t>
      </w:r>
    </w:p>
    <w:p w:rsidR="00E927C0" w:rsidRDefault="00E927C0" w:rsidP="00E927C0">
      <w:pPr>
        <w:pStyle w:val="Heading4"/>
      </w:pPr>
      <w:r>
        <w:t>Unsuccessful Request Notification</w:t>
      </w:r>
    </w:p>
    <w:p w:rsidR="00E927C0" w:rsidRDefault="00E927C0" w:rsidP="00E927C0">
      <w:r>
        <w:t>Distribution shall notify the archive user of the problem incurred on the unsuccessful completion of a request. [DMS-376]</w:t>
      </w:r>
    </w:p>
    <w:p w:rsidR="00E927C0" w:rsidRDefault="00E927C0" w:rsidP="00E927C0">
      <w:pPr>
        <w:pStyle w:val="Heading4"/>
      </w:pPr>
      <w:r>
        <w:t>Distribution Request Authentication</w:t>
      </w:r>
    </w:p>
    <w:p w:rsidR="00E927C0" w:rsidRDefault="00E927C0" w:rsidP="00E927C0">
      <w:r>
        <w:t>Distribution shall authenticate the archive username and password for a request from a registered user. [DMS-377]</w:t>
      </w:r>
    </w:p>
    <w:p w:rsidR="00E927C0" w:rsidRDefault="00E927C0" w:rsidP="00E927C0">
      <w:pPr>
        <w:pStyle w:val="Heading4"/>
      </w:pPr>
      <w:r>
        <w:lastRenderedPageBreak/>
        <w:t>Distribution to Unregistered Users</w:t>
      </w:r>
    </w:p>
    <w:p w:rsidR="00E927C0" w:rsidRDefault="00E927C0" w:rsidP="00E927C0">
      <w:r>
        <w:t>Distribution shall be capable of distributing data to unregistered users. [DMS-378]</w:t>
      </w:r>
    </w:p>
    <w:p w:rsidR="00E927C0" w:rsidRDefault="00E927C0" w:rsidP="00E927C0">
      <w:pPr>
        <w:pStyle w:val="Heading4"/>
      </w:pPr>
      <w:r>
        <w:t>Validate Delivery Information</w:t>
      </w:r>
    </w:p>
    <w:p w:rsidR="00E927C0" w:rsidRDefault="00E927C0" w:rsidP="00E927C0">
      <w:r>
        <w:t>Distribution shall validate user delivery information prior to starting to retrieve data. [DMS-379]</w:t>
      </w:r>
    </w:p>
    <w:p w:rsidR="00BD0E67" w:rsidRDefault="00BD0E67" w:rsidP="00E927C0"/>
    <w:p w:rsidR="00E927C0" w:rsidRDefault="00E927C0" w:rsidP="00E927C0">
      <w:r>
        <w:t xml:space="preserve">Note: Validate account, password, node, and directory for </w:t>
      </w:r>
      <w:proofErr w:type="spellStart"/>
      <w:r>
        <w:t>sftp</w:t>
      </w:r>
      <w:proofErr w:type="spellEnd"/>
      <w:r>
        <w:t xml:space="preserve"> push request.</w:t>
      </w:r>
    </w:p>
    <w:p w:rsidR="00E927C0" w:rsidRDefault="00E927C0" w:rsidP="00E927C0">
      <w:pPr>
        <w:pStyle w:val="Heading4"/>
      </w:pPr>
      <w:r>
        <w:t>Retrieve Latest Version</w:t>
      </w:r>
    </w:p>
    <w:p w:rsidR="00E927C0" w:rsidRDefault="00E927C0" w:rsidP="00E927C0">
      <w:r>
        <w:t>By default, distribution shall retrieve the latest version of a file. [DMS-380]</w:t>
      </w:r>
    </w:p>
    <w:p w:rsidR="00E927C0" w:rsidRDefault="00E927C0" w:rsidP="00E927C0">
      <w:pPr>
        <w:pStyle w:val="Heading4"/>
      </w:pPr>
      <w:r>
        <w:t>Override Default Retrieval Version</w:t>
      </w:r>
    </w:p>
    <w:p w:rsidR="00E927C0" w:rsidRDefault="00E927C0" w:rsidP="00E927C0">
      <w:r>
        <w:t>Distribution shall have the capability to override the default retrieval version of any file. [DMS-381]</w:t>
      </w:r>
    </w:p>
    <w:p w:rsidR="00E927C0" w:rsidRDefault="00E927C0" w:rsidP="00E927C0">
      <w:pPr>
        <w:pStyle w:val="Heading4"/>
      </w:pPr>
      <w:r>
        <w:t>Deliver File in same Form</w:t>
      </w:r>
    </w:p>
    <w:p w:rsidR="00E927C0" w:rsidRDefault="00E927C0" w:rsidP="00E927C0">
      <w:r>
        <w:t>Distribution shall be capable of delivering a requested file to a user that is unchanged from the form in which it was ingested. [DMS-660]</w:t>
      </w:r>
    </w:p>
    <w:p w:rsidR="00E927C0" w:rsidRDefault="00E927C0" w:rsidP="00E927C0">
      <w:pPr>
        <w:pStyle w:val="Heading4"/>
      </w:pPr>
      <w:r>
        <w:t>Distribution Modes</w:t>
      </w:r>
    </w:p>
    <w:p w:rsidR="00E927C0" w:rsidRDefault="00E927C0" w:rsidP="00E927C0">
      <w:r>
        <w:t>Distribution shall provide the following modes of data distribution:</w:t>
      </w:r>
    </w:p>
    <w:p w:rsidR="00E927C0" w:rsidRDefault="00E927C0" w:rsidP="00E927C0">
      <w:pPr>
        <w:widowControl w:val="0"/>
      </w:pPr>
      <w:proofErr w:type="spellStart"/>
      <w:proofErr w:type="gramStart"/>
      <w:r>
        <w:t>sftp</w:t>
      </w:r>
      <w:proofErr w:type="spellEnd"/>
      <w:proofErr w:type="gramEnd"/>
      <w:r>
        <w:t xml:space="preserve"> - push</w:t>
      </w:r>
    </w:p>
    <w:p w:rsidR="00E927C0" w:rsidRDefault="00E927C0" w:rsidP="00E927C0">
      <w:pPr>
        <w:widowControl w:val="0"/>
      </w:pPr>
      <w:proofErr w:type="spellStart"/>
      <w:proofErr w:type="gramStart"/>
      <w:r>
        <w:t>sftp</w:t>
      </w:r>
      <w:proofErr w:type="spellEnd"/>
      <w:proofErr w:type="gramEnd"/>
      <w:r>
        <w:t xml:space="preserve"> - pull</w:t>
      </w:r>
    </w:p>
    <w:p w:rsidR="00E927C0" w:rsidRDefault="00E927C0" w:rsidP="00E927C0">
      <w:pPr>
        <w:widowControl w:val="0"/>
      </w:pPr>
      <w:r>
        <w:t>DVD</w:t>
      </w:r>
    </w:p>
    <w:p w:rsidR="00E927C0" w:rsidRDefault="00E927C0" w:rsidP="00E927C0">
      <w:pPr>
        <w:widowControl w:val="0"/>
      </w:pPr>
      <w:proofErr w:type="gramStart"/>
      <w:r>
        <w:t>external</w:t>
      </w:r>
      <w:proofErr w:type="gramEnd"/>
      <w:r>
        <w:t xml:space="preserve"> USB drive [DMS-382]</w:t>
      </w:r>
    </w:p>
    <w:p w:rsidR="00E927C0" w:rsidRDefault="00E927C0" w:rsidP="00E927C0">
      <w:pPr>
        <w:pStyle w:val="Heading4"/>
      </w:pPr>
      <w:r>
        <w:t>Distribution Manifest</w:t>
      </w:r>
    </w:p>
    <w:p w:rsidR="00E927C0" w:rsidRDefault="00E927C0" w:rsidP="00E927C0">
      <w:r>
        <w:t>A manifest shall accompany all distributions on shippable media. [DMS-383]</w:t>
      </w:r>
    </w:p>
    <w:p w:rsidR="00E927C0" w:rsidRDefault="00E927C0" w:rsidP="00E927C0">
      <w:pPr>
        <w:pStyle w:val="Heading4"/>
      </w:pPr>
      <w:r>
        <w:t>User Directory Structure</w:t>
      </w:r>
    </w:p>
    <w:p w:rsidR="00E927C0" w:rsidRDefault="00E927C0" w:rsidP="00E927C0">
      <w:r>
        <w:t xml:space="preserve">Distribution shall support user selection of a directory structure for all retrievals except </w:t>
      </w:r>
      <w:proofErr w:type="spellStart"/>
      <w:r>
        <w:t>sftp</w:t>
      </w:r>
      <w:proofErr w:type="spellEnd"/>
      <w:r>
        <w:t xml:space="preserve"> push: hierarchical or flat. [DMS-384]</w:t>
      </w:r>
    </w:p>
    <w:p w:rsidR="00E927C0" w:rsidRDefault="00E927C0" w:rsidP="00E927C0">
      <w:pPr>
        <w:pStyle w:val="Heading4"/>
      </w:pPr>
      <w:r>
        <w:t>File Compression for Data Transfer</w:t>
      </w:r>
    </w:p>
    <w:p w:rsidR="00E927C0" w:rsidRDefault="00E927C0" w:rsidP="00E927C0">
      <w:r>
        <w:t>Distribution shall support file compression options for transfer to user. [DMS-385]</w:t>
      </w:r>
    </w:p>
    <w:p w:rsidR="00BD0E67" w:rsidRDefault="00BD0E67" w:rsidP="00E927C0"/>
    <w:p w:rsidR="00E927C0" w:rsidRDefault="00E927C0" w:rsidP="00E927C0">
      <w:r>
        <w:t xml:space="preserve">Note: Examples: </w:t>
      </w:r>
      <w:proofErr w:type="spellStart"/>
      <w:r>
        <w:t>gzip</w:t>
      </w:r>
      <w:proofErr w:type="spellEnd"/>
      <w:r>
        <w:t xml:space="preserve"> (lossless), FITS compression (lossless and </w:t>
      </w:r>
      <w:proofErr w:type="spellStart"/>
      <w:r>
        <w:t>lossy</w:t>
      </w:r>
      <w:proofErr w:type="spellEnd"/>
      <w:r>
        <w:t>)</w:t>
      </w:r>
    </w:p>
    <w:p w:rsidR="00E927C0" w:rsidRDefault="00E927C0" w:rsidP="00E927C0">
      <w:pPr>
        <w:pStyle w:val="Heading4"/>
      </w:pPr>
      <w:r>
        <w:t>Packaging of Files for Transfer</w:t>
      </w:r>
    </w:p>
    <w:p w:rsidR="00E927C0" w:rsidRDefault="00E927C0" w:rsidP="00E927C0">
      <w:r>
        <w:t>Distribution shall support packaging of files for transfer to user using common compressed archive formats. [DMS-386]</w:t>
      </w:r>
    </w:p>
    <w:p w:rsidR="00E927C0" w:rsidRDefault="00E927C0" w:rsidP="00E927C0"/>
    <w:p w:rsidR="00E927C0" w:rsidRDefault="00E927C0" w:rsidP="00E927C0">
      <w:r>
        <w:t>Note: For example: zip, tar, none</w:t>
      </w:r>
    </w:p>
    <w:p w:rsidR="00E927C0" w:rsidRDefault="00E927C0" w:rsidP="00E927C0">
      <w:pPr>
        <w:pStyle w:val="Heading4"/>
      </w:pPr>
      <w:r>
        <w:lastRenderedPageBreak/>
        <w:t>Distribution Options in Notification</w:t>
      </w:r>
    </w:p>
    <w:p w:rsidR="00E927C0" w:rsidRDefault="00E927C0" w:rsidP="00E927C0">
      <w:r>
        <w:t>Distribution shall report requested compression and packaging information in the notification to the user. [DMS-387]</w:t>
      </w:r>
    </w:p>
    <w:p w:rsidR="00E927C0" w:rsidRDefault="00E927C0" w:rsidP="00E927C0">
      <w:pPr>
        <w:pStyle w:val="Heading4"/>
      </w:pPr>
      <w:r>
        <w:t>Direct Access to Public Data</w:t>
      </w:r>
    </w:p>
    <w:p w:rsidR="00E927C0" w:rsidRDefault="00E927C0" w:rsidP="00E927C0">
      <w:r>
        <w:t>The archive shall provide direct access to public data. [DMS-388]</w:t>
      </w:r>
    </w:p>
    <w:p w:rsidR="00E927C0" w:rsidRDefault="00E927C0" w:rsidP="00E927C0">
      <w:pPr>
        <w:pStyle w:val="Heading4"/>
      </w:pPr>
      <w:r>
        <w:t>Secure Proprietary Data</w:t>
      </w:r>
    </w:p>
    <w:p w:rsidR="00E927C0" w:rsidRDefault="00E927C0" w:rsidP="00E927C0">
      <w:r>
        <w:t>Proprietary data shall be password protected against public access. [DMS-389]</w:t>
      </w:r>
    </w:p>
    <w:p w:rsidR="00E927C0" w:rsidRDefault="00E927C0" w:rsidP="00E927C0">
      <w:pPr>
        <w:pStyle w:val="Heading4"/>
      </w:pPr>
      <w:r>
        <w:t>Flat Directory Structure for SFTP Push</w:t>
      </w:r>
    </w:p>
    <w:p w:rsidR="00E927C0" w:rsidRDefault="00E927C0" w:rsidP="00E927C0">
      <w:r>
        <w:t xml:space="preserve">A </w:t>
      </w:r>
      <w:proofErr w:type="spellStart"/>
      <w:r>
        <w:t>sftp</w:t>
      </w:r>
      <w:proofErr w:type="spellEnd"/>
      <w:r>
        <w:t xml:space="preserve"> push distribution shall use a flat directory structure. [DMS-390]</w:t>
      </w:r>
    </w:p>
    <w:p w:rsidR="00E927C0" w:rsidRDefault="00E927C0" w:rsidP="00E927C0">
      <w:pPr>
        <w:pStyle w:val="Heading4"/>
      </w:pPr>
      <w:r>
        <w:t>DVD Format</w:t>
      </w:r>
    </w:p>
    <w:p w:rsidR="00E927C0" w:rsidRDefault="00E927C0" w:rsidP="00E927C0">
      <w:r>
        <w:t>DVD format shall be ISO 9660 standard. [DMS-391]</w:t>
      </w:r>
    </w:p>
    <w:p w:rsidR="00E927C0" w:rsidRDefault="00E927C0" w:rsidP="00E927C0">
      <w:pPr>
        <w:pStyle w:val="Heading4"/>
      </w:pPr>
      <w:r>
        <w:t>No Split Data Sets between Media</w:t>
      </w:r>
    </w:p>
    <w:p w:rsidR="00E927C0" w:rsidRDefault="00E927C0" w:rsidP="00E927C0">
      <w:r>
        <w:t>Where a media request causes multiple pieces of media to be generated, datasets shall not be split between media pieces. [DMS-392]</w:t>
      </w:r>
    </w:p>
    <w:p w:rsidR="00E927C0" w:rsidRDefault="00E927C0" w:rsidP="00E927C0">
      <w:pPr>
        <w:pStyle w:val="Heading4"/>
      </w:pPr>
      <w:r>
        <w:t>Labels for Each Piece of Media</w:t>
      </w:r>
    </w:p>
    <w:p w:rsidR="00E927C0" w:rsidRDefault="00E927C0" w:rsidP="00E927C0">
      <w:r>
        <w:t>All portable media will have labels for each piece of media connected to a request. [DMS-393]</w:t>
      </w:r>
    </w:p>
    <w:p w:rsidR="00E927C0" w:rsidRDefault="00E927C0" w:rsidP="00E927C0">
      <w:pPr>
        <w:pStyle w:val="Heading4"/>
      </w:pPr>
      <w:r>
        <w:t>Media Label Specification</w:t>
      </w:r>
    </w:p>
    <w:p w:rsidR="00E927C0" w:rsidRDefault="00E927C0" w:rsidP="00E927C0">
      <w:r>
        <w:t xml:space="preserve">Label specification shall include: User Name, </w:t>
      </w:r>
      <w:proofErr w:type="spellStart"/>
      <w:r>
        <w:t>tracking_id</w:t>
      </w:r>
      <w:proofErr w:type="spellEnd"/>
      <w:r>
        <w:t>, date the media is written. [DMS-394]</w:t>
      </w:r>
    </w:p>
    <w:p w:rsidR="00E927C0" w:rsidRDefault="00E927C0" w:rsidP="00E927C0">
      <w:pPr>
        <w:pStyle w:val="Heading4"/>
      </w:pPr>
      <w:r>
        <w:t>Number Pieces of Media</w:t>
      </w:r>
    </w:p>
    <w:p w:rsidR="00E927C0" w:rsidRDefault="00E927C0" w:rsidP="00E927C0">
      <w:r>
        <w:t>Where there are multiple pieces of media, a numeral designating the sequence of the particular media piece for a particular request and the total number of pieces of media will be embedded in the media label. [DMS-395]</w:t>
      </w:r>
    </w:p>
    <w:p w:rsidR="00E927C0" w:rsidRDefault="00E927C0" w:rsidP="00E927C0">
      <w:pPr>
        <w:pStyle w:val="Heading4"/>
      </w:pPr>
      <w:r>
        <w:t>Shipping Labels</w:t>
      </w:r>
    </w:p>
    <w:p w:rsidR="00E927C0" w:rsidRDefault="00E927C0" w:rsidP="00E927C0">
      <w:r>
        <w:t>Shipping labels shall be made for all portable media.  [DMS-397]</w:t>
      </w:r>
    </w:p>
    <w:p w:rsidR="00E927C0" w:rsidRDefault="00E927C0" w:rsidP="00E927C0">
      <w:pPr>
        <w:pStyle w:val="Heading4"/>
      </w:pPr>
      <w:r>
        <w:t>Shipping Label Information</w:t>
      </w:r>
    </w:p>
    <w:p w:rsidR="00E927C0" w:rsidRDefault="00E927C0" w:rsidP="00E927C0">
      <w:r>
        <w:t>The shipping label information shall include: Name, address, Request number, Number of pieces of media. [DMS-398]</w:t>
      </w:r>
    </w:p>
    <w:p w:rsidR="00E927C0" w:rsidRDefault="00E927C0" w:rsidP="00E927C0">
      <w:pPr>
        <w:pStyle w:val="Heading4"/>
      </w:pPr>
      <w:r>
        <w:t>Distribution Performance to External Users</w:t>
      </w:r>
    </w:p>
    <w:p w:rsidR="00E927C0" w:rsidRDefault="00E927C0" w:rsidP="00E927C0">
      <w:r>
        <w:t>The DMS shall be capable of distributing to external users of the Science Data Archive at least 30 TBytes of archived science data products per year over a 5.5 year mission. [DMS-229]</w:t>
      </w:r>
    </w:p>
    <w:p w:rsidR="00E927C0" w:rsidRDefault="00E927C0" w:rsidP="00E927C0">
      <w:pPr>
        <w:pStyle w:val="Heading4"/>
      </w:pPr>
      <w:r>
        <w:lastRenderedPageBreak/>
        <w:t>Distribution Performance to Internal Users</w:t>
      </w:r>
    </w:p>
    <w:p w:rsidR="00E927C0" w:rsidRDefault="00E927C0" w:rsidP="00E927C0">
      <w:r>
        <w:t>The DMS shall be capable of distributing to internal STScI users of the Science Data Archive at least 113 TBytes of archived science data products per year over a 5.5 year mission. [DMS-360]</w:t>
      </w:r>
    </w:p>
    <w:p w:rsidR="00E927C0" w:rsidRDefault="00E927C0" w:rsidP="00E927C0">
      <w:pPr>
        <w:pStyle w:val="Heading4"/>
      </w:pPr>
      <w:r>
        <w:t>Notification Message on Request Receipt</w:t>
      </w:r>
    </w:p>
    <w:p w:rsidR="00E927C0" w:rsidRDefault="00E927C0" w:rsidP="00E927C0">
      <w:r>
        <w:t>Distribution shall send a notification message when the request has been received and validated. [DMS-399]</w:t>
      </w:r>
    </w:p>
    <w:p w:rsidR="00E927C0" w:rsidRDefault="00E927C0" w:rsidP="00E927C0">
      <w:pPr>
        <w:pStyle w:val="Heading4"/>
      </w:pPr>
      <w:r>
        <w:t>Notification Message on Failed Request Validation</w:t>
      </w:r>
    </w:p>
    <w:p w:rsidR="00E927C0" w:rsidRDefault="00E927C0" w:rsidP="00E927C0">
      <w:r>
        <w:t>Distribution shall send a notification message when the request is received and fails validation. [DMS-400]</w:t>
      </w:r>
    </w:p>
    <w:p w:rsidR="00E927C0" w:rsidRDefault="00E927C0" w:rsidP="00E927C0">
      <w:pPr>
        <w:pStyle w:val="Heading4"/>
      </w:pPr>
      <w:r>
        <w:t>Notification on Delivery Completion</w:t>
      </w:r>
    </w:p>
    <w:p w:rsidR="00E927C0" w:rsidRDefault="00E927C0" w:rsidP="00E927C0">
      <w:r>
        <w:t>Distribution shall notify users when the delivery of their data is complete. [DMS-401]</w:t>
      </w:r>
    </w:p>
    <w:p w:rsidR="00E927C0" w:rsidRDefault="00E927C0" w:rsidP="00E927C0">
      <w:pPr>
        <w:pStyle w:val="Heading4"/>
      </w:pPr>
      <w:r>
        <w:t>Distribution to Other Archive Facility Performance</w:t>
      </w:r>
    </w:p>
    <w:p w:rsidR="00E927C0" w:rsidRDefault="00E927C0" w:rsidP="00E927C0">
      <w:r>
        <w:t>The DMS shall be capable of distributing to other archive facilities at least TBD TBytes of Archived Science Data per year over a 5.5 year mission. [DMS-230]</w:t>
      </w:r>
    </w:p>
    <w:p w:rsidR="00E927C0" w:rsidRDefault="00E927C0" w:rsidP="00E927C0">
      <w:pPr>
        <w:pStyle w:val="Heading4"/>
      </w:pPr>
      <w:r>
        <w:t>Push Data to Public Mirror Site</w:t>
      </w:r>
    </w:p>
    <w:p w:rsidR="00E927C0" w:rsidRDefault="00E927C0" w:rsidP="00E927C0">
      <w:r>
        <w:t>The archive shall have the capability to push the latest version of non-proprietary science data onto public mirror sites. [DMS-287]</w:t>
      </w:r>
    </w:p>
    <w:p w:rsidR="00E927C0" w:rsidRDefault="00E927C0" w:rsidP="00E927C0">
      <w:pPr>
        <w:pStyle w:val="Heading4"/>
      </w:pPr>
      <w:r>
        <w:t>Push Data to Protected Mirror Site</w:t>
      </w:r>
    </w:p>
    <w:p w:rsidR="00E927C0" w:rsidRDefault="00E927C0" w:rsidP="00E927C0">
      <w:r>
        <w:t>The archive shall have the capability to push the latest version of selected data from the science archive onto a protected mirror site. [DMS-288]</w:t>
      </w:r>
    </w:p>
    <w:p w:rsidR="00E927C0" w:rsidRDefault="00E927C0" w:rsidP="00E927C0"/>
    <w:p w:rsidR="00E927C0" w:rsidRDefault="00E927C0" w:rsidP="00E927C0">
      <w:r>
        <w:t>Note: mirror site may be internal to the S&amp;OC (an internal cache)</w:t>
      </w:r>
    </w:p>
    <w:p w:rsidR="00E927C0" w:rsidRDefault="00E927C0" w:rsidP="00E927C0">
      <w:pPr>
        <w:pStyle w:val="Heading4"/>
      </w:pPr>
      <w:r>
        <w:t>Data Products to Mirror Site</w:t>
      </w:r>
    </w:p>
    <w:p w:rsidR="00E927C0" w:rsidRDefault="00E927C0" w:rsidP="00E927C0">
      <w:r>
        <w:t>The archive shall have the capability to transfer selected data products from an archive mirror site. [DMS-286]</w:t>
      </w:r>
    </w:p>
    <w:p w:rsidR="00E927C0" w:rsidRDefault="00E927C0" w:rsidP="00E927C0">
      <w:pPr>
        <w:pStyle w:val="Heading4"/>
      </w:pPr>
      <w:r>
        <w:t>Archive Catalog to Mirror Site</w:t>
      </w:r>
    </w:p>
    <w:p w:rsidR="00E927C0" w:rsidRDefault="00E927C0" w:rsidP="00E927C0">
      <w:r>
        <w:t>The archive shall have the capability to push the latest version of the archive catalog onto mirror sites. [DMS-499]</w:t>
      </w:r>
    </w:p>
    <w:p w:rsidR="00E927C0" w:rsidRDefault="00E927C0" w:rsidP="00E927C0"/>
    <w:p w:rsidR="00E927C0" w:rsidRDefault="00E927C0" w:rsidP="00E927C0">
      <w:pPr>
        <w:pStyle w:val="Heading3"/>
        <w:spacing w:before="0" w:after="200"/>
      </w:pPr>
      <w:bookmarkStart w:id="425" w:name="_Toc280275296"/>
      <w:r>
        <w:t>Proprietary Rights</w:t>
      </w:r>
      <w:bookmarkEnd w:id="425"/>
    </w:p>
    <w:p w:rsidR="00E927C0" w:rsidRDefault="00E927C0" w:rsidP="00E927C0">
      <w:pPr>
        <w:pStyle w:val="Heading4"/>
      </w:pPr>
      <w:r>
        <w:t>Proprietary Data Period</w:t>
      </w:r>
    </w:p>
    <w:p w:rsidR="00E927C0" w:rsidRDefault="00E927C0" w:rsidP="00E927C0">
      <w:r>
        <w:t>Distribution shall limit access to level 1, 2, 3, and 4 archived science data during a proprietary data period to the Principal Investigator (PI) of a Science Proposal and his/her designees. [DMS-231]</w:t>
      </w:r>
    </w:p>
    <w:p w:rsidR="00E927C0" w:rsidRDefault="00E927C0" w:rsidP="00E927C0">
      <w:pPr>
        <w:pStyle w:val="Heading4"/>
      </w:pPr>
      <w:r>
        <w:lastRenderedPageBreak/>
        <w:t>Default Proprietary Period</w:t>
      </w:r>
    </w:p>
    <w:p w:rsidR="00E927C0" w:rsidRDefault="00E927C0" w:rsidP="00E927C0">
      <w:r>
        <w:t>Ingest shall set the default proprietary period on a program basis as defined by JWST Science Policy.  [DMS-402]</w:t>
      </w:r>
    </w:p>
    <w:p w:rsidR="00E927C0" w:rsidRDefault="00E927C0" w:rsidP="00E927C0">
      <w:pPr>
        <w:pStyle w:val="Heading4"/>
      </w:pPr>
      <w:r>
        <w:t>Modify Proprietary Period</w:t>
      </w:r>
    </w:p>
    <w:p w:rsidR="00E927C0" w:rsidRDefault="00E927C0" w:rsidP="00E927C0">
      <w:r>
        <w:t>An operator capability shall exist to modify proprietary dates at the program or observation level. [DMS-403]</w:t>
      </w:r>
    </w:p>
    <w:p w:rsidR="00E927C0" w:rsidRDefault="00E927C0" w:rsidP="00E927C0">
      <w:pPr>
        <w:pStyle w:val="Heading4"/>
      </w:pPr>
      <w:r>
        <w:t>Log Proprietary Period Modifications</w:t>
      </w:r>
    </w:p>
    <w:p w:rsidR="00E927C0" w:rsidRDefault="00E927C0" w:rsidP="00E927C0">
      <w:r>
        <w:t>All modifications to the proprietary date of data shall be logged in a database table. [DMS-404]</w:t>
      </w:r>
    </w:p>
    <w:p w:rsidR="00E927C0" w:rsidRDefault="00E927C0" w:rsidP="00E927C0">
      <w:pPr>
        <w:pStyle w:val="Heading4"/>
      </w:pPr>
      <w:r>
        <w:t>Notification of Public Data</w:t>
      </w:r>
    </w:p>
    <w:p w:rsidR="00E927C0" w:rsidRDefault="00E927C0" w:rsidP="00E927C0">
      <w:r>
        <w:t>The archive user subscription service shall include a notification as to when data become public. [DMS-405]</w:t>
      </w:r>
    </w:p>
    <w:p w:rsidR="00E927C0" w:rsidRDefault="00E927C0" w:rsidP="00E927C0">
      <w:pPr>
        <w:pStyle w:val="Heading4"/>
      </w:pPr>
      <w:r>
        <w:t>Recorded Engineering Data Access</w:t>
      </w:r>
    </w:p>
    <w:p w:rsidR="00E927C0" w:rsidRDefault="00E927C0" w:rsidP="00E927C0">
      <w:r>
        <w:t>Recorded engineering files shall only be available for superuser access. [DMS-355]</w:t>
      </w:r>
    </w:p>
    <w:p w:rsidR="00E927C0" w:rsidRDefault="00E927C0" w:rsidP="00E927C0">
      <w:pPr>
        <w:pStyle w:val="Heading4"/>
      </w:pPr>
      <w:r>
        <w:t>Non-proprietary Data Access</w:t>
      </w:r>
    </w:p>
    <w:p w:rsidR="00E927C0" w:rsidRDefault="00E927C0" w:rsidP="00E927C0">
      <w:r>
        <w:t>Distribution shall provide public access to non-proprietary archived science data. [DMS-232]</w:t>
      </w:r>
    </w:p>
    <w:p w:rsidR="00E927C0" w:rsidRDefault="00E927C0" w:rsidP="00E927C0">
      <w:pPr>
        <w:pStyle w:val="Heading4"/>
      </w:pPr>
      <w:r>
        <w:t>Levels of Data Access</w:t>
      </w:r>
    </w:p>
    <w:p w:rsidR="00E927C0" w:rsidRDefault="00E927C0" w:rsidP="00E927C0">
      <w:r>
        <w:t>The archive shall enforce three levels of archive data access: restricted, proprietary, and public. [DMS-407]</w:t>
      </w:r>
    </w:p>
    <w:p w:rsidR="00E927C0" w:rsidRDefault="00E927C0" w:rsidP="00E927C0">
      <w:pPr>
        <w:pStyle w:val="Heading4"/>
      </w:pPr>
      <w:r>
        <w:t>Modify Data Restriction</w:t>
      </w:r>
    </w:p>
    <w:p w:rsidR="00E927C0" w:rsidRDefault="00E927C0" w:rsidP="00E927C0">
      <w:r>
        <w:t>An operator capability shall exist to modify the restriction of data at the program or observation level. [DMS-408]</w:t>
      </w:r>
    </w:p>
    <w:p w:rsidR="00E927C0" w:rsidRDefault="00E927C0" w:rsidP="00E927C0"/>
    <w:p w:rsidR="00E927C0" w:rsidRDefault="00E927C0" w:rsidP="00E927C0">
      <w:r>
        <w:t>Note: Certain data taken in conjunction with one proposal can overlap data taken in another earlier proposal. When this happens, the data from the later proposal will be “restricted” so that even its owners cannot retrieve it for a certain period of time.  This data is also referred to as “embargoed.”</w:t>
      </w:r>
    </w:p>
    <w:p w:rsidR="00E927C0" w:rsidRDefault="00E927C0" w:rsidP="00E927C0">
      <w:pPr>
        <w:pStyle w:val="Heading4"/>
      </w:pPr>
      <w:r>
        <w:t>Log Data Restriction Modifications</w:t>
      </w:r>
    </w:p>
    <w:p w:rsidR="00E927C0" w:rsidRDefault="00E927C0" w:rsidP="00E927C0">
      <w:r>
        <w:t>All modifications to the access control of data shall be logged in a database table. [DMS-409]</w:t>
      </w:r>
    </w:p>
    <w:p w:rsidR="00E927C0" w:rsidRDefault="00E927C0" w:rsidP="00E927C0">
      <w:pPr>
        <w:pStyle w:val="Heading4"/>
      </w:pPr>
      <w:r>
        <w:t>Data Access Enforced by Distribution</w:t>
      </w:r>
    </w:p>
    <w:p w:rsidR="00E927C0" w:rsidRDefault="00E927C0" w:rsidP="00E927C0">
      <w:r>
        <w:t>Distribution shall enforce the data access control on a program or observation. [DMS-410]</w:t>
      </w:r>
    </w:p>
    <w:p w:rsidR="00E927C0" w:rsidRDefault="00E927C0" w:rsidP="00E927C0">
      <w:pPr>
        <w:pStyle w:val="Heading4"/>
      </w:pPr>
      <w:r>
        <w:t>Proprietary Data Retrieval</w:t>
      </w:r>
    </w:p>
    <w:p w:rsidR="00E927C0" w:rsidRDefault="00E927C0" w:rsidP="00E927C0">
      <w:r>
        <w:t>Distribution shall enforce the rule that a user must be registered with the archive in order to retrieve proprietary data. [DMS-411]</w:t>
      </w:r>
    </w:p>
    <w:p w:rsidR="00E927C0" w:rsidRDefault="00E927C0" w:rsidP="00E927C0">
      <w:pPr>
        <w:pStyle w:val="Heading4"/>
      </w:pPr>
      <w:r>
        <w:lastRenderedPageBreak/>
        <w:t>Notification of Attempt to Retrieve Proprietary Data</w:t>
      </w:r>
    </w:p>
    <w:p w:rsidR="00E927C0" w:rsidRDefault="00E927C0" w:rsidP="00E927C0">
      <w:r>
        <w:t>Distribution shall notify archive users of an attempt to retrieve proprietary data on the email response sent when the retrieval request is submitted. [DMS-412]</w:t>
      </w:r>
    </w:p>
    <w:p w:rsidR="00E927C0" w:rsidRDefault="00E927C0" w:rsidP="00E927C0">
      <w:pPr>
        <w:pStyle w:val="Heading4"/>
      </w:pPr>
      <w:r>
        <w:t>Notification on Request Submission</w:t>
      </w:r>
    </w:p>
    <w:p w:rsidR="00E927C0" w:rsidRDefault="00E927C0" w:rsidP="00E927C0">
      <w:r>
        <w:t>Distribution shall notify archive users of an attempt to retrieve restricted data on the email response sent when the retrieval request is submitted. [DMS-413]</w:t>
      </w:r>
    </w:p>
    <w:p w:rsidR="00E927C0" w:rsidRDefault="00E927C0" w:rsidP="00E927C0">
      <w:pPr>
        <w:pStyle w:val="Heading4"/>
      </w:pPr>
      <w:r>
        <w:t>Indication of Proprietary Status</w:t>
      </w:r>
    </w:p>
    <w:p w:rsidR="00E927C0" w:rsidRDefault="00E927C0" w:rsidP="00E927C0">
      <w:r>
        <w:t>The AUI shall indicate the proprietary status of data.  [DMS-414]</w:t>
      </w:r>
    </w:p>
    <w:p w:rsidR="00E927C0" w:rsidRDefault="00E927C0" w:rsidP="00E927C0">
      <w:pPr>
        <w:pStyle w:val="Heading4"/>
      </w:pPr>
      <w:r>
        <w:t>Indication of Restricted Status</w:t>
      </w:r>
    </w:p>
    <w:p w:rsidR="00E927C0" w:rsidRDefault="00E927C0" w:rsidP="00E927C0">
      <w:r>
        <w:t>The AUI shall indicate the restricted status of data.  [DMS-415]</w:t>
      </w:r>
    </w:p>
    <w:p w:rsidR="00E927C0" w:rsidRDefault="00E927C0" w:rsidP="00E927C0">
      <w:pPr>
        <w:pStyle w:val="Heading4"/>
      </w:pPr>
      <w:r>
        <w:t>Levels of Registered Archive Users</w:t>
      </w:r>
    </w:p>
    <w:p w:rsidR="00E927C0" w:rsidRDefault="00E927C0" w:rsidP="00E927C0">
      <w:r>
        <w:t>There shall be three levels of registered archive users, each providing different levels of user access: superuser, analyst, and general. [DMS-416]</w:t>
      </w:r>
    </w:p>
    <w:p w:rsidR="00E927C0" w:rsidRDefault="00E927C0" w:rsidP="00E927C0">
      <w:pPr>
        <w:pStyle w:val="Heading4"/>
      </w:pPr>
      <w:r>
        <w:t>Superuser</w:t>
      </w:r>
    </w:p>
    <w:p w:rsidR="00E927C0" w:rsidRDefault="00E927C0" w:rsidP="00E927C0">
      <w:r>
        <w:t>A superuser shall have the capability to retrieve any data in the archive. [DMS-417]</w:t>
      </w:r>
    </w:p>
    <w:p w:rsidR="00E927C0" w:rsidRDefault="00E927C0" w:rsidP="00E927C0">
      <w:pPr>
        <w:pStyle w:val="Heading4"/>
      </w:pPr>
      <w:r>
        <w:t>Analyst</w:t>
      </w:r>
    </w:p>
    <w:p w:rsidR="00E927C0" w:rsidRDefault="00E927C0" w:rsidP="00E927C0">
      <w:r>
        <w:t>An analyst shall have the capability to retrieve any data in the archive that is not restricted. [DMS-418]</w:t>
      </w:r>
    </w:p>
    <w:p w:rsidR="00E927C0" w:rsidRDefault="00E927C0" w:rsidP="00E927C0">
      <w:pPr>
        <w:pStyle w:val="Heading4"/>
      </w:pPr>
      <w:r>
        <w:t>General Archive User</w:t>
      </w:r>
    </w:p>
    <w:p w:rsidR="00E927C0" w:rsidRDefault="00E927C0" w:rsidP="00E927C0">
      <w:r>
        <w:t>A general user shall have the capability to retrieve public data and any proprietary data for which he/she has been granted access. [DMS-419]</w:t>
      </w:r>
    </w:p>
    <w:p w:rsidR="00E927C0" w:rsidRDefault="00E927C0" w:rsidP="00E927C0">
      <w:pPr>
        <w:pStyle w:val="Heading4"/>
      </w:pPr>
      <w:r>
        <w:t>Public Data for Any User</w:t>
      </w:r>
    </w:p>
    <w:p w:rsidR="00E927C0" w:rsidRDefault="00E927C0" w:rsidP="00E927C0">
      <w:r>
        <w:t>Any user shall have the capability to retrieve data in the archive that is public. [DMS-420]</w:t>
      </w:r>
    </w:p>
    <w:p w:rsidR="00E927C0" w:rsidRDefault="00E927C0" w:rsidP="00E927C0">
      <w:pPr>
        <w:pStyle w:val="Heading4"/>
      </w:pPr>
      <w:r>
        <w:t>Only Public Data for Unregistered User</w:t>
      </w:r>
    </w:p>
    <w:p w:rsidR="00E927C0" w:rsidRDefault="00E927C0" w:rsidP="00E927C0">
      <w:r>
        <w:t>An unregistered user shall have the capability to retrieve only public data from the archive. [DMS-421]</w:t>
      </w:r>
    </w:p>
    <w:p w:rsidR="00E927C0" w:rsidRDefault="00E927C0" w:rsidP="00E927C0"/>
    <w:p w:rsidR="00E927C0" w:rsidRDefault="00E927C0" w:rsidP="00E927C0">
      <w:pPr>
        <w:pStyle w:val="Heading3"/>
        <w:spacing w:before="0" w:after="200"/>
      </w:pPr>
      <w:bookmarkStart w:id="426" w:name="_Toc280275297"/>
      <w:r>
        <w:t>Archive Operator Interface</w:t>
      </w:r>
      <w:bookmarkEnd w:id="426"/>
    </w:p>
    <w:p w:rsidR="00E927C0" w:rsidRDefault="00E927C0" w:rsidP="00E927C0">
      <w:pPr>
        <w:pStyle w:val="Heading4"/>
      </w:pPr>
      <w:r>
        <w:t>AOI Access</w:t>
      </w:r>
    </w:p>
    <w:p w:rsidR="00E927C0" w:rsidRDefault="00E927C0" w:rsidP="00E927C0">
      <w:r>
        <w:t>The AOI shall be accessible remotely and electronically via the STScI Local Area Network. [DMS-422]</w:t>
      </w:r>
    </w:p>
    <w:p w:rsidR="00E927C0" w:rsidRDefault="00E927C0" w:rsidP="00E927C0">
      <w:pPr>
        <w:pStyle w:val="Heading4"/>
      </w:pPr>
      <w:r>
        <w:lastRenderedPageBreak/>
        <w:t>AOI Access Authentication</w:t>
      </w:r>
    </w:p>
    <w:p w:rsidR="00E927C0" w:rsidRDefault="00E927C0" w:rsidP="00E927C0">
      <w:r>
        <w:t>The AOI shall control access to the Archive System via a username/password authentication scheme. [DMS-423]</w:t>
      </w:r>
    </w:p>
    <w:p w:rsidR="00E927C0" w:rsidRDefault="00E927C0" w:rsidP="00E927C0">
      <w:pPr>
        <w:pStyle w:val="Heading4"/>
      </w:pPr>
      <w:r>
        <w:t>AOI Remote Monitor and Control</w:t>
      </w:r>
    </w:p>
    <w:p w:rsidR="00E927C0" w:rsidRDefault="00E927C0" w:rsidP="00E927C0">
      <w:r>
        <w:t>The AOI shall enable operators to monitor and control the Archive System remotely through the use of Archive System Monitor/ Control Pages. [DMS-424]</w:t>
      </w:r>
    </w:p>
    <w:p w:rsidR="00E927C0" w:rsidRDefault="00E927C0" w:rsidP="00E927C0">
      <w:pPr>
        <w:pStyle w:val="Heading4"/>
      </w:pPr>
      <w:r>
        <w:t>Display AOI Page Name</w:t>
      </w:r>
    </w:p>
    <w:p w:rsidR="00E927C0" w:rsidRDefault="00E927C0" w:rsidP="00E927C0">
      <w:r>
        <w:t>The AOI shall display the name of an Archive System Monitor/ Control Page near the top of the page. [DMS-425]</w:t>
      </w:r>
    </w:p>
    <w:p w:rsidR="00E927C0" w:rsidRDefault="00E927C0" w:rsidP="00E927C0">
      <w:pPr>
        <w:pStyle w:val="Heading4"/>
      </w:pPr>
      <w:r>
        <w:t>Display AOI Pages on Demand</w:t>
      </w:r>
    </w:p>
    <w:p w:rsidR="00E927C0" w:rsidRDefault="00E927C0" w:rsidP="00E927C0">
      <w:r>
        <w:t>The AOI shall display Archive System Monitor/ Control Pages on demand. [DMS-426]</w:t>
      </w:r>
    </w:p>
    <w:p w:rsidR="00E927C0" w:rsidRDefault="00E927C0" w:rsidP="00E927C0">
      <w:pPr>
        <w:pStyle w:val="Heading4"/>
      </w:pPr>
      <w:r>
        <w:t>Display AOI Pages Resizable</w:t>
      </w:r>
    </w:p>
    <w:p w:rsidR="00E927C0" w:rsidRDefault="00E927C0" w:rsidP="00E927C0">
      <w:r>
        <w:t>The AOI shall enable Archive System Monitor/ Control Pages to be resizable. [DMS-427]</w:t>
      </w:r>
    </w:p>
    <w:p w:rsidR="00E927C0" w:rsidRDefault="00E927C0" w:rsidP="00E927C0">
      <w:pPr>
        <w:pStyle w:val="Heading4"/>
      </w:pPr>
      <w:r>
        <w:t>Display AOI Pages Updates in Real-time</w:t>
      </w:r>
    </w:p>
    <w:p w:rsidR="00E927C0" w:rsidRDefault="00E927C0" w:rsidP="00E927C0">
      <w:r>
        <w:t>The AOI shall update Archive System Monitor/ Control Pages in real-time. [DMS-428]</w:t>
      </w:r>
    </w:p>
    <w:p w:rsidR="00E927C0" w:rsidRDefault="00E927C0" w:rsidP="00E927C0">
      <w:pPr>
        <w:pStyle w:val="Heading4"/>
      </w:pPr>
      <w:r>
        <w:t>Select Components</w:t>
      </w:r>
    </w:p>
    <w:p w:rsidR="00E927C0" w:rsidRDefault="00E927C0" w:rsidP="00E927C0">
      <w:r>
        <w:t>The AOI shall provide for operator selection of which Archive System components to monitor/ control. [DMS-429]</w:t>
      </w:r>
    </w:p>
    <w:p w:rsidR="00E927C0" w:rsidRDefault="00E927C0" w:rsidP="00E927C0">
      <w:pPr>
        <w:pStyle w:val="Heading4"/>
      </w:pPr>
      <w:r>
        <w:t>AOI Overall Monitoring</w:t>
      </w:r>
    </w:p>
    <w:p w:rsidR="00E927C0" w:rsidRDefault="00E927C0" w:rsidP="00E927C0">
      <w:r>
        <w:t>The AOI shall enable overall operator monitoring of the Archive System via selected monitoring of the servers and processes comprising the system and selected monitoring of the data ingest and data distribution requests made to the Archive System. [DMS-430]</w:t>
      </w:r>
    </w:p>
    <w:p w:rsidR="00E927C0" w:rsidRDefault="00E927C0" w:rsidP="00E927C0">
      <w:pPr>
        <w:pStyle w:val="Heading4"/>
      </w:pPr>
      <w:r>
        <w:t>AOI Server Monitor Pages</w:t>
      </w:r>
    </w:p>
    <w:p w:rsidR="00E927C0" w:rsidRDefault="00E927C0" w:rsidP="00E927C0">
      <w:r>
        <w:t>The AOI shall provide Archive System Server Monitor Pages displaying server status information including the following: server up or down, task server working on, number of requests received in last T hours (where T is an operator tunable software parameter), number of requests in trouble, number of requests pending, state of requests (queued, active, paused, terminated). [DMS-431]</w:t>
      </w:r>
    </w:p>
    <w:p w:rsidR="00E927C0" w:rsidRDefault="00E927C0" w:rsidP="00E927C0">
      <w:pPr>
        <w:pStyle w:val="Heading4"/>
      </w:pPr>
      <w:r>
        <w:t>AOI Request Monitor Pages</w:t>
      </w:r>
    </w:p>
    <w:p w:rsidR="00E927C0" w:rsidRDefault="00E927C0" w:rsidP="00E927C0">
      <w:r>
        <w:t>The AOI shall provide Archive System Request Monitor Pages displaying active request status information including the following: request identifier, request data source, request data destination, state of request (on hold, data being retrieved from disk, data being written to media).  [DMS-432]</w:t>
      </w:r>
    </w:p>
    <w:p w:rsidR="00E927C0" w:rsidRDefault="00E927C0" w:rsidP="00E927C0">
      <w:pPr>
        <w:pStyle w:val="Heading4"/>
      </w:pPr>
      <w:r>
        <w:lastRenderedPageBreak/>
        <w:t>AOI Summary Status Information</w:t>
      </w:r>
    </w:p>
    <w:p w:rsidR="00E927C0" w:rsidRDefault="00E927C0" w:rsidP="00E927C0">
      <w:r>
        <w:t>The AOI shall continuously display a summary of Archive System status information on every Archive System Monitor/Control Page. [DMS-433]</w:t>
      </w:r>
    </w:p>
    <w:p w:rsidR="00E927C0" w:rsidRDefault="00E927C0" w:rsidP="00E927C0">
      <w:pPr>
        <w:pStyle w:val="Heading4"/>
      </w:pPr>
      <w:r>
        <w:t>Order AOI Status by Any Displayed Field</w:t>
      </w:r>
    </w:p>
    <w:p w:rsidR="00E927C0" w:rsidRDefault="00E927C0" w:rsidP="00E927C0">
      <w:r>
        <w:t>The AOI shall enable displayed status information to be ordered by any displayed field. [DMS-434]</w:t>
      </w:r>
    </w:p>
    <w:p w:rsidR="00E927C0" w:rsidRDefault="00E927C0" w:rsidP="00E927C0">
      <w:pPr>
        <w:pStyle w:val="Heading4"/>
      </w:pPr>
      <w:r>
        <w:t>AOI Errors and Alarms</w:t>
      </w:r>
    </w:p>
    <w:p w:rsidR="00E927C0" w:rsidRDefault="00E927C0" w:rsidP="00E927C0">
      <w:r>
        <w:t>The AOI shall actively present Archive System errors and alarms to operators in real-time and without regard to the Archive System Monitor/Control Page currently being displayed. [DMS-435]</w:t>
      </w:r>
    </w:p>
    <w:p w:rsidR="00E927C0" w:rsidRDefault="00E927C0" w:rsidP="00E927C0">
      <w:pPr>
        <w:pStyle w:val="Heading4"/>
      </w:pPr>
      <w:r>
        <w:t>Examine Log Files through AOI</w:t>
      </w:r>
    </w:p>
    <w:p w:rsidR="00E927C0" w:rsidRDefault="00E927C0" w:rsidP="00E927C0">
      <w:r>
        <w:t>The AOI shall provide the capability for operator examination of Archive System Log Files.  [DMS-436]</w:t>
      </w:r>
    </w:p>
    <w:p w:rsidR="00E927C0" w:rsidRDefault="00E927C0" w:rsidP="00E927C0">
      <w:pPr>
        <w:pStyle w:val="Heading4"/>
      </w:pPr>
      <w:r>
        <w:t>AOI Operator Control</w:t>
      </w:r>
    </w:p>
    <w:p w:rsidR="00E927C0" w:rsidRDefault="00E927C0" w:rsidP="00E927C0">
      <w:r>
        <w:t>The AOI shall enable overall operator control of the Archive System via selected control of the servers and processes comprising the system and selected control of the data ingest and data distribution requests made to the system. [DMS-437]</w:t>
      </w:r>
    </w:p>
    <w:p w:rsidR="00E927C0" w:rsidRDefault="00E927C0" w:rsidP="00E927C0">
      <w:pPr>
        <w:pStyle w:val="Heading4"/>
      </w:pPr>
      <w:r>
        <w:t>AOI Server Control Pages</w:t>
      </w:r>
    </w:p>
    <w:p w:rsidR="00E927C0" w:rsidRDefault="00E927C0" w:rsidP="00E927C0">
      <w:r>
        <w:t>The AOI shall provide Archive System Server Control Pages enabling operators to manage Archive System workload via selectively terminating/restarting/pausing/resuming Archive System servers and processes. [DMS-438]</w:t>
      </w:r>
    </w:p>
    <w:p w:rsidR="00E927C0" w:rsidRDefault="00E927C0" w:rsidP="00E927C0">
      <w:pPr>
        <w:pStyle w:val="Heading4"/>
      </w:pPr>
      <w:r>
        <w:t>AOI Request Control Pages</w:t>
      </w:r>
    </w:p>
    <w:p w:rsidR="00E927C0" w:rsidRDefault="00E927C0" w:rsidP="00E927C0">
      <w:r>
        <w:t>The AOI shall provide Archive System Request Control Pages enabling operators to manage Archive System workload via selectively terminating/restarting/pausing/resuming requests made to the Archive System. [DMS-439]</w:t>
      </w:r>
    </w:p>
    <w:p w:rsidR="00E927C0" w:rsidRDefault="00E927C0" w:rsidP="00E927C0">
      <w:pPr>
        <w:pStyle w:val="Heading4"/>
      </w:pPr>
      <w:r>
        <w:t>AOI Disable Request Acceptance</w:t>
      </w:r>
    </w:p>
    <w:p w:rsidR="00E927C0" w:rsidRDefault="00E927C0" w:rsidP="00E927C0">
      <w:r>
        <w:t>The AOI shall enable operators to disable the acceptance of new Archive System Requests until current Archive System Requests have completed. [DMS-440]</w:t>
      </w:r>
    </w:p>
    <w:p w:rsidR="00E927C0" w:rsidRDefault="00E927C0" w:rsidP="00E927C0">
      <w:pPr>
        <w:pStyle w:val="Heading4"/>
      </w:pPr>
      <w:r>
        <w:t>AOI Disable Request Acceptance for Time</w:t>
      </w:r>
    </w:p>
    <w:p w:rsidR="00E927C0" w:rsidRDefault="00E927C0" w:rsidP="00E927C0">
      <w:r>
        <w:t>The AOI shall enable operators to disable the acceptance of new Archive System Requests for an indefinite period of time. [DMS-441]</w:t>
      </w:r>
    </w:p>
    <w:p w:rsidR="00E927C0" w:rsidRDefault="00E927C0" w:rsidP="00E927C0">
      <w:pPr>
        <w:pStyle w:val="Heading4"/>
      </w:pPr>
      <w:r>
        <w:t>AOI Prioritize Requests</w:t>
      </w:r>
    </w:p>
    <w:p w:rsidR="00E927C0" w:rsidRDefault="00E927C0" w:rsidP="00E927C0">
      <w:r>
        <w:t>The AOI shall enable operators to prioritize requests made to the Archive System. [DMS-442]</w:t>
      </w:r>
    </w:p>
    <w:p w:rsidR="00E927C0" w:rsidRDefault="00E927C0" w:rsidP="00E927C0">
      <w:pPr>
        <w:pStyle w:val="Heading4"/>
      </w:pPr>
      <w:r>
        <w:lastRenderedPageBreak/>
        <w:t>AOI Select Multiple Requests</w:t>
      </w:r>
    </w:p>
    <w:p w:rsidR="00E927C0" w:rsidRDefault="00E927C0" w:rsidP="00E927C0">
      <w:r>
        <w:t>The AOI shall enable selected multiple requests made to the archive system to be operated on as a group. [DMS-443]</w:t>
      </w:r>
    </w:p>
    <w:p w:rsidR="00E927C0" w:rsidRDefault="00E927C0" w:rsidP="00E927C0">
      <w:pPr>
        <w:pStyle w:val="Heading4"/>
      </w:pPr>
      <w:r>
        <w:t>AOI Modify Restricted and Proprietary Dates</w:t>
      </w:r>
    </w:p>
    <w:p w:rsidR="00E927C0" w:rsidRDefault="00E927C0" w:rsidP="00E927C0">
      <w:r>
        <w:t>The AOI shall enable operators to modify restricted and proprietary dates assigned to data within the Archive System. [DMS-444]</w:t>
      </w:r>
    </w:p>
    <w:p w:rsidR="00E927C0" w:rsidRDefault="00E927C0" w:rsidP="00E927C0">
      <w:pPr>
        <w:pStyle w:val="Heading4"/>
      </w:pPr>
      <w:r>
        <w:t>AOI Override System Defaults</w:t>
      </w:r>
    </w:p>
    <w:p w:rsidR="00E927C0" w:rsidRDefault="00E927C0" w:rsidP="00E927C0">
      <w:r>
        <w:t>The AOI shall enable operators to override selected defaults within the Archive System. [DMS-445]</w:t>
      </w:r>
    </w:p>
    <w:p w:rsidR="00E927C0" w:rsidRDefault="00E927C0" w:rsidP="00E927C0"/>
    <w:p w:rsidR="00E927C0" w:rsidRDefault="00E927C0" w:rsidP="00E927C0">
      <w:pPr>
        <w:pStyle w:val="Heading2"/>
        <w:widowControl/>
        <w:tabs>
          <w:tab w:val="clear" w:pos="576"/>
          <w:tab w:val="num" w:pos="720"/>
        </w:tabs>
        <w:autoSpaceDE/>
        <w:autoSpaceDN/>
        <w:adjustRightInd/>
        <w:spacing w:before="0" w:after="200" w:line="240" w:lineRule="auto"/>
        <w:ind w:left="720" w:hanging="720"/>
      </w:pPr>
      <w:bookmarkStart w:id="427" w:name="_Toc280275298"/>
      <w:r>
        <w:t>SID Archive Requirements</w:t>
      </w:r>
      <w:bookmarkEnd w:id="427"/>
    </w:p>
    <w:p w:rsidR="00E927C0" w:rsidRDefault="00E927C0" w:rsidP="00E927C0">
      <w:pPr>
        <w:pStyle w:val="Heading3"/>
        <w:spacing w:before="0" w:after="200"/>
      </w:pPr>
      <w:bookmarkStart w:id="428" w:name="_Toc280275299"/>
      <w:r>
        <w:t>SID Archive Ingest Requirements</w:t>
      </w:r>
      <w:bookmarkEnd w:id="428"/>
    </w:p>
    <w:p w:rsidR="00E927C0" w:rsidRDefault="00E927C0" w:rsidP="00E927C0">
      <w:pPr>
        <w:pStyle w:val="Heading4"/>
      </w:pPr>
      <w:r>
        <w:t>Store JWST I&amp;T Data</w:t>
      </w:r>
    </w:p>
    <w:p w:rsidR="00E927C0" w:rsidRDefault="00E927C0" w:rsidP="00E927C0">
      <w:r>
        <w:t>JWST I&amp;T Data shall be stored in the SID Archive. [DMS-185]</w:t>
      </w:r>
    </w:p>
    <w:p w:rsidR="00E927C0" w:rsidRDefault="00E927C0" w:rsidP="00E927C0">
      <w:pPr>
        <w:pStyle w:val="Heading4"/>
      </w:pPr>
      <w:r>
        <w:t>Notification to Archive</w:t>
      </w:r>
    </w:p>
    <w:p w:rsidR="00E927C0" w:rsidRDefault="00E927C0" w:rsidP="00E927C0">
      <w:r>
        <w:t>The SID Archive shall receive notification from JWST users when I&amp;T data are available for archiving. [DMS-184]</w:t>
      </w:r>
    </w:p>
    <w:p w:rsidR="00E927C0" w:rsidRDefault="00E927C0" w:rsidP="00E927C0">
      <w:pPr>
        <w:pStyle w:val="Heading4"/>
      </w:pPr>
      <w:r>
        <w:t>I&amp;T Data Archive Access</w:t>
      </w:r>
    </w:p>
    <w:p w:rsidR="00E927C0" w:rsidRDefault="00E927C0" w:rsidP="00E927C0">
      <w:r>
        <w:t>The SID Archive shall provide mechanisms to control which JWST users have access to the SID Archive for ingesting I&amp;T Data. [DMS-183]</w:t>
      </w:r>
    </w:p>
    <w:p w:rsidR="00E927C0" w:rsidRDefault="00E927C0" w:rsidP="00E927C0">
      <w:pPr>
        <w:pStyle w:val="Heading4"/>
      </w:pPr>
      <w:r>
        <w:t>I&amp;T Archive Data Delivery</w:t>
      </w:r>
    </w:p>
    <w:p w:rsidR="00E927C0" w:rsidRDefault="00E927C0" w:rsidP="00E927C0">
      <w:r>
        <w:t xml:space="preserve">The SID Archive shall support multiple methods of </w:t>
      </w:r>
      <w:proofErr w:type="gramStart"/>
      <w:r>
        <w:t>I&amp;T</w:t>
      </w:r>
      <w:proofErr w:type="gramEnd"/>
      <w:r>
        <w:t xml:space="preserve"> Data delivery for archiving including the following: </w:t>
      </w:r>
    </w:p>
    <w:p w:rsidR="00E927C0" w:rsidRDefault="00E927C0" w:rsidP="00697FCA">
      <w:pPr>
        <w:pStyle w:val="ListParagraph"/>
        <w:widowControl w:val="0"/>
        <w:numPr>
          <w:ilvl w:val="0"/>
          <w:numId w:val="13"/>
        </w:numPr>
      </w:pPr>
      <w:r>
        <w:t xml:space="preserve">mirrored disk volumes local to the STScI </w:t>
      </w:r>
    </w:p>
    <w:p w:rsidR="00E927C0" w:rsidRDefault="00E927C0" w:rsidP="00697FCA">
      <w:pPr>
        <w:pStyle w:val="ListParagraph"/>
        <w:widowControl w:val="0"/>
        <w:numPr>
          <w:ilvl w:val="0"/>
          <w:numId w:val="13"/>
        </w:numPr>
      </w:pPr>
      <w:r>
        <w:t xml:space="preserve">network transfers </w:t>
      </w:r>
    </w:p>
    <w:p w:rsidR="00E927C0" w:rsidRDefault="00E927C0" w:rsidP="00697FCA">
      <w:pPr>
        <w:pStyle w:val="ListParagraph"/>
        <w:widowControl w:val="0"/>
        <w:numPr>
          <w:ilvl w:val="0"/>
          <w:numId w:val="13"/>
        </w:numPr>
      </w:pPr>
      <w:r>
        <w:t>removable media shipped to the STScI [DMS-182]</w:t>
      </w:r>
    </w:p>
    <w:p w:rsidR="00E927C0" w:rsidRDefault="00E927C0" w:rsidP="00E927C0">
      <w:pPr>
        <w:pStyle w:val="Heading4"/>
      </w:pPr>
      <w:r>
        <w:t>Receipt of I&amp;T Data</w:t>
      </w:r>
    </w:p>
    <w:p w:rsidR="00E927C0" w:rsidRDefault="00E927C0" w:rsidP="00E927C0">
      <w:r>
        <w:t xml:space="preserve">The SID Archive shall receive </w:t>
      </w:r>
      <w:proofErr w:type="gramStart"/>
      <w:r>
        <w:t>I&amp;T</w:t>
      </w:r>
      <w:proofErr w:type="gramEnd"/>
      <w:r>
        <w:t xml:space="preserve"> Data from JWST users. [DMS-181]</w:t>
      </w:r>
    </w:p>
    <w:p w:rsidR="00E927C0" w:rsidRDefault="00E927C0" w:rsidP="00E927C0">
      <w:pPr>
        <w:pStyle w:val="Heading4"/>
      </w:pPr>
      <w:r>
        <w:t>File and Package Based Archive Requests</w:t>
      </w:r>
    </w:p>
    <w:p w:rsidR="00E927C0" w:rsidRDefault="00E927C0" w:rsidP="00E927C0">
      <w:r>
        <w:t>The SID Archive shall support both File Based and Package Based archive requests. [DMS-180]</w:t>
      </w:r>
    </w:p>
    <w:p w:rsidR="00E927C0" w:rsidRDefault="00E927C0" w:rsidP="00E927C0">
      <w:pPr>
        <w:pStyle w:val="Heading4"/>
      </w:pPr>
      <w:r>
        <w:t>File Names Unique</w:t>
      </w:r>
    </w:p>
    <w:p w:rsidR="00E927C0" w:rsidRDefault="00E927C0" w:rsidP="00E927C0">
      <w:r>
        <w:t>A File Based archive request shall be comprised of a set of uniquely named files contained in a specified directory. [DMS-179]</w:t>
      </w:r>
    </w:p>
    <w:p w:rsidR="00E927C0" w:rsidRDefault="00E927C0" w:rsidP="00E927C0">
      <w:pPr>
        <w:pStyle w:val="Heading4"/>
      </w:pPr>
      <w:r>
        <w:lastRenderedPageBreak/>
        <w:t>Archive File Individually</w:t>
      </w:r>
    </w:p>
    <w:p w:rsidR="00E927C0" w:rsidRDefault="00E927C0" w:rsidP="00E927C0">
      <w:r>
        <w:t>Each file in a File Based archive request shall be archived individually. [DMS-178]</w:t>
      </w:r>
    </w:p>
    <w:p w:rsidR="00E927C0" w:rsidRDefault="00E927C0" w:rsidP="00E927C0">
      <w:pPr>
        <w:pStyle w:val="Heading4"/>
      </w:pPr>
      <w:r>
        <w:t>Verify FITS Standard</w:t>
      </w:r>
    </w:p>
    <w:p w:rsidR="00E927C0" w:rsidRDefault="00E927C0" w:rsidP="00E927C0">
      <w:r>
        <w:t xml:space="preserve">Each FITS file contained within a File Based archive request shall be examined prior to </w:t>
      </w:r>
      <w:proofErr w:type="gramStart"/>
      <w:r>
        <w:t>its</w:t>
      </w:r>
      <w:proofErr w:type="gramEnd"/>
      <w:r>
        <w:t xml:space="preserve"> ingest to determine its adherence to the FITS File Standard. [DMS-177]</w:t>
      </w:r>
    </w:p>
    <w:p w:rsidR="00E927C0" w:rsidRDefault="00E927C0" w:rsidP="00E927C0">
      <w:pPr>
        <w:pStyle w:val="Heading4"/>
      </w:pPr>
      <w:r>
        <w:t>Package Based Archive Request</w:t>
      </w:r>
    </w:p>
    <w:p w:rsidR="00E927C0" w:rsidRDefault="00E927C0" w:rsidP="00E927C0">
      <w:r>
        <w:t>A Packaged Based archive request shall be comprised of a set of files contained in a directory hierarchy with its top-level directory specified; this constitutes a Package. [DMS-174]</w:t>
      </w:r>
    </w:p>
    <w:p w:rsidR="00E927C0" w:rsidRDefault="00E927C0" w:rsidP="00E927C0">
      <w:pPr>
        <w:pStyle w:val="Heading4"/>
      </w:pPr>
      <w:r>
        <w:t>Unique Name for TAR File</w:t>
      </w:r>
    </w:p>
    <w:p w:rsidR="00E927C0" w:rsidRDefault="00E927C0" w:rsidP="00E927C0">
      <w:r>
        <w:t xml:space="preserve">Each Package shall be bundled into a uniquely named tar file prior to </w:t>
      </w:r>
      <w:proofErr w:type="gramStart"/>
      <w:r>
        <w:t>its</w:t>
      </w:r>
      <w:proofErr w:type="gramEnd"/>
      <w:r>
        <w:t xml:space="preserve"> ingest into the SID Archive. [DMS-173]</w:t>
      </w:r>
    </w:p>
    <w:p w:rsidR="00E927C0" w:rsidRDefault="00E927C0" w:rsidP="00E927C0">
      <w:pPr>
        <w:pStyle w:val="Heading4"/>
      </w:pPr>
      <w:r>
        <w:t>Disposition of Archive Request</w:t>
      </w:r>
    </w:p>
    <w:p w:rsidR="00E927C0" w:rsidRDefault="00E927C0" w:rsidP="00E927C0">
      <w:r>
        <w:t>The SID Archive shall notify requesting JWST users of the success or failure disposition of their data archive requests. [DMS-171]</w:t>
      </w:r>
    </w:p>
    <w:p w:rsidR="00E927C0" w:rsidRDefault="00E927C0" w:rsidP="00E927C0">
      <w:pPr>
        <w:pStyle w:val="Heading4"/>
      </w:pPr>
      <w:r>
        <w:t>I&amp;T Archive Data Volume</w:t>
      </w:r>
    </w:p>
    <w:p w:rsidR="00E927C0" w:rsidRDefault="00E927C0" w:rsidP="00E927C0">
      <w:r>
        <w:t>The SID Archive shall be capable of storing up to</w:t>
      </w:r>
      <w:r w:rsidR="00BD0E67">
        <w:t xml:space="preserve"> 58.5 TBytes of </w:t>
      </w:r>
      <w:proofErr w:type="gramStart"/>
      <w:r w:rsidR="00BD0E67">
        <w:t>I&amp;</w:t>
      </w:r>
      <w:proofErr w:type="gramEnd"/>
      <w:r w:rsidR="00BD0E67">
        <w:t xml:space="preserve">T Data. </w:t>
      </w:r>
      <w:r>
        <w:t>[DMS-166]</w:t>
      </w:r>
    </w:p>
    <w:p w:rsidR="00E927C0" w:rsidRDefault="00E927C0" w:rsidP="00E927C0">
      <w:pPr>
        <w:pStyle w:val="Heading4"/>
      </w:pPr>
      <w:r>
        <w:t>I&amp;T Archive Protection</w:t>
      </w:r>
    </w:p>
    <w:p w:rsidR="00E927C0" w:rsidRDefault="00E927C0" w:rsidP="00E927C0">
      <w:r>
        <w:t>The SID Archive shall protect its data and functions accessing the data in accordance with NASA Procedural Requirements (NPR) 2810.1 and Goddard Procedures and Guidelines (GPG) 2810.1. [DMS-165]</w:t>
      </w:r>
    </w:p>
    <w:p w:rsidR="00E927C0" w:rsidRDefault="00E927C0" w:rsidP="00E927C0"/>
    <w:p w:rsidR="00E927C0" w:rsidRDefault="00E927C0" w:rsidP="00E927C0">
      <w:pPr>
        <w:pStyle w:val="Heading3"/>
        <w:spacing w:before="0" w:after="200"/>
      </w:pPr>
      <w:bookmarkStart w:id="429" w:name="_Toc280275300"/>
      <w:r>
        <w:t>SID Archive Cataloging Requirements</w:t>
      </w:r>
      <w:bookmarkEnd w:id="429"/>
    </w:p>
    <w:p w:rsidR="00E927C0" w:rsidRDefault="00E927C0" w:rsidP="00E927C0">
      <w:pPr>
        <w:pStyle w:val="Heading4"/>
      </w:pPr>
      <w:r>
        <w:t>I&amp;T Archive Catalog</w:t>
      </w:r>
    </w:p>
    <w:p w:rsidR="00E927C0" w:rsidRDefault="00E927C0" w:rsidP="00E927C0">
      <w:r>
        <w:t>The SID Archive shall maintain an on-line I&amp;T Archive Catalog identifying and describing all of the data that exist in the SID Archive. [DMS-164]</w:t>
      </w:r>
    </w:p>
    <w:p w:rsidR="00E927C0" w:rsidRDefault="00E927C0" w:rsidP="00E927C0">
      <w:pPr>
        <w:pStyle w:val="Heading4"/>
      </w:pPr>
      <w:r>
        <w:t>I&amp;T Archive Access</w:t>
      </w:r>
    </w:p>
    <w:p w:rsidR="00E927C0" w:rsidRDefault="00E927C0" w:rsidP="00E927C0">
      <w:r>
        <w:t>The SID Archive Catalog shall be accessible via electronic means. [DMS-163]</w:t>
      </w:r>
    </w:p>
    <w:p w:rsidR="00E927C0" w:rsidRDefault="00E927C0" w:rsidP="00E927C0">
      <w:pPr>
        <w:pStyle w:val="Heading4"/>
      </w:pPr>
      <w:r>
        <w:t>I&amp;T Archive Catalog Search</w:t>
      </w:r>
    </w:p>
    <w:p w:rsidR="00E927C0" w:rsidRDefault="00E927C0" w:rsidP="00E927C0">
      <w:r>
        <w:t>The SID Archive Catalog shall be searchable upon request. [DMS-162]</w:t>
      </w:r>
    </w:p>
    <w:p w:rsidR="00E927C0" w:rsidRDefault="00E927C0" w:rsidP="00E927C0">
      <w:pPr>
        <w:pStyle w:val="Heading4"/>
      </w:pPr>
      <w:r>
        <w:t>I&amp;T Archive Catalog Information</w:t>
      </w:r>
    </w:p>
    <w:p w:rsidR="00E927C0" w:rsidRDefault="00E927C0" w:rsidP="00E927C0">
      <w:r>
        <w:t xml:space="preserve">The SID Archive shall receive information used for cataloging </w:t>
      </w:r>
      <w:proofErr w:type="gramStart"/>
      <w:r>
        <w:t>I&amp;T</w:t>
      </w:r>
      <w:proofErr w:type="gramEnd"/>
      <w:r>
        <w:t xml:space="preserve"> Data from JWST users. [DMS-161]</w:t>
      </w:r>
    </w:p>
    <w:p w:rsidR="00E927C0" w:rsidRDefault="00E927C0" w:rsidP="00E927C0">
      <w:pPr>
        <w:pStyle w:val="Heading4"/>
      </w:pPr>
      <w:r>
        <w:lastRenderedPageBreak/>
        <w:t>Metadata from Readme.xml File</w:t>
      </w:r>
    </w:p>
    <w:p w:rsidR="00E927C0" w:rsidRDefault="00E927C0" w:rsidP="00E927C0">
      <w:r>
        <w:t>Information used for cataloging each file in a File Based archive request shall consist of metadata contained in a Readme.xml file provided with the request. [DMS-160]</w:t>
      </w:r>
    </w:p>
    <w:p w:rsidR="00E927C0" w:rsidRDefault="00E927C0" w:rsidP="00E927C0">
      <w:pPr>
        <w:pStyle w:val="Heading4"/>
      </w:pPr>
      <w:r>
        <w:t>Metadata from FITS Headers</w:t>
      </w:r>
    </w:p>
    <w:p w:rsidR="00E927C0" w:rsidRDefault="00E927C0" w:rsidP="00E927C0">
      <w:r>
        <w:t>Information used for cataloging each FITS file in a File Based archive request shall include metadata extracted from Header Keywords within the FITS file. [DMS-260]</w:t>
      </w:r>
    </w:p>
    <w:p w:rsidR="00E927C0" w:rsidRDefault="00E927C0" w:rsidP="00E927C0">
      <w:pPr>
        <w:pStyle w:val="Heading4"/>
      </w:pPr>
      <w:r>
        <w:t>Catalog Files Individually</w:t>
      </w:r>
    </w:p>
    <w:p w:rsidR="00E927C0" w:rsidRDefault="00E927C0" w:rsidP="00E927C0">
      <w:r>
        <w:t>Each file in a File Based archive request shall be cataloged individually. [DMS-159]</w:t>
      </w:r>
    </w:p>
    <w:p w:rsidR="00E927C0" w:rsidRDefault="00E927C0" w:rsidP="00E927C0">
      <w:pPr>
        <w:pStyle w:val="Heading4"/>
      </w:pPr>
      <w:r>
        <w:t>Metadata in Readme.xml</w:t>
      </w:r>
    </w:p>
    <w:p w:rsidR="00E927C0" w:rsidRDefault="00E927C0" w:rsidP="00E927C0">
      <w:r>
        <w:t>The metadata contained in the Readme.xml file for population of the Archive Catalog for File Based archive requests shall include the following:</w:t>
      </w:r>
    </w:p>
    <w:p w:rsidR="00E927C0" w:rsidRDefault="00E927C0" w:rsidP="00697FCA">
      <w:pPr>
        <w:pStyle w:val="ListParagraph"/>
        <w:widowControl w:val="0"/>
        <w:numPr>
          <w:ilvl w:val="0"/>
          <w:numId w:val="14"/>
        </w:numPr>
      </w:pPr>
      <w:r>
        <w:t>Area - Facility where test was conducted</w:t>
      </w:r>
    </w:p>
    <w:p w:rsidR="00E927C0" w:rsidRDefault="00E927C0" w:rsidP="00697FCA">
      <w:pPr>
        <w:pStyle w:val="ListParagraph"/>
        <w:widowControl w:val="0"/>
        <w:numPr>
          <w:ilvl w:val="0"/>
          <w:numId w:val="14"/>
        </w:numPr>
      </w:pPr>
      <w:r>
        <w:t xml:space="preserve">Phase - Ambient, </w:t>
      </w:r>
      <w:proofErr w:type="spellStart"/>
      <w:r>
        <w:t>Cryo</w:t>
      </w:r>
      <w:proofErr w:type="spellEnd"/>
      <w:r>
        <w:t xml:space="preserve">, </w:t>
      </w:r>
      <w:proofErr w:type="spellStart"/>
      <w:proofErr w:type="gramStart"/>
      <w:r>
        <w:t>ect</w:t>
      </w:r>
      <w:proofErr w:type="spellEnd"/>
      <w:proofErr w:type="gramEnd"/>
      <w:r>
        <w:t>.</w:t>
      </w:r>
    </w:p>
    <w:p w:rsidR="00E927C0" w:rsidRDefault="00E927C0" w:rsidP="00697FCA">
      <w:pPr>
        <w:pStyle w:val="ListParagraph"/>
        <w:widowControl w:val="0"/>
        <w:numPr>
          <w:ilvl w:val="0"/>
          <w:numId w:val="14"/>
        </w:numPr>
      </w:pPr>
      <w:r>
        <w:t>Start date and time - Date and time of start of test</w:t>
      </w:r>
    </w:p>
    <w:p w:rsidR="00E927C0" w:rsidRDefault="00E927C0" w:rsidP="00697FCA">
      <w:pPr>
        <w:pStyle w:val="ListParagraph"/>
        <w:widowControl w:val="0"/>
        <w:numPr>
          <w:ilvl w:val="0"/>
          <w:numId w:val="14"/>
        </w:numPr>
      </w:pPr>
      <w:r>
        <w:t>End date and time - Date and time of end of test</w:t>
      </w:r>
    </w:p>
    <w:p w:rsidR="00E927C0" w:rsidRDefault="00E927C0" w:rsidP="00697FCA">
      <w:pPr>
        <w:pStyle w:val="ListParagraph"/>
        <w:widowControl w:val="0"/>
        <w:numPr>
          <w:ilvl w:val="0"/>
          <w:numId w:val="14"/>
        </w:numPr>
      </w:pPr>
      <w:r>
        <w:t>Test Title - As specified in executed test plan</w:t>
      </w:r>
    </w:p>
    <w:p w:rsidR="00E927C0" w:rsidRDefault="00E927C0" w:rsidP="00697FCA">
      <w:pPr>
        <w:pStyle w:val="ListParagraph"/>
        <w:widowControl w:val="0"/>
        <w:numPr>
          <w:ilvl w:val="0"/>
          <w:numId w:val="14"/>
        </w:numPr>
      </w:pPr>
      <w:r>
        <w:t>Test Number - As specified in executed test plan</w:t>
      </w:r>
    </w:p>
    <w:p w:rsidR="00E927C0" w:rsidRDefault="00E927C0" w:rsidP="00697FCA">
      <w:pPr>
        <w:pStyle w:val="ListParagraph"/>
        <w:widowControl w:val="0"/>
        <w:numPr>
          <w:ilvl w:val="0"/>
          <w:numId w:val="14"/>
        </w:numPr>
      </w:pPr>
      <w:r>
        <w:t>Responsible Organization - Organization which conducted test</w:t>
      </w:r>
    </w:p>
    <w:p w:rsidR="00E927C0" w:rsidRDefault="00E927C0" w:rsidP="00697FCA">
      <w:pPr>
        <w:pStyle w:val="ListParagraph"/>
        <w:widowControl w:val="0"/>
        <w:numPr>
          <w:ilvl w:val="0"/>
          <w:numId w:val="14"/>
        </w:numPr>
      </w:pPr>
      <w:r>
        <w:t>Responsible Engineer - Point of Contact for executed test</w:t>
      </w:r>
    </w:p>
    <w:p w:rsidR="00E927C0" w:rsidRDefault="00E927C0" w:rsidP="00697FCA">
      <w:pPr>
        <w:pStyle w:val="ListParagraph"/>
        <w:widowControl w:val="0"/>
        <w:numPr>
          <w:ilvl w:val="0"/>
          <w:numId w:val="14"/>
        </w:numPr>
      </w:pPr>
      <w:r>
        <w:t xml:space="preserve">Test Description - short textual description of purpose/content of </w:t>
      </w:r>
      <w:r w:rsidR="00DA1FF5">
        <w:t>executed</w:t>
      </w:r>
      <w:r>
        <w:t xml:space="preserve"> test</w:t>
      </w:r>
    </w:p>
    <w:p w:rsidR="00E927C0" w:rsidRDefault="00E927C0" w:rsidP="00697FCA">
      <w:pPr>
        <w:pStyle w:val="ListParagraph"/>
        <w:widowControl w:val="0"/>
        <w:numPr>
          <w:ilvl w:val="0"/>
          <w:numId w:val="14"/>
        </w:numPr>
      </w:pPr>
      <w:r>
        <w:t>Submission Type Indicator - 'File</w:t>
      </w:r>
      <w:r w:rsidR="00DA1FF5">
        <w:t>'</w:t>
      </w:r>
      <w:r>
        <w:t xml:space="preserve"> [DMS-158]</w:t>
      </w:r>
    </w:p>
    <w:p w:rsidR="00E927C0" w:rsidRDefault="00E927C0" w:rsidP="00E927C0">
      <w:pPr>
        <w:pStyle w:val="Heading4"/>
      </w:pPr>
      <w:r>
        <w:t>Metadata in FITS Headers</w:t>
      </w:r>
    </w:p>
    <w:p w:rsidR="00E927C0" w:rsidRDefault="00E927C0" w:rsidP="00697FCA">
      <w:pPr>
        <w:pStyle w:val="ListParagraph"/>
        <w:numPr>
          <w:ilvl w:val="0"/>
          <w:numId w:val="15"/>
        </w:numPr>
      </w:pPr>
      <w:r>
        <w:t xml:space="preserve">The metadata extracted from FITS Header Keywords for population of the Archive Catalog for FITS files contained within File Based archive requests </w:t>
      </w:r>
      <w:r w:rsidR="00DA1FF5">
        <w:t>shall include</w:t>
      </w:r>
      <w:r>
        <w:t xml:space="preserve"> the following:</w:t>
      </w:r>
    </w:p>
    <w:p w:rsidR="00E927C0" w:rsidRDefault="00E927C0" w:rsidP="00697FCA">
      <w:pPr>
        <w:pStyle w:val="ListParagraph"/>
        <w:widowControl w:val="0"/>
        <w:numPr>
          <w:ilvl w:val="0"/>
          <w:numId w:val="15"/>
        </w:numPr>
      </w:pPr>
      <w:r>
        <w:t>DATE - date of FITS file creation</w:t>
      </w:r>
    </w:p>
    <w:p w:rsidR="00E927C0" w:rsidRDefault="00DA1FF5" w:rsidP="00697FCA">
      <w:pPr>
        <w:pStyle w:val="ListParagraph"/>
        <w:widowControl w:val="0"/>
        <w:numPr>
          <w:ilvl w:val="0"/>
          <w:numId w:val="15"/>
        </w:numPr>
      </w:pPr>
      <w:r>
        <w:t>R</w:t>
      </w:r>
      <w:r w:rsidR="00E927C0">
        <w:t>OOTNAME - rootname of observation set</w:t>
      </w:r>
    </w:p>
    <w:p w:rsidR="00E927C0" w:rsidRDefault="00E927C0" w:rsidP="00697FCA">
      <w:pPr>
        <w:pStyle w:val="ListParagraph"/>
        <w:widowControl w:val="0"/>
        <w:numPr>
          <w:ilvl w:val="0"/>
          <w:numId w:val="15"/>
        </w:numPr>
      </w:pPr>
      <w:r>
        <w:t>INSTRUME - identifier of instrument used to acquire data</w:t>
      </w:r>
    </w:p>
    <w:p w:rsidR="00E927C0" w:rsidRDefault="00E927C0" w:rsidP="00697FCA">
      <w:pPr>
        <w:pStyle w:val="ListParagraph"/>
        <w:widowControl w:val="0"/>
        <w:numPr>
          <w:ilvl w:val="0"/>
          <w:numId w:val="15"/>
        </w:numPr>
      </w:pPr>
      <w:r>
        <w:t>OBS_ID - observation ID from science data packet image header</w:t>
      </w:r>
    </w:p>
    <w:p w:rsidR="00E927C0" w:rsidRDefault="00E927C0" w:rsidP="00697FCA">
      <w:pPr>
        <w:pStyle w:val="ListParagraph"/>
        <w:widowControl w:val="0"/>
        <w:numPr>
          <w:ilvl w:val="0"/>
          <w:numId w:val="15"/>
        </w:numPr>
      </w:pPr>
      <w:r>
        <w:t>DATAMODE - Reference number used to specify ground data processing requirements for this data</w:t>
      </w:r>
    </w:p>
    <w:p w:rsidR="00E927C0" w:rsidRDefault="00E927C0" w:rsidP="00697FCA">
      <w:pPr>
        <w:pStyle w:val="ListParagraph"/>
        <w:widowControl w:val="0"/>
        <w:numPr>
          <w:ilvl w:val="0"/>
          <w:numId w:val="15"/>
        </w:numPr>
      </w:pPr>
      <w:r>
        <w:t>TARGNAME - name of target</w:t>
      </w:r>
    </w:p>
    <w:p w:rsidR="00E927C0" w:rsidRDefault="00E927C0" w:rsidP="00697FCA">
      <w:pPr>
        <w:pStyle w:val="ListParagraph"/>
        <w:widowControl w:val="0"/>
        <w:numPr>
          <w:ilvl w:val="0"/>
          <w:numId w:val="15"/>
        </w:numPr>
      </w:pPr>
      <w:r>
        <w:t>EXPTIME - observation exposure time [DMS-157]</w:t>
      </w:r>
    </w:p>
    <w:p w:rsidR="00E927C0" w:rsidRDefault="00E927C0" w:rsidP="00E927C0">
      <w:pPr>
        <w:pStyle w:val="Heading4"/>
      </w:pPr>
      <w:r>
        <w:t>Package Catalog Information</w:t>
      </w:r>
    </w:p>
    <w:p w:rsidR="00E927C0" w:rsidRDefault="00E927C0" w:rsidP="00E927C0">
      <w:r>
        <w:t>Information used for cataloging Packaged Based archive requests shall consist of metadata contained in a Readme.xml file provided with the request. [DMS-156]</w:t>
      </w:r>
    </w:p>
    <w:p w:rsidR="00E927C0" w:rsidRDefault="00E927C0" w:rsidP="00E927C0">
      <w:pPr>
        <w:pStyle w:val="Heading4"/>
      </w:pPr>
      <w:r>
        <w:lastRenderedPageBreak/>
        <w:t>Package Readme.xml Information</w:t>
      </w:r>
    </w:p>
    <w:p w:rsidR="00E927C0" w:rsidRDefault="00E927C0" w:rsidP="00E927C0">
      <w:r>
        <w:t>The metadata contained in the Readme.xml file for population of the Archive Catalog for Packaged Based archive requests shall include the following:</w:t>
      </w:r>
    </w:p>
    <w:p w:rsidR="00E927C0" w:rsidRDefault="00E927C0" w:rsidP="00697FCA">
      <w:pPr>
        <w:pStyle w:val="ListParagraph"/>
        <w:widowControl w:val="0"/>
        <w:numPr>
          <w:ilvl w:val="0"/>
          <w:numId w:val="16"/>
        </w:numPr>
      </w:pPr>
      <w:r>
        <w:t>Area - Facility where test was conducted</w:t>
      </w:r>
    </w:p>
    <w:p w:rsidR="00E927C0" w:rsidRDefault="00E927C0" w:rsidP="00697FCA">
      <w:pPr>
        <w:pStyle w:val="ListParagraph"/>
        <w:widowControl w:val="0"/>
        <w:numPr>
          <w:ilvl w:val="0"/>
          <w:numId w:val="16"/>
        </w:numPr>
      </w:pPr>
      <w:r>
        <w:t xml:space="preserve">Phase - Ambient, </w:t>
      </w:r>
      <w:proofErr w:type="spellStart"/>
      <w:r>
        <w:t>Cryo</w:t>
      </w:r>
      <w:proofErr w:type="spellEnd"/>
      <w:r>
        <w:t xml:space="preserve">, </w:t>
      </w:r>
      <w:proofErr w:type="spellStart"/>
      <w:proofErr w:type="gramStart"/>
      <w:r>
        <w:t>ect</w:t>
      </w:r>
      <w:proofErr w:type="spellEnd"/>
      <w:proofErr w:type="gramEnd"/>
      <w:r>
        <w:t>.</w:t>
      </w:r>
    </w:p>
    <w:p w:rsidR="00E927C0" w:rsidRDefault="00E927C0" w:rsidP="00697FCA">
      <w:pPr>
        <w:pStyle w:val="ListParagraph"/>
        <w:widowControl w:val="0"/>
        <w:numPr>
          <w:ilvl w:val="0"/>
          <w:numId w:val="16"/>
        </w:numPr>
      </w:pPr>
      <w:r>
        <w:t>Start date and time - Date and time of start of test</w:t>
      </w:r>
    </w:p>
    <w:p w:rsidR="00E927C0" w:rsidRDefault="00E927C0" w:rsidP="00697FCA">
      <w:pPr>
        <w:pStyle w:val="ListParagraph"/>
        <w:widowControl w:val="0"/>
        <w:numPr>
          <w:ilvl w:val="0"/>
          <w:numId w:val="16"/>
        </w:numPr>
      </w:pPr>
      <w:r>
        <w:t>End date and time - Date and time of end of test</w:t>
      </w:r>
    </w:p>
    <w:p w:rsidR="00E927C0" w:rsidRDefault="00DA1FF5" w:rsidP="00697FCA">
      <w:pPr>
        <w:pStyle w:val="ListParagraph"/>
        <w:widowControl w:val="0"/>
        <w:numPr>
          <w:ilvl w:val="0"/>
          <w:numId w:val="16"/>
        </w:numPr>
      </w:pPr>
      <w:r>
        <w:t>T</w:t>
      </w:r>
      <w:r w:rsidR="00E927C0">
        <w:t>est Title - As specified in executed test plan</w:t>
      </w:r>
    </w:p>
    <w:p w:rsidR="00E927C0" w:rsidRDefault="00E927C0" w:rsidP="00697FCA">
      <w:pPr>
        <w:pStyle w:val="ListParagraph"/>
        <w:widowControl w:val="0"/>
        <w:numPr>
          <w:ilvl w:val="0"/>
          <w:numId w:val="16"/>
        </w:numPr>
      </w:pPr>
      <w:r>
        <w:t>Test Number - As specified in executed test plan</w:t>
      </w:r>
    </w:p>
    <w:p w:rsidR="00E927C0" w:rsidRDefault="00E927C0" w:rsidP="00697FCA">
      <w:pPr>
        <w:pStyle w:val="ListParagraph"/>
        <w:widowControl w:val="0"/>
        <w:numPr>
          <w:ilvl w:val="0"/>
          <w:numId w:val="16"/>
        </w:numPr>
      </w:pPr>
      <w:r>
        <w:t>Responsible Organization - Organization which conducted test</w:t>
      </w:r>
    </w:p>
    <w:p w:rsidR="00E927C0" w:rsidRDefault="00E927C0" w:rsidP="00697FCA">
      <w:pPr>
        <w:pStyle w:val="ListParagraph"/>
        <w:widowControl w:val="0"/>
        <w:numPr>
          <w:ilvl w:val="0"/>
          <w:numId w:val="16"/>
        </w:numPr>
      </w:pPr>
      <w:r>
        <w:t>Responsible Engineer - Point of Contact for executed test</w:t>
      </w:r>
    </w:p>
    <w:p w:rsidR="00E927C0" w:rsidRDefault="00E927C0" w:rsidP="00697FCA">
      <w:pPr>
        <w:pStyle w:val="ListParagraph"/>
        <w:widowControl w:val="0"/>
        <w:numPr>
          <w:ilvl w:val="0"/>
          <w:numId w:val="16"/>
        </w:numPr>
      </w:pPr>
      <w:r>
        <w:t>Test Description - short textual description of purpose/content of executed test</w:t>
      </w:r>
    </w:p>
    <w:p w:rsidR="00E927C0" w:rsidRDefault="00E927C0" w:rsidP="00697FCA">
      <w:pPr>
        <w:pStyle w:val="ListParagraph"/>
        <w:widowControl w:val="0"/>
        <w:numPr>
          <w:ilvl w:val="0"/>
          <w:numId w:val="16"/>
        </w:numPr>
      </w:pPr>
      <w:r>
        <w:t>Submission Type Indicator - 'Package' [DMS-155]</w:t>
      </w:r>
    </w:p>
    <w:p w:rsidR="00DA1FF5" w:rsidRDefault="00DA1FF5" w:rsidP="00E927C0">
      <w:pPr>
        <w:widowControl w:val="0"/>
      </w:pPr>
    </w:p>
    <w:p w:rsidR="00E927C0" w:rsidRDefault="00E927C0" w:rsidP="00E927C0">
      <w:pPr>
        <w:pStyle w:val="Heading3"/>
        <w:spacing w:before="0" w:after="200"/>
      </w:pPr>
      <w:bookmarkStart w:id="430" w:name="_Toc280275301"/>
      <w:r>
        <w:t>SID Archive Retrieval/Distribution Requirements</w:t>
      </w:r>
      <w:bookmarkEnd w:id="430"/>
    </w:p>
    <w:p w:rsidR="00E927C0" w:rsidRDefault="00E927C0" w:rsidP="00E927C0">
      <w:pPr>
        <w:pStyle w:val="Heading4"/>
      </w:pPr>
      <w:r>
        <w:t>Retrieve I&amp;T Data</w:t>
      </w:r>
    </w:p>
    <w:p w:rsidR="00E927C0" w:rsidRDefault="00E927C0" w:rsidP="00E927C0">
      <w:r>
        <w:t>The SID Archive shall retrieve archived I&amp;T Data upon request for any data described in the SID Archive Catalog. [DMS-150]</w:t>
      </w:r>
    </w:p>
    <w:p w:rsidR="00E927C0" w:rsidRDefault="00E927C0" w:rsidP="00E927C0">
      <w:pPr>
        <w:pStyle w:val="Heading4"/>
      </w:pPr>
      <w:r>
        <w:t>I&amp;T Data Electronic Distribution</w:t>
      </w:r>
    </w:p>
    <w:p w:rsidR="00E927C0" w:rsidRDefault="00E927C0" w:rsidP="00E927C0">
      <w:r>
        <w:t>The SID Archive retrieval/distribution mechanisms shall be accessible via electronic means. [DMS-149]</w:t>
      </w:r>
    </w:p>
    <w:p w:rsidR="00E927C0" w:rsidRDefault="00E927C0" w:rsidP="00E927C0">
      <w:pPr>
        <w:pStyle w:val="Heading4"/>
      </w:pPr>
      <w:r>
        <w:t>I&amp;T Archive Access Authentication</w:t>
      </w:r>
    </w:p>
    <w:p w:rsidR="00E927C0" w:rsidRDefault="00E927C0" w:rsidP="00E927C0">
      <w:r>
        <w:t>The SID Archive retrieval/distribution mechanisms shall control access to the SID Archive contents via a username/password user authentication scheme. [DMS-148]</w:t>
      </w:r>
    </w:p>
    <w:p w:rsidR="00E927C0" w:rsidRDefault="00E927C0" w:rsidP="00E927C0">
      <w:pPr>
        <w:pStyle w:val="Heading4"/>
      </w:pPr>
      <w:r>
        <w:t>I&amp;T Archive Distribution Modes</w:t>
      </w:r>
    </w:p>
    <w:p w:rsidR="00DA1FF5" w:rsidRDefault="00E927C0" w:rsidP="00DA1FF5">
      <w:r>
        <w:t xml:space="preserve">The SID Archive retrieval/distribution mechanisms shall provide multiple methods of </w:t>
      </w:r>
      <w:proofErr w:type="gramStart"/>
      <w:r>
        <w:t>I&amp;T</w:t>
      </w:r>
      <w:proofErr w:type="gramEnd"/>
      <w:r>
        <w:t xml:space="preserve"> Data delivery to requesting users including the following:</w:t>
      </w:r>
    </w:p>
    <w:p w:rsidR="00E927C0" w:rsidRDefault="00E927C0" w:rsidP="00697FCA">
      <w:pPr>
        <w:pStyle w:val="ListParagraph"/>
        <w:widowControl w:val="0"/>
        <w:numPr>
          <w:ilvl w:val="0"/>
          <w:numId w:val="17"/>
        </w:numPr>
      </w:pPr>
      <w:r>
        <w:t>user accessible staging disks</w:t>
      </w:r>
    </w:p>
    <w:p w:rsidR="00E927C0" w:rsidRDefault="00E927C0" w:rsidP="00697FCA">
      <w:pPr>
        <w:pStyle w:val="ListParagraph"/>
        <w:widowControl w:val="0"/>
        <w:numPr>
          <w:ilvl w:val="0"/>
          <w:numId w:val="17"/>
        </w:numPr>
      </w:pPr>
      <w:r>
        <w:t>ftp network transfer</w:t>
      </w:r>
    </w:p>
    <w:p w:rsidR="00E927C0" w:rsidRDefault="00E927C0" w:rsidP="00697FCA">
      <w:pPr>
        <w:pStyle w:val="ListParagraph"/>
        <w:widowControl w:val="0"/>
        <w:numPr>
          <w:ilvl w:val="0"/>
          <w:numId w:val="17"/>
        </w:numPr>
      </w:pPr>
      <w:proofErr w:type="spellStart"/>
      <w:r>
        <w:t>dvd</w:t>
      </w:r>
      <w:proofErr w:type="spellEnd"/>
    </w:p>
    <w:p w:rsidR="00E927C0" w:rsidRDefault="00E927C0" w:rsidP="00697FCA">
      <w:pPr>
        <w:pStyle w:val="ListParagraph"/>
        <w:widowControl w:val="0"/>
        <w:numPr>
          <w:ilvl w:val="0"/>
          <w:numId w:val="17"/>
        </w:numPr>
      </w:pPr>
      <w:proofErr w:type="spellStart"/>
      <w:r>
        <w:t>cd</w:t>
      </w:r>
      <w:proofErr w:type="spellEnd"/>
      <w:r>
        <w:t>-r</w:t>
      </w:r>
    </w:p>
    <w:p w:rsidR="00E927C0" w:rsidRDefault="00E927C0" w:rsidP="00697FCA">
      <w:pPr>
        <w:pStyle w:val="ListParagraph"/>
        <w:widowControl w:val="0"/>
        <w:numPr>
          <w:ilvl w:val="0"/>
          <w:numId w:val="17"/>
        </w:numPr>
      </w:pPr>
      <w:r>
        <w:t>hard drive</w:t>
      </w:r>
    </w:p>
    <w:p w:rsidR="00E927C0" w:rsidRDefault="00E927C0" w:rsidP="00697FCA">
      <w:pPr>
        <w:pStyle w:val="ListParagraph"/>
        <w:widowControl w:val="0"/>
        <w:numPr>
          <w:ilvl w:val="0"/>
          <w:numId w:val="17"/>
        </w:numPr>
      </w:pPr>
      <w:r>
        <w:t>flash media [DMS-147]</w:t>
      </w:r>
    </w:p>
    <w:p w:rsidR="00E927C0" w:rsidRDefault="00E927C0" w:rsidP="00E927C0">
      <w:pPr>
        <w:pStyle w:val="Heading4"/>
      </w:pPr>
      <w:r>
        <w:t>Distribution of Files and Packages</w:t>
      </w:r>
    </w:p>
    <w:p w:rsidR="00E927C0" w:rsidRDefault="00E927C0" w:rsidP="00E927C0">
      <w:r>
        <w:t>The SID Archive shall provide both File Based and Package Based archive retrievals/distributions. [DMS-146]</w:t>
      </w:r>
    </w:p>
    <w:p w:rsidR="00E927C0" w:rsidRDefault="00E927C0" w:rsidP="00E927C0">
      <w:pPr>
        <w:pStyle w:val="Heading4"/>
      </w:pPr>
      <w:r>
        <w:lastRenderedPageBreak/>
        <w:t>Unique File Name</w:t>
      </w:r>
    </w:p>
    <w:p w:rsidR="00E927C0" w:rsidRDefault="00E927C0" w:rsidP="00E927C0">
      <w:r>
        <w:t>A File Based archive retrieval/distribution shall be comprised of a set of uniquely named files. [DMS-145]</w:t>
      </w:r>
    </w:p>
    <w:p w:rsidR="00E927C0" w:rsidRDefault="00E927C0" w:rsidP="00E927C0">
      <w:pPr>
        <w:pStyle w:val="Heading4"/>
      </w:pPr>
      <w:r>
        <w:t>Unique TAR Name for Packages</w:t>
      </w:r>
    </w:p>
    <w:p w:rsidR="00E927C0" w:rsidRDefault="00E927C0" w:rsidP="00E927C0">
      <w:r>
        <w:t>A Packaged Based archive retrieval/distribution shall be comprised of a uniquely named tar file containing a directory hierarchy containing a set of files. [DMS-144]</w:t>
      </w:r>
    </w:p>
    <w:p w:rsidR="00E927C0" w:rsidRDefault="00E927C0" w:rsidP="00E927C0">
      <w:pPr>
        <w:pStyle w:val="Heading4"/>
      </w:pPr>
      <w:r>
        <w:t>Notification of Request Disposition</w:t>
      </w:r>
    </w:p>
    <w:p w:rsidR="00E927C0" w:rsidRDefault="00E927C0" w:rsidP="00E927C0">
      <w:r>
        <w:t>The SID Archive shall notify requesting users of the success or failure disposition of their retrieval/distribution requests. [DMS-143]</w:t>
      </w:r>
    </w:p>
    <w:p w:rsidR="00E927C0" w:rsidRDefault="00E927C0" w:rsidP="00E927C0">
      <w:pPr>
        <w:pStyle w:val="Heading4"/>
      </w:pPr>
      <w:r>
        <w:t>Notification of Data Availability</w:t>
      </w:r>
    </w:p>
    <w:p w:rsidR="00E927C0" w:rsidRDefault="00E927C0" w:rsidP="00E927C0">
      <w:r>
        <w:t>The SID Archive shall inform requesting users when their requested data has been retrieved and is available for distribution. [DMS-142]</w:t>
      </w:r>
    </w:p>
    <w:p w:rsidR="00E927C0" w:rsidRDefault="00E927C0" w:rsidP="00B67448"/>
    <w:p w:rsidR="001C041B" w:rsidRDefault="001C041B" w:rsidP="00B67448"/>
    <w:p w:rsidR="00B67448" w:rsidRDefault="00B67448" w:rsidP="00B67448">
      <w:pPr>
        <w:pStyle w:val="Heading1"/>
        <w:sectPr w:rsidR="00B67448" w:rsidSect="00344DF7">
          <w:pgSz w:w="12240" w:h="15840"/>
          <w:pgMar w:top="1440" w:right="1440" w:bottom="1800" w:left="1440" w:header="720" w:footer="576" w:gutter="0"/>
          <w:pgNumType w:start="1" w:chapStyle="1"/>
          <w:cols w:space="720"/>
          <w:noEndnote/>
          <w:docGrid w:linePitch="326"/>
        </w:sectPr>
      </w:pPr>
    </w:p>
    <w:p w:rsidR="00B67448" w:rsidRDefault="00B67448" w:rsidP="00B67448">
      <w:pPr>
        <w:pStyle w:val="Heading1"/>
      </w:pPr>
      <w:bookmarkStart w:id="431" w:name="_Toc280275302"/>
      <w:r>
        <w:lastRenderedPageBreak/>
        <w:t>DMS Reprocessing Component Requirements</w:t>
      </w:r>
      <w:bookmarkEnd w:id="431"/>
    </w:p>
    <w:p w:rsidR="001C041B" w:rsidRDefault="001C041B" w:rsidP="00B67448"/>
    <w:p w:rsidR="009F06F6" w:rsidRDefault="009F06F6" w:rsidP="009F06F6">
      <w:pPr>
        <w:pStyle w:val="Heading3"/>
        <w:spacing w:before="0" w:after="200"/>
      </w:pPr>
      <w:bookmarkStart w:id="432" w:name="_Toc280275303"/>
      <w:r>
        <w:t>General Reprocessing Requirements</w:t>
      </w:r>
      <w:bookmarkEnd w:id="432"/>
    </w:p>
    <w:p w:rsidR="009F06F6" w:rsidRDefault="009F06F6" w:rsidP="009F06F6">
      <w:pPr>
        <w:pStyle w:val="Heading4"/>
      </w:pPr>
      <w:r>
        <w:t>Generate Science Data Products</w:t>
      </w:r>
    </w:p>
    <w:p w:rsidR="009F06F6" w:rsidRDefault="009F06F6" w:rsidP="009F06F6">
      <w:r>
        <w:t>The DMS shall be capable of generating Science Data Products for any data stored in the Science Data Archive for the life of the mission. [DMS-235]</w:t>
      </w:r>
    </w:p>
    <w:p w:rsidR="009F06F6" w:rsidRDefault="009F06F6" w:rsidP="009F06F6">
      <w:pPr>
        <w:pStyle w:val="Heading4"/>
      </w:pPr>
      <w:r>
        <w:t>Most Current Calibrations</w:t>
      </w:r>
    </w:p>
    <w:p w:rsidR="009F06F6" w:rsidRDefault="009F06F6" w:rsidP="009F06F6">
      <w:r>
        <w:t>Calibrated data (i.e., data processed to remove instrument signatures) shall be supplied upon request, using the most current calibrations applicable to the data set. [DMS-236]</w:t>
      </w:r>
    </w:p>
    <w:p w:rsidR="009F06F6" w:rsidRDefault="009F06F6" w:rsidP="009F06F6"/>
    <w:p w:rsidR="009F06F6" w:rsidRDefault="009F06F6" w:rsidP="009F06F6">
      <w:pPr>
        <w:pStyle w:val="Heading3"/>
        <w:spacing w:before="0" w:after="200"/>
      </w:pPr>
      <w:bookmarkStart w:id="433" w:name="_Toc280275304"/>
      <w:r>
        <w:t>Science Data Reprocessing</w:t>
      </w:r>
      <w:bookmarkEnd w:id="433"/>
    </w:p>
    <w:p w:rsidR="009F06F6" w:rsidRDefault="009F06F6" w:rsidP="009F06F6">
      <w:pPr>
        <w:pStyle w:val="Heading4"/>
      </w:pPr>
      <w:r>
        <w:t>Reprocessing Reentry Point</w:t>
      </w:r>
    </w:p>
    <w:p w:rsidR="009F06F6" w:rsidRDefault="009F06F6" w:rsidP="009F06F6">
      <w:r>
        <w:t>The reprocessing system shall determine the proper reentry point for an observation to be reprocessed. [DMS-237]</w:t>
      </w:r>
    </w:p>
    <w:p w:rsidR="009F06F6" w:rsidRDefault="009F06F6" w:rsidP="009F06F6">
      <w:pPr>
        <w:pStyle w:val="Heading4"/>
      </w:pPr>
      <w:r>
        <w:t>Reprocess From Level-1a Data</w:t>
      </w:r>
    </w:p>
    <w:p w:rsidR="009F06F6" w:rsidRDefault="009F06F6" w:rsidP="009F06F6">
      <w:r>
        <w:t>Reprocessing shall be capable of starting with level-1a data. [DMS-238]</w:t>
      </w:r>
    </w:p>
    <w:p w:rsidR="009F06F6" w:rsidRDefault="009F06F6" w:rsidP="009F06F6">
      <w:pPr>
        <w:pStyle w:val="Heading4"/>
      </w:pPr>
      <w:r>
        <w:t>Reprocess From Level-2a Data</w:t>
      </w:r>
    </w:p>
    <w:p w:rsidR="009F06F6" w:rsidRDefault="009F06F6" w:rsidP="009F06F6">
      <w:r>
        <w:t>Recalibration shall be capable of starting with level-2a data. [DMS-239]</w:t>
      </w:r>
    </w:p>
    <w:p w:rsidR="009F06F6" w:rsidRDefault="009F06F6" w:rsidP="009F06F6">
      <w:pPr>
        <w:pStyle w:val="Heading4"/>
      </w:pPr>
      <w:r>
        <w:t>Reprocess From Level-1b Data</w:t>
      </w:r>
    </w:p>
    <w:p w:rsidR="009F06F6" w:rsidRDefault="009F06F6" w:rsidP="009F06F6">
      <w:r>
        <w:t>Reprocessing shall be capable of starting with level-1b data. [DMS-588]</w:t>
      </w:r>
    </w:p>
    <w:p w:rsidR="009F06F6" w:rsidRDefault="009F06F6" w:rsidP="009F06F6">
      <w:pPr>
        <w:pStyle w:val="Heading4"/>
      </w:pPr>
      <w:r>
        <w:t>Access Any Definitive Ephemeris</w:t>
      </w:r>
    </w:p>
    <w:p w:rsidR="009F06F6" w:rsidRDefault="009F06F6" w:rsidP="009F06F6">
      <w:r>
        <w:t>DMS shall maintain the capability to access definitive ephemeris data at any time in the mission for which definitive data exist. [DMS-240]</w:t>
      </w:r>
    </w:p>
    <w:p w:rsidR="009F06F6" w:rsidRDefault="009F06F6" w:rsidP="009F06F6"/>
    <w:p w:rsidR="009F06F6" w:rsidRDefault="009F06F6" w:rsidP="009F06F6">
      <w:pPr>
        <w:pStyle w:val="Heading3"/>
        <w:spacing w:before="0" w:after="200"/>
      </w:pPr>
      <w:bookmarkStart w:id="434" w:name="_Toc280275305"/>
      <w:r>
        <w:t>Reprocessing Logic</w:t>
      </w:r>
      <w:bookmarkEnd w:id="434"/>
    </w:p>
    <w:p w:rsidR="009F06F6" w:rsidRDefault="009F06F6" w:rsidP="009F06F6">
      <w:pPr>
        <w:pStyle w:val="Heading4"/>
      </w:pPr>
      <w:r>
        <w:t>Monitor CRDS</w:t>
      </w:r>
    </w:p>
    <w:p w:rsidR="009F06F6" w:rsidRDefault="009F06F6" w:rsidP="009F06F6">
      <w:r>
        <w:t>The Reprocessing System shall monitor calibration reference files changes in the CRDS. [DMS-581]</w:t>
      </w:r>
    </w:p>
    <w:p w:rsidR="009F06F6" w:rsidRDefault="009F06F6" w:rsidP="009F06F6">
      <w:pPr>
        <w:pStyle w:val="Heading4"/>
      </w:pPr>
      <w:r>
        <w:t>Monitor Software Versions</w:t>
      </w:r>
    </w:p>
    <w:p w:rsidR="009F06F6" w:rsidRDefault="009F06F6" w:rsidP="009F06F6">
      <w:r>
        <w:t>The Reprocessing System shall monitor changes in data processing software. [DMS-582]</w:t>
      </w:r>
    </w:p>
    <w:p w:rsidR="009F06F6" w:rsidRDefault="009F06F6" w:rsidP="009F06F6">
      <w:pPr>
        <w:pStyle w:val="Heading4"/>
      </w:pPr>
      <w:r>
        <w:t>Observation Ready for Reprocessing</w:t>
      </w:r>
    </w:p>
    <w:p w:rsidR="009F06F6" w:rsidRDefault="009F06F6" w:rsidP="009F06F6">
      <w:r>
        <w:t>The Reprocessing System shall determine when an observation is ready for reprocessing. [DMS-583]</w:t>
      </w:r>
    </w:p>
    <w:p w:rsidR="009F06F6" w:rsidRDefault="009F06F6" w:rsidP="009F06F6"/>
    <w:p w:rsidR="009F06F6" w:rsidRDefault="009F06F6" w:rsidP="009F06F6">
      <w:pPr>
        <w:pStyle w:val="Heading3"/>
        <w:spacing w:before="0" w:after="200"/>
      </w:pPr>
      <w:bookmarkStart w:id="435" w:name="_Toc280275306"/>
      <w:r>
        <w:lastRenderedPageBreak/>
        <w:t>Reprocessing Rules</w:t>
      </w:r>
      <w:bookmarkEnd w:id="435"/>
    </w:p>
    <w:p w:rsidR="009F06F6" w:rsidRDefault="009F06F6" w:rsidP="009F06F6">
      <w:pPr>
        <w:pStyle w:val="Heading4"/>
      </w:pPr>
      <w:r>
        <w:t>Only Reprocess Complete Observations</w:t>
      </w:r>
    </w:p>
    <w:p w:rsidR="009F06F6" w:rsidRDefault="009F06F6" w:rsidP="009F06F6">
      <w:r>
        <w:t>The Reprocessing System shall only select completed observations for automatic reprocessing. [DMS-584]</w:t>
      </w:r>
    </w:p>
    <w:p w:rsidR="009F06F6" w:rsidRDefault="009F06F6" w:rsidP="009F06F6"/>
    <w:p w:rsidR="009F06F6" w:rsidRDefault="009F06F6" w:rsidP="009F06F6">
      <w:r>
        <w:t>Note: A complete observation has no more exposures expected.</w:t>
      </w:r>
    </w:p>
    <w:p w:rsidR="009F06F6" w:rsidRDefault="009F06F6" w:rsidP="009F06F6">
      <w:pPr>
        <w:pStyle w:val="Heading4"/>
      </w:pPr>
      <w:r>
        <w:t>Use Current Best Reference Files and Software</w:t>
      </w:r>
    </w:p>
    <w:p w:rsidR="009F06F6" w:rsidRDefault="009F06F6" w:rsidP="009F06F6">
      <w:r>
        <w:t>The Reprocessing System shall use the current best reference files and software for a given observation at the time of reprocessing. [DMS-585]</w:t>
      </w:r>
    </w:p>
    <w:p w:rsidR="009F06F6" w:rsidRDefault="009F06F6" w:rsidP="009F06F6"/>
    <w:p w:rsidR="009F06F6" w:rsidRDefault="009F06F6" w:rsidP="009F06F6">
      <w:r>
        <w:t>Note: The most current applicable calibration data that has been approved and released should be used.</w:t>
      </w:r>
    </w:p>
    <w:p w:rsidR="009F06F6" w:rsidRDefault="009F06F6" w:rsidP="009F06F6">
      <w:pPr>
        <w:pStyle w:val="Heading4"/>
      </w:pPr>
      <w:r>
        <w:t>Replace Data Products in Primary Archive</w:t>
      </w:r>
    </w:p>
    <w:p w:rsidR="009F06F6" w:rsidRDefault="009F06F6" w:rsidP="009F06F6">
      <w:r>
        <w:t>Reprocessed observation data products shall replace their previous version in the primary archive. [DMS-586]</w:t>
      </w:r>
    </w:p>
    <w:p w:rsidR="009F06F6" w:rsidRDefault="009F06F6" w:rsidP="009F06F6">
      <w:pPr>
        <w:pStyle w:val="Heading4"/>
      </w:pPr>
      <w:r>
        <w:t>Manual Input of Reprocessing Observations</w:t>
      </w:r>
    </w:p>
    <w:p w:rsidR="009F06F6" w:rsidRDefault="009F06F6" w:rsidP="009F06F6">
      <w:r>
        <w:t>The Reprocessing System shall accept manual input of a list of observations to be reprocessed regardless of their reprocessing system state. [DMS-587]</w:t>
      </w:r>
    </w:p>
    <w:p w:rsidR="009F06F6" w:rsidRDefault="009F06F6" w:rsidP="009F06F6"/>
    <w:p w:rsidR="009F06F6" w:rsidRDefault="009F06F6" w:rsidP="009F06F6">
      <w:pPr>
        <w:pStyle w:val="Heading3"/>
        <w:spacing w:before="0" w:after="200"/>
      </w:pPr>
      <w:bookmarkStart w:id="436" w:name="_Toc280275307"/>
      <w:r>
        <w:t>Reprocessing Priority</w:t>
      </w:r>
      <w:bookmarkEnd w:id="436"/>
    </w:p>
    <w:p w:rsidR="009F06F6" w:rsidRDefault="009F06F6" w:rsidP="009F06F6">
      <w:pPr>
        <w:pStyle w:val="Heading4"/>
      </w:pPr>
      <w:r>
        <w:t>Initial/Reprocessing Priority</w:t>
      </w:r>
    </w:p>
    <w:p w:rsidR="009F06F6" w:rsidRDefault="009F06F6" w:rsidP="009F06F6">
      <w:r>
        <w:t>The Workflow Manager shall prioritize initial data processing ahead of reprocessing. [DMS-589]</w:t>
      </w:r>
    </w:p>
    <w:p w:rsidR="009F06F6" w:rsidRDefault="009F06F6" w:rsidP="009F06F6">
      <w:pPr>
        <w:pStyle w:val="Heading4"/>
      </w:pPr>
      <w:r>
        <w:t>Reprocessing Priorities</w:t>
      </w:r>
    </w:p>
    <w:p w:rsidR="009F06F6" w:rsidRDefault="009F06F6" w:rsidP="009F06F6">
      <w:r>
        <w:t>The Reprocessing System shall process data in the following priority order:</w:t>
      </w:r>
    </w:p>
    <w:p w:rsidR="009F06F6" w:rsidRDefault="009F06F6" w:rsidP="009F06F6">
      <w:pPr>
        <w:widowControl w:val="0"/>
      </w:pPr>
      <w:r>
        <w:t xml:space="preserve">1. Reprocessing of an observation less than one year from execution requested by an archive user, </w:t>
      </w:r>
    </w:p>
    <w:p w:rsidR="009F06F6" w:rsidRDefault="009F06F6" w:rsidP="009F06F6">
      <w:pPr>
        <w:widowControl w:val="0"/>
      </w:pPr>
      <w:r>
        <w:t>2. Reprocessing of an observation more than one year from execution requested by an archive user,</w:t>
      </w:r>
    </w:p>
    <w:p w:rsidR="009F06F6" w:rsidRDefault="009F06F6" w:rsidP="009F06F6">
      <w:pPr>
        <w:widowControl w:val="0"/>
      </w:pPr>
      <w:r>
        <w:t xml:space="preserve">3. Reprocessing of data less than one year from execution, </w:t>
      </w:r>
    </w:p>
    <w:p w:rsidR="009F06F6" w:rsidRDefault="009F06F6" w:rsidP="009F06F6">
      <w:pPr>
        <w:widowControl w:val="0"/>
      </w:pPr>
      <w:r>
        <w:t>4. Reprocessing of data more than one year from execution.  [DMS-590]</w:t>
      </w:r>
    </w:p>
    <w:p w:rsidR="009F06F6" w:rsidRDefault="009F06F6" w:rsidP="009F06F6">
      <w:pPr>
        <w:widowControl w:val="0"/>
      </w:pPr>
    </w:p>
    <w:p w:rsidR="009F06F6" w:rsidRDefault="009F06F6" w:rsidP="009F06F6">
      <w:pPr>
        <w:pStyle w:val="Heading3"/>
        <w:spacing w:before="0" w:after="200"/>
      </w:pPr>
      <w:bookmarkStart w:id="437" w:name="_Toc280275308"/>
      <w:r>
        <w:t>Reprocessing and the AUI</w:t>
      </w:r>
      <w:bookmarkEnd w:id="437"/>
    </w:p>
    <w:p w:rsidR="009F06F6" w:rsidRDefault="009F06F6" w:rsidP="009F06F6">
      <w:pPr>
        <w:pStyle w:val="Heading4"/>
      </w:pPr>
      <w:r>
        <w:t>AUI Show Current Best Reference Files</w:t>
      </w:r>
    </w:p>
    <w:p w:rsidR="009F06F6" w:rsidRDefault="009F06F6" w:rsidP="009F06F6">
      <w:r>
        <w:t>The Archive User Interface shall show the current reference files for an observation. [DMS-591]</w:t>
      </w:r>
    </w:p>
    <w:p w:rsidR="009F06F6" w:rsidRDefault="009F06F6" w:rsidP="009F06F6">
      <w:pPr>
        <w:pStyle w:val="Heading4"/>
      </w:pPr>
      <w:r>
        <w:lastRenderedPageBreak/>
        <w:t>AUI Show Current Software Version</w:t>
      </w:r>
    </w:p>
    <w:p w:rsidR="009F06F6" w:rsidRDefault="009F06F6" w:rsidP="009F06F6">
      <w:r>
        <w:t>The Archive User Interface shall show the current version number for each calibration step of an observation. [DMS-592]</w:t>
      </w:r>
    </w:p>
    <w:p w:rsidR="009F06F6" w:rsidRDefault="009F06F6" w:rsidP="009F06F6">
      <w:pPr>
        <w:pStyle w:val="Heading4"/>
      </w:pPr>
      <w:r>
        <w:t>Estimated Time for Reprocessing</w:t>
      </w:r>
    </w:p>
    <w:p w:rsidR="009F06F6" w:rsidRDefault="009F06F6" w:rsidP="009F06F6">
      <w:r>
        <w:t>The AUI shall show the estimated time until data with the most current calibration will be available, if primary archive does not have the latest calibration. [DMS-661]</w:t>
      </w:r>
    </w:p>
    <w:p w:rsidR="009F06F6" w:rsidRDefault="009F06F6" w:rsidP="009F06F6">
      <w:pPr>
        <w:pStyle w:val="Heading4"/>
      </w:pPr>
      <w:r>
        <w:t>Notification of Reprocessed Data</w:t>
      </w:r>
    </w:p>
    <w:p w:rsidR="009F06F6" w:rsidRDefault="009F06F6" w:rsidP="009F06F6">
      <w:r>
        <w:t>The archive user subscription service shall include a notification as to when data become reprocessed. [DMS-597]</w:t>
      </w:r>
    </w:p>
    <w:p w:rsidR="009F06F6" w:rsidRDefault="009F06F6" w:rsidP="009F06F6"/>
    <w:p w:rsidR="009F06F6" w:rsidRDefault="009F06F6" w:rsidP="009F06F6">
      <w:pPr>
        <w:pStyle w:val="Heading3"/>
        <w:spacing w:before="0" w:after="200"/>
      </w:pPr>
      <w:bookmarkStart w:id="438" w:name="_Toc280275309"/>
      <w:r>
        <w:t>Reprocessing and Header Keywords</w:t>
      </w:r>
      <w:bookmarkEnd w:id="438"/>
    </w:p>
    <w:p w:rsidR="009F06F6" w:rsidRDefault="009F06F6" w:rsidP="009F06F6">
      <w:pPr>
        <w:pStyle w:val="Heading4"/>
      </w:pPr>
      <w:r>
        <w:t>Header Keywords for Calibration Reference Files</w:t>
      </w:r>
    </w:p>
    <w:p w:rsidR="009F06F6" w:rsidRDefault="009F06F6" w:rsidP="009F06F6">
      <w:r>
        <w:t>All calibration reference files used in data processing shall be captured in header keywords. [DMS-593]</w:t>
      </w:r>
    </w:p>
    <w:p w:rsidR="009F06F6" w:rsidRDefault="009F06F6" w:rsidP="009F06F6">
      <w:pPr>
        <w:pStyle w:val="Heading4"/>
      </w:pPr>
      <w:r>
        <w:t>Header Keywords for Software Versions</w:t>
      </w:r>
    </w:p>
    <w:p w:rsidR="009F06F6" w:rsidRDefault="009F06F6" w:rsidP="009F06F6">
      <w:r>
        <w:t>Header keywords shall reflect the software version of each calibration step used to process the data file. [DMS-594]</w:t>
      </w:r>
    </w:p>
    <w:p w:rsidR="009F06F6" w:rsidRDefault="009F06F6" w:rsidP="009F06F6"/>
    <w:p w:rsidR="009F06F6" w:rsidRDefault="009F06F6" w:rsidP="009F06F6">
      <w:pPr>
        <w:pStyle w:val="Heading3"/>
        <w:spacing w:before="0" w:after="200"/>
      </w:pPr>
      <w:bookmarkStart w:id="439" w:name="_Toc280275310"/>
      <w:r>
        <w:t>Reprocessing Performance</w:t>
      </w:r>
      <w:bookmarkEnd w:id="439"/>
    </w:p>
    <w:p w:rsidR="009F06F6" w:rsidRDefault="009F06F6" w:rsidP="009F06F6">
      <w:pPr>
        <w:pStyle w:val="Heading4"/>
      </w:pPr>
      <w:r>
        <w:t>Best Calibration Frequency</w:t>
      </w:r>
    </w:p>
    <w:p w:rsidR="009F06F6" w:rsidRDefault="009F06F6" w:rsidP="009F06F6">
      <w:r>
        <w:t>Calibrated data products requested through the Archive User Interface shall have the current calibration at least 95% of the time. [DMS-595]</w:t>
      </w:r>
    </w:p>
    <w:p w:rsidR="00BD0E67" w:rsidRDefault="00BD0E67" w:rsidP="009F06F6"/>
    <w:p w:rsidR="009F06F6" w:rsidRDefault="009F06F6" w:rsidP="009F06F6">
      <w:r>
        <w:t>Note: Only 5% of retrieval requests should require reprocessing before delivery in order to have the current best calibration.  Ideally, archive users want immediate access to data with the best calibrations.</w:t>
      </w:r>
    </w:p>
    <w:p w:rsidR="009F06F6" w:rsidRDefault="009F06F6" w:rsidP="00B67448"/>
    <w:p w:rsidR="001C041B" w:rsidRDefault="001C041B" w:rsidP="00B67448"/>
    <w:p w:rsidR="001C041B" w:rsidRDefault="001C041B" w:rsidP="00B67448"/>
    <w:p w:rsidR="00B67448" w:rsidRDefault="00B67448" w:rsidP="00B67448">
      <w:pPr>
        <w:pStyle w:val="Heading1"/>
        <w:sectPr w:rsidR="00B67448" w:rsidSect="00344DF7">
          <w:pgSz w:w="12240" w:h="15840"/>
          <w:pgMar w:top="1440" w:right="1440" w:bottom="1800" w:left="1440" w:header="720" w:footer="576" w:gutter="0"/>
          <w:pgNumType w:start="1" w:chapStyle="1"/>
          <w:cols w:space="720"/>
          <w:noEndnote/>
          <w:docGrid w:linePitch="326"/>
        </w:sectPr>
      </w:pPr>
    </w:p>
    <w:p w:rsidR="00B67448" w:rsidRDefault="00B67448" w:rsidP="00B67448">
      <w:pPr>
        <w:pStyle w:val="Heading1"/>
      </w:pPr>
      <w:bookmarkStart w:id="440" w:name="_Toc280275311"/>
      <w:r>
        <w:lastRenderedPageBreak/>
        <w:t>DMS Operational Tool Requirements</w:t>
      </w:r>
      <w:bookmarkEnd w:id="440"/>
    </w:p>
    <w:p w:rsidR="009F06F6" w:rsidRDefault="009F06F6" w:rsidP="009F06F6"/>
    <w:p w:rsidR="009F06F6" w:rsidRDefault="009F06F6" w:rsidP="009F06F6">
      <w:pPr>
        <w:pStyle w:val="Heading2"/>
        <w:widowControl/>
        <w:tabs>
          <w:tab w:val="clear" w:pos="576"/>
          <w:tab w:val="num" w:pos="720"/>
        </w:tabs>
        <w:autoSpaceDE/>
        <w:autoSpaceDN/>
        <w:adjustRightInd/>
        <w:spacing w:before="0" w:after="200" w:line="240" w:lineRule="auto"/>
        <w:ind w:left="720" w:hanging="720"/>
      </w:pPr>
      <w:bookmarkStart w:id="441" w:name="_Toc280275312"/>
      <w:r>
        <w:t>Operational Tools</w:t>
      </w:r>
      <w:bookmarkEnd w:id="441"/>
    </w:p>
    <w:p w:rsidR="009F06F6" w:rsidRDefault="009F06F6" w:rsidP="009F06F6">
      <w:pPr>
        <w:pStyle w:val="Heading3"/>
        <w:spacing w:before="0" w:after="200"/>
      </w:pPr>
      <w:bookmarkStart w:id="442" w:name="_Toc280275313"/>
      <w:r>
        <w:t>Documentation</w:t>
      </w:r>
      <w:bookmarkEnd w:id="442"/>
    </w:p>
    <w:p w:rsidR="009F06F6" w:rsidRDefault="009F06F6" w:rsidP="009F06F6">
      <w:pPr>
        <w:pStyle w:val="Heading4"/>
      </w:pPr>
      <w:r>
        <w:t>Searchable Shift Report</w:t>
      </w:r>
    </w:p>
    <w:p w:rsidR="009F06F6" w:rsidRDefault="009F06F6" w:rsidP="009F06F6">
      <w:r>
        <w:t>Operational tools shall support the creation, storage and online display of a searchable archive of operator shift reports. [DMS-599]</w:t>
      </w:r>
    </w:p>
    <w:p w:rsidR="009F06F6" w:rsidRDefault="009F06F6" w:rsidP="009F06F6">
      <w:pPr>
        <w:pStyle w:val="Heading4"/>
      </w:pPr>
      <w:r>
        <w:t>Searchable Data Processing Errors</w:t>
      </w:r>
    </w:p>
    <w:p w:rsidR="009F06F6" w:rsidRDefault="009F06F6" w:rsidP="009F06F6">
      <w:r>
        <w:t>Operational tools shall support the creation, storage, and management of a searchable database of data set processing errors and their disposition. [DMS-600]</w:t>
      </w:r>
    </w:p>
    <w:p w:rsidR="009F06F6" w:rsidRDefault="009F06F6" w:rsidP="009F06F6">
      <w:pPr>
        <w:pStyle w:val="Heading4"/>
      </w:pPr>
      <w:r>
        <w:t>Operating Procedures Support</w:t>
      </w:r>
    </w:p>
    <w:p w:rsidR="009F06F6" w:rsidRDefault="009F06F6" w:rsidP="009F06F6">
      <w:r>
        <w:t>Operational tools shall support creation, management, and online publishing of DMS standard operating procedures. [DMS-601]</w:t>
      </w:r>
    </w:p>
    <w:p w:rsidR="009F06F6" w:rsidRDefault="009F06F6" w:rsidP="009F06F6"/>
    <w:p w:rsidR="009F06F6" w:rsidRDefault="009F06F6" w:rsidP="009F06F6">
      <w:pPr>
        <w:pStyle w:val="Heading3"/>
        <w:spacing w:before="0" w:after="200"/>
      </w:pPr>
      <w:bookmarkStart w:id="443" w:name="_Toc280275314"/>
      <w:r>
        <w:t>Data Repair</w:t>
      </w:r>
      <w:bookmarkEnd w:id="443"/>
    </w:p>
    <w:p w:rsidR="009F06F6" w:rsidRDefault="009F06F6" w:rsidP="009F06F6">
      <w:pPr>
        <w:pStyle w:val="Heading4"/>
      </w:pPr>
      <w:r>
        <w:t>Edit Science Telemetry File</w:t>
      </w:r>
    </w:p>
    <w:p w:rsidR="009F06F6" w:rsidRDefault="009F06F6" w:rsidP="009F06F6">
      <w:r>
        <w:t>Operational tools shall be capable of editing level-0 science headers and trailers to repair critical formatting information for level-1a data set creation. [DMS-602]</w:t>
      </w:r>
    </w:p>
    <w:p w:rsidR="009F06F6" w:rsidRDefault="009F06F6" w:rsidP="009F06F6">
      <w:pPr>
        <w:pStyle w:val="Heading4"/>
      </w:pPr>
      <w:r>
        <w:t>Process Data with Missing Pixels</w:t>
      </w:r>
    </w:p>
    <w:p w:rsidR="009F06F6" w:rsidRDefault="009F06F6" w:rsidP="009F06F6">
      <w:r>
        <w:t>Operational tools shall enable the processing of an exposure with missing data. [DMS-603]</w:t>
      </w:r>
    </w:p>
    <w:p w:rsidR="00BD0E67" w:rsidRDefault="00BD0E67" w:rsidP="009F06F6"/>
    <w:p w:rsidR="009F06F6" w:rsidRDefault="009F06F6" w:rsidP="009F06F6">
      <w:r>
        <w:t>Note: In the event that data transmission or recorder management problems result in partial exposures, they are expected to wait indefinitely in the pipeline for the remaining data that will never arrive.  An operational tool would flag the exposure as incomplete, allow for manual editing of the header or adding fill data, and cue the pipeline to continue processing.</w:t>
      </w:r>
    </w:p>
    <w:p w:rsidR="009F06F6" w:rsidRDefault="009F06F6" w:rsidP="009F06F6">
      <w:pPr>
        <w:pStyle w:val="Heading4"/>
      </w:pPr>
      <w:r>
        <w:t>Calibrated Engineering Data Gap Reports</w:t>
      </w:r>
    </w:p>
    <w:p w:rsidR="009F06F6" w:rsidRDefault="009F06F6" w:rsidP="009F06F6">
      <w:r>
        <w:t>Operational tools shall generate a report of gaps in the calibrated engineering database including a list of exposures affected by the missing data. [DMS-604]</w:t>
      </w:r>
    </w:p>
    <w:p w:rsidR="009F06F6" w:rsidRDefault="009F06F6" w:rsidP="009F06F6"/>
    <w:p w:rsidR="009F06F6" w:rsidRDefault="009F06F6" w:rsidP="009F06F6">
      <w:pPr>
        <w:pStyle w:val="Heading3"/>
        <w:spacing w:before="0" w:after="200"/>
      </w:pPr>
      <w:bookmarkStart w:id="444" w:name="_Toc280275315"/>
      <w:r>
        <w:t>Troubleshooting</w:t>
      </w:r>
      <w:bookmarkEnd w:id="444"/>
    </w:p>
    <w:p w:rsidR="009F06F6" w:rsidRDefault="009F06F6" w:rsidP="009F06F6">
      <w:pPr>
        <w:pStyle w:val="Heading4"/>
      </w:pPr>
      <w:r>
        <w:t>Report on Association Dependencies</w:t>
      </w:r>
    </w:p>
    <w:p w:rsidR="009F06F6" w:rsidRDefault="009F06F6" w:rsidP="009F06F6">
      <w:r>
        <w:t>Operational tools shall generate a human readable report of association product dependencies. [DMS-605]</w:t>
      </w:r>
    </w:p>
    <w:p w:rsidR="009F06F6" w:rsidRDefault="009F06F6" w:rsidP="009F06F6">
      <w:pPr>
        <w:pStyle w:val="Heading4"/>
      </w:pPr>
      <w:r>
        <w:t>S/c Events Report</w:t>
      </w:r>
    </w:p>
    <w:p w:rsidR="009F06F6" w:rsidRDefault="009F06F6" w:rsidP="009F06F6">
      <w:r>
        <w:t>Operational tools shall generate a report of merged observation status file contents for events in a given time period. [DMS-606]</w:t>
      </w:r>
    </w:p>
    <w:p w:rsidR="009F06F6" w:rsidRDefault="009F06F6" w:rsidP="009F06F6">
      <w:pPr>
        <w:pStyle w:val="Heading4"/>
      </w:pPr>
      <w:r>
        <w:lastRenderedPageBreak/>
        <w:t>Data Processing Message Report</w:t>
      </w:r>
    </w:p>
    <w:p w:rsidR="009F06F6" w:rsidRDefault="009F06F6" w:rsidP="009F06F6">
      <w:r>
        <w:t>Operational tools shall generate a time-tagged report containing all processing log events, filterable by data set name, process name, and error type. [DMS-607]</w:t>
      </w:r>
    </w:p>
    <w:p w:rsidR="009F06F6" w:rsidRDefault="009F06F6" w:rsidP="009F06F6"/>
    <w:p w:rsidR="009F06F6" w:rsidRDefault="009F06F6" w:rsidP="009F06F6">
      <w:pPr>
        <w:pStyle w:val="Heading3"/>
        <w:spacing w:before="0" w:after="200"/>
      </w:pPr>
      <w:bookmarkStart w:id="445" w:name="_Toc280275316"/>
      <w:r>
        <w:t>Archive Quality</w:t>
      </w:r>
      <w:bookmarkEnd w:id="445"/>
    </w:p>
    <w:p w:rsidR="009F06F6" w:rsidRDefault="009F06F6" w:rsidP="009F06F6">
      <w:pPr>
        <w:pStyle w:val="Heading4"/>
      </w:pPr>
      <w:r>
        <w:t>Archive Completeness</w:t>
      </w:r>
    </w:p>
    <w:p w:rsidR="009F06F6" w:rsidRDefault="009F06F6" w:rsidP="009F06F6">
      <w:r>
        <w:t xml:space="preserve">Operational tools shall generate a report that determines if all expected </w:t>
      </w:r>
    </w:p>
    <w:p w:rsidR="009F06F6" w:rsidRDefault="009F06F6" w:rsidP="00697FCA">
      <w:pPr>
        <w:pStyle w:val="ListParagraph"/>
        <w:widowControl w:val="0"/>
        <w:numPr>
          <w:ilvl w:val="0"/>
          <w:numId w:val="18"/>
        </w:numPr>
      </w:pPr>
      <w:r>
        <w:t>Level-0 telemetry data sets</w:t>
      </w:r>
    </w:p>
    <w:p w:rsidR="009F06F6" w:rsidRDefault="009F06F6" w:rsidP="00697FCA">
      <w:pPr>
        <w:pStyle w:val="ListParagraph"/>
        <w:widowControl w:val="0"/>
        <w:numPr>
          <w:ilvl w:val="0"/>
          <w:numId w:val="18"/>
        </w:numPr>
      </w:pPr>
      <w:r>
        <w:t xml:space="preserve">Science exposure data sets </w:t>
      </w:r>
    </w:p>
    <w:p w:rsidR="009F06F6" w:rsidRDefault="009F06F6" w:rsidP="00697FCA">
      <w:pPr>
        <w:pStyle w:val="ListParagraph"/>
        <w:widowControl w:val="0"/>
        <w:numPr>
          <w:ilvl w:val="0"/>
          <w:numId w:val="18"/>
        </w:numPr>
      </w:pPr>
      <w:r>
        <w:t>Science association products</w:t>
      </w:r>
    </w:p>
    <w:p w:rsidR="009F06F6" w:rsidRDefault="009F06F6" w:rsidP="00697FCA">
      <w:pPr>
        <w:pStyle w:val="ListParagraph"/>
        <w:widowControl w:val="0"/>
        <w:numPr>
          <w:ilvl w:val="0"/>
          <w:numId w:val="18"/>
        </w:numPr>
      </w:pPr>
      <w:r>
        <w:t>Ancillary data sets</w:t>
      </w:r>
    </w:p>
    <w:p w:rsidR="009F06F6" w:rsidRDefault="009F06F6" w:rsidP="009F06F6">
      <w:pPr>
        <w:widowControl w:val="0"/>
      </w:pPr>
      <w:proofErr w:type="gramStart"/>
      <w:r>
        <w:t>in</w:t>
      </w:r>
      <w:proofErr w:type="gramEnd"/>
      <w:r>
        <w:t xml:space="preserve"> any given time period have been received and archived. [DMS-608]</w:t>
      </w:r>
    </w:p>
    <w:p w:rsidR="009F06F6" w:rsidRDefault="009F06F6" w:rsidP="009F06F6">
      <w:pPr>
        <w:pStyle w:val="Heading4"/>
      </w:pPr>
      <w:r>
        <w:t>Report on Data Set Availability Time</w:t>
      </w:r>
    </w:p>
    <w:p w:rsidR="009F06F6" w:rsidRDefault="009F06F6" w:rsidP="009F06F6">
      <w:r>
        <w:t>Operational tools shall generate a report on the timeliness of availability of data sets in the archive. [DMS-609]</w:t>
      </w:r>
    </w:p>
    <w:p w:rsidR="009F06F6" w:rsidRDefault="009F06F6" w:rsidP="009F06F6">
      <w:pPr>
        <w:pStyle w:val="Heading4"/>
      </w:pPr>
      <w:r>
        <w:t>Header Comparison Tool</w:t>
      </w:r>
    </w:p>
    <w:p w:rsidR="009F06F6" w:rsidRDefault="009F06F6" w:rsidP="009F06F6">
      <w:r>
        <w:t>Operational tools shall be capable of comparing contents of a FITS data set header with the contents of the following and reporting on discrepancies.</w:t>
      </w:r>
    </w:p>
    <w:p w:rsidR="009F06F6" w:rsidRDefault="009F06F6" w:rsidP="00697FCA">
      <w:pPr>
        <w:pStyle w:val="ListParagraph"/>
        <w:widowControl w:val="0"/>
        <w:numPr>
          <w:ilvl w:val="0"/>
          <w:numId w:val="19"/>
        </w:numPr>
      </w:pPr>
      <w:r>
        <w:t xml:space="preserve">PPS database </w:t>
      </w:r>
    </w:p>
    <w:p w:rsidR="009F06F6" w:rsidRDefault="009F06F6" w:rsidP="00697FCA">
      <w:pPr>
        <w:pStyle w:val="ListParagraph"/>
        <w:widowControl w:val="0"/>
        <w:numPr>
          <w:ilvl w:val="0"/>
          <w:numId w:val="19"/>
        </w:numPr>
      </w:pPr>
      <w:r>
        <w:t xml:space="preserve">Archive catalog </w:t>
      </w:r>
    </w:p>
    <w:p w:rsidR="009F06F6" w:rsidRDefault="009F06F6" w:rsidP="00697FCA">
      <w:pPr>
        <w:pStyle w:val="ListParagraph"/>
        <w:widowControl w:val="0"/>
        <w:numPr>
          <w:ilvl w:val="0"/>
          <w:numId w:val="19"/>
        </w:numPr>
      </w:pPr>
      <w:r>
        <w:t>Calibrated engineering database [DMS-610]</w:t>
      </w:r>
    </w:p>
    <w:p w:rsidR="009F06F6" w:rsidRDefault="009F06F6" w:rsidP="009F06F6">
      <w:pPr>
        <w:pStyle w:val="Heading4"/>
      </w:pPr>
      <w:r>
        <w:t>Physically Delete Data Set from Archive</w:t>
      </w:r>
    </w:p>
    <w:p w:rsidR="009F06F6" w:rsidRDefault="009F06F6" w:rsidP="009F06F6">
      <w:r>
        <w:t>Operational tools shall be capable of removing a data set completely from the archive and archive catalog. [DMS-611]</w:t>
      </w:r>
    </w:p>
    <w:p w:rsidR="009F06F6" w:rsidRDefault="009F06F6" w:rsidP="009F06F6">
      <w:pPr>
        <w:pStyle w:val="Heading4"/>
      </w:pPr>
      <w:r>
        <w:t>Logically Delete Data Set from Archive</w:t>
      </w:r>
    </w:p>
    <w:p w:rsidR="009F06F6" w:rsidRDefault="009F06F6" w:rsidP="009F06F6">
      <w:r>
        <w:t>Operational tools shall be capable of flagging a data set in the archive so as to make it irretrievable. [DMS-612]</w:t>
      </w:r>
    </w:p>
    <w:p w:rsidR="009F06F6" w:rsidRDefault="009F06F6" w:rsidP="009F06F6">
      <w:pPr>
        <w:pStyle w:val="Heading4"/>
      </w:pPr>
      <w:r>
        <w:t>Purge Versions of Data Set from Archive</w:t>
      </w:r>
    </w:p>
    <w:p w:rsidR="009F06F6" w:rsidRDefault="009F06F6" w:rsidP="009F06F6">
      <w:r>
        <w:t>Operational tools shall be capable of purging older or inferior versions of current data sets from the primary archive along with their associated catalog entries. [DMS-613]</w:t>
      </w:r>
    </w:p>
    <w:p w:rsidR="009F06F6" w:rsidRDefault="009F06F6" w:rsidP="009F06F6"/>
    <w:p w:rsidR="009F06F6" w:rsidRDefault="009F06F6" w:rsidP="009F06F6">
      <w:pPr>
        <w:pStyle w:val="Heading3"/>
        <w:spacing w:before="0" w:after="200"/>
      </w:pPr>
      <w:bookmarkStart w:id="446" w:name="_Toc280275317"/>
      <w:r>
        <w:t>Processing Exception Handling</w:t>
      </w:r>
      <w:bookmarkEnd w:id="446"/>
    </w:p>
    <w:p w:rsidR="009F06F6" w:rsidRDefault="009F06F6" w:rsidP="009F06F6">
      <w:pPr>
        <w:pStyle w:val="Heading4"/>
      </w:pPr>
      <w:r>
        <w:t>Cleanup Failed Data Set Processing</w:t>
      </w:r>
    </w:p>
    <w:p w:rsidR="009F06F6" w:rsidRDefault="009F06F6" w:rsidP="009F06F6">
      <w:r>
        <w:t>Operational tools shall support DMS operators in restarting failed pipeline processing at any stage by performing the appropriate cleanup of any intermediate files or database records. [DMS-614]</w:t>
      </w:r>
    </w:p>
    <w:p w:rsidR="009F06F6" w:rsidRDefault="009F06F6" w:rsidP="009F06F6">
      <w:pPr>
        <w:pStyle w:val="Heading4"/>
      </w:pPr>
      <w:r>
        <w:lastRenderedPageBreak/>
        <w:t>Cleanup Anomalous Data Set</w:t>
      </w:r>
    </w:p>
    <w:p w:rsidR="009F06F6" w:rsidRDefault="009F06F6" w:rsidP="009F06F6">
      <w:r>
        <w:t>Operational tools shall be capable of removing all pipeline processing data and database tracking information following receipt of an anomalous data set. [DMS-615]</w:t>
      </w:r>
    </w:p>
    <w:p w:rsidR="009F06F6" w:rsidRDefault="009F06F6" w:rsidP="009F06F6">
      <w:pPr>
        <w:pStyle w:val="Heading4"/>
      </w:pPr>
      <w:r>
        <w:t>Bypass Calibration Step</w:t>
      </w:r>
    </w:p>
    <w:p w:rsidR="009F06F6" w:rsidRDefault="009F06F6" w:rsidP="009F06F6">
      <w:r>
        <w:t>Operational tools shall provide a mechanism for bypassing calibration steps completely for a given exposure, observation, or association such that the exposure, observation, or association archives and catalogs correctly. [DMS-616]</w:t>
      </w:r>
    </w:p>
    <w:p w:rsidR="009F06F6" w:rsidRDefault="009F06F6" w:rsidP="009F06F6">
      <w:pPr>
        <w:pStyle w:val="Heading4"/>
      </w:pPr>
      <w:r>
        <w:t>Force Association Processing</w:t>
      </w:r>
    </w:p>
    <w:p w:rsidR="009F06F6" w:rsidRDefault="009F06F6" w:rsidP="009F06F6">
      <w:r>
        <w:t>Operational tools shall support forcing an association to complete processing and successfully archive in spite of missing member data set(s). [DMS-617]</w:t>
      </w:r>
    </w:p>
    <w:p w:rsidR="009F06F6" w:rsidRDefault="009F06F6" w:rsidP="009F06F6">
      <w:pPr>
        <w:pStyle w:val="Heading4"/>
      </w:pPr>
      <w:r>
        <w:t>Override Association Definitions</w:t>
      </w:r>
    </w:p>
    <w:p w:rsidR="009F06F6" w:rsidRDefault="009F06F6" w:rsidP="009F06F6">
      <w:r>
        <w:t>Operational tools shall provide the manual capability to override association definitions.  [DMS-618]</w:t>
      </w:r>
    </w:p>
    <w:p w:rsidR="009F06F6" w:rsidRDefault="009F06F6" w:rsidP="009F06F6"/>
    <w:p w:rsidR="009F06F6" w:rsidRDefault="009F06F6" w:rsidP="009F06F6">
      <w:pPr>
        <w:pStyle w:val="Heading2"/>
        <w:widowControl/>
        <w:tabs>
          <w:tab w:val="clear" w:pos="576"/>
          <w:tab w:val="num" w:pos="720"/>
        </w:tabs>
        <w:autoSpaceDE/>
        <w:autoSpaceDN/>
        <w:adjustRightInd/>
        <w:spacing w:before="0" w:after="200" w:line="240" w:lineRule="auto"/>
        <w:ind w:left="720" w:hanging="720"/>
      </w:pPr>
      <w:bookmarkStart w:id="447" w:name="_Toc280275318"/>
      <w:r>
        <w:t>Contingencies</w:t>
      </w:r>
      <w:bookmarkEnd w:id="447"/>
    </w:p>
    <w:p w:rsidR="009F06F6" w:rsidRDefault="009F06F6" w:rsidP="009F06F6">
      <w:pPr>
        <w:pStyle w:val="Heading3"/>
        <w:spacing w:before="0" w:after="200"/>
      </w:pPr>
      <w:bookmarkStart w:id="448" w:name="_Toc280275319"/>
      <w:r>
        <w:t>Archive</w:t>
      </w:r>
      <w:bookmarkEnd w:id="448"/>
    </w:p>
    <w:p w:rsidR="009F06F6" w:rsidRDefault="009F06F6" w:rsidP="009F06F6">
      <w:pPr>
        <w:pStyle w:val="Heading4"/>
      </w:pPr>
      <w:r>
        <w:t>Archive Data to Problem Class</w:t>
      </w:r>
    </w:p>
    <w:p w:rsidR="009F06F6" w:rsidRDefault="009F06F6" w:rsidP="009F06F6">
      <w:r>
        <w:t>Operational tools shall be capable of archiving exposures that cannot be processed or cataloged to a problem data archive class. [DMS-619]</w:t>
      </w:r>
    </w:p>
    <w:p w:rsidR="009F06F6" w:rsidRDefault="009F06F6" w:rsidP="009F06F6"/>
    <w:p w:rsidR="009F06F6" w:rsidRDefault="009F06F6" w:rsidP="009F06F6">
      <w:pPr>
        <w:pStyle w:val="Heading3"/>
        <w:spacing w:before="0" w:after="200"/>
      </w:pPr>
      <w:bookmarkStart w:id="449" w:name="_Toc280275320"/>
      <w:r>
        <w:t>Data Flags</w:t>
      </w:r>
      <w:bookmarkEnd w:id="449"/>
    </w:p>
    <w:p w:rsidR="009F06F6" w:rsidRDefault="009F06F6" w:rsidP="009F06F6">
      <w:pPr>
        <w:pStyle w:val="Heading4"/>
      </w:pPr>
      <w:r>
        <w:t>Flag Unexecuted Exposures or Visits</w:t>
      </w:r>
    </w:p>
    <w:p w:rsidR="009F06F6" w:rsidRDefault="009F06F6" w:rsidP="009F06F6">
      <w:r>
        <w:t>Operational tools shall have the capability of flagging lost exposures or entire visits as "never executed". [DMS-620]</w:t>
      </w:r>
    </w:p>
    <w:p w:rsidR="009F06F6" w:rsidRDefault="009F06F6" w:rsidP="009F06F6"/>
    <w:p w:rsidR="009F06F6" w:rsidRDefault="009F06F6" w:rsidP="009F06F6">
      <w:r>
        <w:t>Note: Used for manual cleanup in the case of lost or corrupted data.</w:t>
      </w:r>
    </w:p>
    <w:p w:rsidR="009F06F6" w:rsidRDefault="009F06F6" w:rsidP="009F06F6">
      <w:pPr>
        <w:pStyle w:val="Heading4"/>
      </w:pPr>
      <w:r>
        <w:t>Flag Gap in Calibrated Engineering Data</w:t>
      </w:r>
    </w:p>
    <w:p w:rsidR="009F06F6" w:rsidRDefault="009F06F6" w:rsidP="009F06F6">
      <w:r>
        <w:t>Operational tools shall be capable of manually flagging a gap in the calibrated engineering database that is needed for science processing. [DMS-621]</w:t>
      </w:r>
    </w:p>
    <w:p w:rsidR="009F06F6" w:rsidRDefault="009F06F6" w:rsidP="009F06F6">
      <w:pPr>
        <w:pStyle w:val="Heading4"/>
      </w:pPr>
      <w:r>
        <w:t>Flag CRDS Delivery as Bad</w:t>
      </w:r>
    </w:p>
    <w:p w:rsidR="009F06F6" w:rsidRDefault="009F06F6" w:rsidP="009F06F6">
      <w:r>
        <w:t>Operational tools shall have the capability to designate a CRDS delivery as bad. [DMS-622]</w:t>
      </w:r>
    </w:p>
    <w:p w:rsidR="009F06F6" w:rsidRDefault="009F06F6" w:rsidP="009F06F6"/>
    <w:p w:rsidR="009F06F6" w:rsidRDefault="009F06F6" w:rsidP="009F06F6">
      <w:pPr>
        <w:pStyle w:val="Heading3"/>
        <w:spacing w:before="0" w:after="200"/>
      </w:pPr>
      <w:bookmarkStart w:id="450" w:name="_Toc280275321"/>
      <w:r>
        <w:t>Data Transmission</w:t>
      </w:r>
      <w:bookmarkEnd w:id="450"/>
    </w:p>
    <w:p w:rsidR="009F06F6" w:rsidRDefault="009F06F6" w:rsidP="009F06F6">
      <w:pPr>
        <w:pStyle w:val="Heading4"/>
      </w:pPr>
      <w:r>
        <w:t>Request Retransmission</w:t>
      </w:r>
    </w:p>
    <w:p w:rsidR="009F06F6" w:rsidRDefault="009F06F6" w:rsidP="009F06F6">
      <w:r>
        <w:t xml:space="preserve">Operational tools shall provide the capability for a DMS operator to specify a retransmission request for the following from the FOS. </w:t>
      </w:r>
    </w:p>
    <w:p w:rsidR="009F06F6" w:rsidRDefault="009F06F6" w:rsidP="00697FCA">
      <w:pPr>
        <w:pStyle w:val="ListParagraph"/>
        <w:widowControl w:val="0"/>
        <w:numPr>
          <w:ilvl w:val="0"/>
          <w:numId w:val="20"/>
        </w:numPr>
      </w:pPr>
      <w:r>
        <w:lastRenderedPageBreak/>
        <w:t>level-0 science and engineering telemetry files</w:t>
      </w:r>
    </w:p>
    <w:p w:rsidR="009F06F6" w:rsidRDefault="009F06F6" w:rsidP="00697FCA">
      <w:pPr>
        <w:pStyle w:val="ListParagraph"/>
        <w:widowControl w:val="0"/>
        <w:numPr>
          <w:ilvl w:val="0"/>
          <w:numId w:val="20"/>
        </w:numPr>
      </w:pPr>
      <w:r>
        <w:t xml:space="preserve">observation status files </w:t>
      </w:r>
    </w:p>
    <w:p w:rsidR="009F06F6" w:rsidRDefault="009F06F6" w:rsidP="00697FCA">
      <w:pPr>
        <w:pStyle w:val="ListParagraph"/>
        <w:widowControl w:val="0"/>
        <w:numPr>
          <w:ilvl w:val="0"/>
          <w:numId w:val="20"/>
        </w:numPr>
      </w:pPr>
      <w:r>
        <w:t>ancillary files [DMS-623]</w:t>
      </w:r>
    </w:p>
    <w:p w:rsidR="009F06F6" w:rsidRDefault="009F06F6" w:rsidP="009F06F6">
      <w:pPr>
        <w:pStyle w:val="Heading4"/>
      </w:pPr>
      <w:r>
        <w:t>Receipt of Data via Media</w:t>
      </w:r>
    </w:p>
    <w:p w:rsidR="009F06F6" w:rsidRDefault="009F06F6" w:rsidP="009F06F6">
      <w:r>
        <w:t>Operational tools shall provide the capability to receive high priority data via alternate media in the event of network outages. [DMS-624]</w:t>
      </w:r>
    </w:p>
    <w:p w:rsidR="009F06F6" w:rsidRDefault="009F06F6" w:rsidP="009F06F6"/>
    <w:p w:rsidR="009F06F6" w:rsidRPr="009F06F6" w:rsidRDefault="009F06F6" w:rsidP="009F06F6"/>
    <w:p w:rsidR="00B67448" w:rsidRDefault="00B67448" w:rsidP="00B67448"/>
    <w:p w:rsidR="00B67448" w:rsidRDefault="00B67448" w:rsidP="0092322A">
      <w:pPr>
        <w:pStyle w:val="Heading1"/>
        <w:sectPr w:rsidR="00B67448" w:rsidSect="0092322A">
          <w:pgSz w:w="12240" w:h="15840"/>
          <w:pgMar w:top="1440" w:right="1440" w:bottom="1800" w:left="1440" w:header="720" w:footer="576" w:gutter="0"/>
          <w:pgNumType w:start="1" w:chapStyle="1"/>
          <w:cols w:space="720"/>
          <w:noEndnote/>
          <w:docGrid w:linePitch="326"/>
        </w:sectPr>
      </w:pPr>
      <w:bookmarkStart w:id="451" w:name="_Toc271927545"/>
    </w:p>
    <w:p w:rsidR="0092322A" w:rsidRDefault="00473E5C" w:rsidP="0092322A">
      <w:pPr>
        <w:pStyle w:val="Heading1"/>
      </w:pPr>
      <w:bookmarkStart w:id="452" w:name="_Toc280275322"/>
      <w:r w:rsidRPr="0092322A">
        <w:lastRenderedPageBreak/>
        <w:t>DMS-S&amp;OC Requirement Trac</w:t>
      </w:r>
      <w:bookmarkEnd w:id="451"/>
      <w:r w:rsidR="0092322A">
        <w:t>e</w:t>
      </w:r>
      <w:bookmarkEnd w:id="452"/>
    </w:p>
    <w:p w:rsidR="009F06F6" w:rsidRDefault="009F06F6" w:rsidP="009F06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88"/>
        <w:gridCol w:w="3960"/>
        <w:gridCol w:w="1710"/>
      </w:tblGrid>
      <w:tr w:rsidR="009F06F6" w:rsidTr="000B66A0">
        <w:trPr>
          <w:tblHeader/>
        </w:trPr>
        <w:tc>
          <w:tcPr>
            <w:tcW w:w="3888" w:type="dxa"/>
            <w:shd w:val="pct30" w:color="auto" w:fill="auto"/>
          </w:tcPr>
          <w:p w:rsidR="009F06F6" w:rsidRDefault="009F06F6" w:rsidP="000B66A0">
            <w:pPr>
              <w:widowControl w:val="0"/>
              <w:rPr>
                <w:rFonts w:ascii="Arial" w:hAnsi="Arial" w:cs="Arial"/>
                <w:b/>
                <w:bCs/>
              </w:rPr>
            </w:pPr>
            <w:r>
              <w:rPr>
                <w:rFonts w:ascii="Arial" w:hAnsi="Arial" w:cs="Arial"/>
                <w:b/>
                <w:bCs/>
              </w:rPr>
              <w:t>DMS Level 4 Requirement</w:t>
            </w:r>
          </w:p>
        </w:tc>
        <w:tc>
          <w:tcPr>
            <w:tcW w:w="3960" w:type="dxa"/>
            <w:shd w:val="pct30" w:color="auto" w:fill="auto"/>
          </w:tcPr>
          <w:p w:rsidR="009F06F6" w:rsidRDefault="009F06F6" w:rsidP="000B66A0">
            <w:pPr>
              <w:widowControl w:val="0"/>
              <w:rPr>
                <w:rFonts w:ascii="Arial" w:hAnsi="Arial" w:cs="Arial"/>
                <w:b/>
                <w:bCs/>
              </w:rPr>
            </w:pPr>
            <w:r>
              <w:rPr>
                <w:rFonts w:ascii="Arial" w:hAnsi="Arial" w:cs="Arial"/>
                <w:b/>
                <w:bCs/>
              </w:rPr>
              <w:t>S&amp;OC Level 3 Requirement</w:t>
            </w:r>
          </w:p>
        </w:tc>
        <w:tc>
          <w:tcPr>
            <w:tcW w:w="1710" w:type="dxa"/>
            <w:shd w:val="pct30" w:color="auto" w:fill="auto"/>
          </w:tcPr>
          <w:p w:rsidR="009F06F6" w:rsidRDefault="009F06F6" w:rsidP="000B66A0">
            <w:pPr>
              <w:widowControl w:val="0"/>
              <w:rPr>
                <w:rFonts w:ascii="Arial" w:hAnsi="Arial" w:cs="Arial"/>
                <w:b/>
                <w:bCs/>
              </w:rPr>
            </w:pPr>
            <w:r>
              <w:rPr>
                <w:rFonts w:ascii="Arial" w:hAnsi="Arial" w:cs="Arial"/>
                <w:b/>
                <w:bCs/>
              </w:rPr>
              <w:t>Verification Method</w:t>
            </w:r>
          </w:p>
        </w:tc>
      </w:tr>
      <w:tr w:rsidR="009F06F6" w:rsidTr="000B66A0">
        <w:tc>
          <w:tcPr>
            <w:tcW w:w="3888" w:type="dxa"/>
          </w:tcPr>
          <w:p w:rsidR="009F06F6" w:rsidRDefault="009F06F6" w:rsidP="000B66A0">
            <w:r>
              <w:t>3.1.1.1 Normal Operations Staffing</w:t>
            </w:r>
          </w:p>
          <w:p w:rsidR="009F06F6" w:rsidRDefault="009F06F6" w:rsidP="000B66A0">
            <w:pPr>
              <w:widowControl w:val="0"/>
            </w:pPr>
            <w:r>
              <w:t>[DMS-1]</w:t>
            </w:r>
          </w:p>
        </w:tc>
        <w:tc>
          <w:tcPr>
            <w:tcW w:w="3960" w:type="dxa"/>
          </w:tcPr>
          <w:p w:rsidR="009F06F6" w:rsidRDefault="009F06F6" w:rsidP="000B66A0">
            <w:r>
              <w:t>3.4.1.1.1   Normal Operations Staffing [SOC-2497]</w:t>
            </w:r>
          </w:p>
        </w:tc>
        <w:tc>
          <w:tcPr>
            <w:tcW w:w="1710" w:type="dxa"/>
          </w:tcPr>
          <w:p w:rsidR="009F06F6" w:rsidRDefault="009F06F6" w:rsidP="000B66A0">
            <w:r>
              <w:t>Demonstration</w:t>
            </w:r>
          </w:p>
        </w:tc>
      </w:tr>
      <w:tr w:rsidR="009F06F6" w:rsidTr="000B66A0">
        <w:tc>
          <w:tcPr>
            <w:tcW w:w="3888" w:type="dxa"/>
          </w:tcPr>
          <w:p w:rsidR="009F06F6" w:rsidRDefault="009F06F6" w:rsidP="000B66A0">
            <w:r>
              <w:t>3.1.1.2 Commissioning Support</w:t>
            </w:r>
          </w:p>
          <w:p w:rsidR="009F06F6" w:rsidRDefault="009F06F6" w:rsidP="000B66A0">
            <w:pPr>
              <w:widowControl w:val="0"/>
            </w:pPr>
            <w:r>
              <w:t>[DMS-50]</w:t>
            </w:r>
          </w:p>
        </w:tc>
        <w:tc>
          <w:tcPr>
            <w:tcW w:w="3960" w:type="dxa"/>
          </w:tcPr>
          <w:p w:rsidR="009F06F6" w:rsidRDefault="009F06F6" w:rsidP="000B66A0">
            <w:r>
              <w:t>3.1.1.1.4   Facility Support for Mission Operations Team [SOC-1928]</w:t>
            </w:r>
          </w:p>
        </w:tc>
        <w:tc>
          <w:tcPr>
            <w:tcW w:w="1710" w:type="dxa"/>
          </w:tcPr>
          <w:p w:rsidR="009F06F6" w:rsidRDefault="009F06F6" w:rsidP="000B66A0">
            <w:r>
              <w:t>Demonstration</w:t>
            </w:r>
          </w:p>
        </w:tc>
      </w:tr>
      <w:tr w:rsidR="009F06F6" w:rsidTr="000B66A0">
        <w:tc>
          <w:tcPr>
            <w:tcW w:w="3888" w:type="dxa"/>
          </w:tcPr>
          <w:p w:rsidR="009F06F6" w:rsidRDefault="009F06F6" w:rsidP="000B66A0">
            <w:r>
              <w:t>3.1.1.3 DMS Lifetime</w:t>
            </w:r>
          </w:p>
          <w:p w:rsidR="009F06F6" w:rsidRDefault="009F06F6" w:rsidP="000B66A0">
            <w:pPr>
              <w:widowControl w:val="0"/>
            </w:pPr>
            <w:r>
              <w:t>[DMS-66]</w:t>
            </w:r>
          </w:p>
        </w:tc>
        <w:tc>
          <w:tcPr>
            <w:tcW w:w="3960" w:type="dxa"/>
          </w:tcPr>
          <w:p w:rsidR="009F06F6" w:rsidRDefault="009F06F6" w:rsidP="000B66A0">
            <w:r>
              <w:t>3.1.1.2.1   S&amp;OC Facilities Lifetime [SOC-49]</w:t>
            </w:r>
          </w:p>
        </w:tc>
        <w:tc>
          <w:tcPr>
            <w:tcW w:w="1710" w:type="dxa"/>
          </w:tcPr>
          <w:p w:rsidR="009F06F6" w:rsidRDefault="009F06F6" w:rsidP="000B66A0">
            <w:r>
              <w:t>Analysis</w:t>
            </w:r>
          </w:p>
        </w:tc>
      </w:tr>
      <w:tr w:rsidR="009F06F6" w:rsidTr="000B66A0">
        <w:tc>
          <w:tcPr>
            <w:tcW w:w="3888" w:type="dxa"/>
          </w:tcPr>
          <w:p w:rsidR="009F06F6" w:rsidRDefault="009F06F6" w:rsidP="000B66A0">
            <w:r>
              <w:t>3.1.2.1 Science Telemetry Volume - Peak Load</w:t>
            </w:r>
          </w:p>
          <w:p w:rsidR="009F06F6" w:rsidRDefault="009F06F6" w:rsidP="000B66A0">
            <w:pPr>
              <w:widowControl w:val="0"/>
            </w:pPr>
            <w:r>
              <w:t>[DMS-114]</w:t>
            </w:r>
          </w:p>
        </w:tc>
        <w:tc>
          <w:tcPr>
            <w:tcW w:w="3960" w:type="dxa"/>
          </w:tcPr>
          <w:p w:rsidR="009F06F6" w:rsidRDefault="009F06F6" w:rsidP="000B66A0">
            <w:r>
              <w:t>3.4.2.3.2   Science Data Receipt Volume - Peak Load [SOC-74]</w:t>
            </w:r>
          </w:p>
        </w:tc>
        <w:tc>
          <w:tcPr>
            <w:tcW w:w="1710" w:type="dxa"/>
          </w:tcPr>
          <w:p w:rsidR="009F06F6" w:rsidRDefault="009F06F6" w:rsidP="000B66A0">
            <w:r>
              <w:t>Test</w:t>
            </w:r>
          </w:p>
        </w:tc>
      </w:tr>
      <w:tr w:rsidR="009F06F6" w:rsidTr="000B66A0">
        <w:tc>
          <w:tcPr>
            <w:tcW w:w="3888" w:type="dxa"/>
          </w:tcPr>
          <w:p w:rsidR="009F06F6" w:rsidRDefault="009F06F6" w:rsidP="000B66A0">
            <w:r>
              <w:t>3.1.2.2 SDP to Ingest Time</w:t>
            </w:r>
          </w:p>
          <w:p w:rsidR="009F06F6" w:rsidRDefault="009F06F6" w:rsidP="000B66A0">
            <w:pPr>
              <w:widowControl w:val="0"/>
            </w:pPr>
            <w:r>
              <w:t>[DMS-109]</w:t>
            </w:r>
          </w:p>
        </w:tc>
        <w:tc>
          <w:tcPr>
            <w:tcW w:w="3960" w:type="dxa"/>
          </w:tcPr>
          <w:p w:rsidR="009F06F6" w:rsidRDefault="009F06F6" w:rsidP="000B66A0">
            <w:r>
              <w:t>3.4.2.3.3   Science Data Archive Performance [SOC-503]</w:t>
            </w:r>
          </w:p>
        </w:tc>
        <w:tc>
          <w:tcPr>
            <w:tcW w:w="1710" w:type="dxa"/>
          </w:tcPr>
          <w:p w:rsidR="009F06F6" w:rsidRDefault="009F06F6" w:rsidP="000B66A0">
            <w:r>
              <w:t>Analysis</w:t>
            </w:r>
          </w:p>
        </w:tc>
      </w:tr>
      <w:tr w:rsidR="009F06F6" w:rsidTr="000B66A0">
        <w:tc>
          <w:tcPr>
            <w:tcW w:w="3888" w:type="dxa"/>
          </w:tcPr>
          <w:p w:rsidR="009F06F6" w:rsidRDefault="009F06F6" w:rsidP="000B66A0">
            <w:r>
              <w:t>3.1.2.3 Ingest Time</w:t>
            </w:r>
          </w:p>
          <w:p w:rsidR="009F06F6" w:rsidRDefault="009F06F6" w:rsidP="000B66A0">
            <w:pPr>
              <w:widowControl w:val="0"/>
            </w:pPr>
            <w:r>
              <w:t>[DMS-496]</w:t>
            </w:r>
          </w:p>
        </w:tc>
        <w:tc>
          <w:tcPr>
            <w:tcW w:w="3960" w:type="dxa"/>
          </w:tcPr>
          <w:p w:rsidR="009F06F6" w:rsidRDefault="009F06F6" w:rsidP="000B66A0">
            <w:r>
              <w:t>3.4.2.3.3   Science Data Archive Performance [SOC-503]</w:t>
            </w:r>
          </w:p>
        </w:tc>
        <w:tc>
          <w:tcPr>
            <w:tcW w:w="1710" w:type="dxa"/>
          </w:tcPr>
          <w:p w:rsidR="009F06F6" w:rsidRDefault="009F06F6" w:rsidP="000B66A0">
            <w:r>
              <w:t>Analysis</w:t>
            </w:r>
          </w:p>
        </w:tc>
      </w:tr>
      <w:tr w:rsidR="009F06F6" w:rsidTr="000B66A0">
        <w:tc>
          <w:tcPr>
            <w:tcW w:w="3888" w:type="dxa"/>
          </w:tcPr>
          <w:p w:rsidR="009F06F6" w:rsidRDefault="009F06F6" w:rsidP="000B66A0">
            <w:r>
              <w:t>3.1.2.4 Level-2b Data Product Time</w:t>
            </w:r>
          </w:p>
          <w:p w:rsidR="009F06F6" w:rsidRDefault="009F06F6" w:rsidP="000B66A0">
            <w:pPr>
              <w:widowControl w:val="0"/>
            </w:pPr>
            <w:r>
              <w:t>[DMS-68]</w:t>
            </w:r>
          </w:p>
        </w:tc>
        <w:tc>
          <w:tcPr>
            <w:tcW w:w="3960" w:type="dxa"/>
          </w:tcPr>
          <w:p w:rsidR="009F06F6" w:rsidRDefault="009F06F6" w:rsidP="000B66A0">
            <w:r>
              <w:t>3.4.5.3.1   Science Data Product Availability [SOC-538]</w:t>
            </w:r>
          </w:p>
        </w:tc>
        <w:tc>
          <w:tcPr>
            <w:tcW w:w="1710" w:type="dxa"/>
          </w:tcPr>
          <w:p w:rsidR="009F06F6" w:rsidRDefault="009F06F6" w:rsidP="000B66A0">
            <w:r>
              <w:t>Test</w:t>
            </w:r>
          </w:p>
        </w:tc>
      </w:tr>
      <w:tr w:rsidR="009F06F6" w:rsidTr="000B66A0">
        <w:tc>
          <w:tcPr>
            <w:tcW w:w="3888" w:type="dxa"/>
          </w:tcPr>
          <w:p w:rsidR="009F06F6" w:rsidRDefault="009F06F6" w:rsidP="000B66A0">
            <w:r>
              <w:t>3.1.2.5 Level-0 to Level-1a Data Processing Rate</w:t>
            </w:r>
          </w:p>
          <w:p w:rsidR="009F06F6" w:rsidRDefault="009F06F6" w:rsidP="000B66A0">
            <w:pPr>
              <w:widowControl w:val="0"/>
            </w:pPr>
            <w:r>
              <w:t>[DMS-69]</w:t>
            </w:r>
          </w:p>
        </w:tc>
        <w:tc>
          <w:tcPr>
            <w:tcW w:w="3960" w:type="dxa"/>
          </w:tcPr>
          <w:p w:rsidR="009F06F6" w:rsidRDefault="009F06F6" w:rsidP="000B66A0">
            <w:r>
              <w:t>3.4.2.3.1   Science Data Volume [SOC-72]</w:t>
            </w:r>
          </w:p>
        </w:tc>
        <w:tc>
          <w:tcPr>
            <w:tcW w:w="1710" w:type="dxa"/>
          </w:tcPr>
          <w:p w:rsidR="009F06F6" w:rsidRDefault="009F06F6" w:rsidP="000B66A0">
            <w:r>
              <w:t>Demonstration</w:t>
            </w:r>
          </w:p>
        </w:tc>
      </w:tr>
      <w:tr w:rsidR="009F06F6" w:rsidTr="000B66A0">
        <w:tc>
          <w:tcPr>
            <w:tcW w:w="3888" w:type="dxa"/>
          </w:tcPr>
          <w:p w:rsidR="009F06F6" w:rsidRDefault="009F06F6" w:rsidP="000B66A0">
            <w:r>
              <w:t>3.1.2.6 Level-1a Data Storage Rate</w:t>
            </w:r>
          </w:p>
          <w:p w:rsidR="009F06F6" w:rsidRDefault="009F06F6" w:rsidP="000B66A0">
            <w:pPr>
              <w:widowControl w:val="0"/>
            </w:pPr>
            <w:r>
              <w:t>[DMS-497]</w:t>
            </w:r>
          </w:p>
        </w:tc>
        <w:tc>
          <w:tcPr>
            <w:tcW w:w="3960" w:type="dxa"/>
          </w:tcPr>
          <w:p w:rsidR="009F06F6" w:rsidRDefault="009F06F6" w:rsidP="000B66A0">
            <w:r>
              <w:t>3.4.2.3.3   Science Data Archive Performance [SOC-503]</w:t>
            </w:r>
          </w:p>
        </w:tc>
        <w:tc>
          <w:tcPr>
            <w:tcW w:w="1710" w:type="dxa"/>
          </w:tcPr>
          <w:p w:rsidR="009F06F6" w:rsidRDefault="009F06F6" w:rsidP="000B66A0">
            <w:r>
              <w:t>Demonstration</w:t>
            </w:r>
          </w:p>
        </w:tc>
      </w:tr>
      <w:tr w:rsidR="009F06F6" w:rsidTr="000B66A0">
        <w:tc>
          <w:tcPr>
            <w:tcW w:w="3888" w:type="dxa"/>
          </w:tcPr>
          <w:p w:rsidR="009F06F6" w:rsidRDefault="009F06F6" w:rsidP="000B66A0">
            <w:r>
              <w:t>3.1.2.7 Level-1a to Level-1b Data Processing Rate</w:t>
            </w:r>
          </w:p>
          <w:p w:rsidR="009F06F6" w:rsidRDefault="009F06F6" w:rsidP="000B66A0">
            <w:pPr>
              <w:widowControl w:val="0"/>
            </w:pPr>
            <w:r>
              <w:t>[DMS-261]</w:t>
            </w:r>
          </w:p>
        </w:tc>
        <w:tc>
          <w:tcPr>
            <w:tcW w:w="3960" w:type="dxa"/>
          </w:tcPr>
          <w:p w:rsidR="009F06F6" w:rsidRDefault="009F06F6" w:rsidP="000B66A0">
            <w:r>
              <w:t>3.4.2.3.1   Science Data Volume [SOC-72]</w:t>
            </w:r>
          </w:p>
        </w:tc>
        <w:tc>
          <w:tcPr>
            <w:tcW w:w="1710" w:type="dxa"/>
          </w:tcPr>
          <w:p w:rsidR="009F06F6" w:rsidRDefault="009F06F6" w:rsidP="000B66A0">
            <w:r>
              <w:t>Demonstration</w:t>
            </w:r>
          </w:p>
        </w:tc>
      </w:tr>
      <w:tr w:rsidR="009F06F6" w:rsidTr="000B66A0">
        <w:tc>
          <w:tcPr>
            <w:tcW w:w="3888" w:type="dxa"/>
          </w:tcPr>
          <w:p w:rsidR="009F06F6" w:rsidRDefault="009F06F6" w:rsidP="000B66A0">
            <w:r>
              <w:t>3.1.2.8 Level-1b Data Storage Rate</w:t>
            </w:r>
          </w:p>
          <w:p w:rsidR="009F06F6" w:rsidRDefault="009F06F6" w:rsidP="000B66A0">
            <w:pPr>
              <w:widowControl w:val="0"/>
            </w:pPr>
            <w:r>
              <w:t>[DMS-498]</w:t>
            </w:r>
          </w:p>
        </w:tc>
        <w:tc>
          <w:tcPr>
            <w:tcW w:w="3960" w:type="dxa"/>
          </w:tcPr>
          <w:p w:rsidR="009F06F6" w:rsidRDefault="009F06F6" w:rsidP="000B66A0">
            <w:r>
              <w:t>3.4.2.3.3   Science Data Archive Performance [SOC-503]</w:t>
            </w:r>
          </w:p>
        </w:tc>
        <w:tc>
          <w:tcPr>
            <w:tcW w:w="1710" w:type="dxa"/>
          </w:tcPr>
          <w:p w:rsidR="009F06F6" w:rsidRDefault="009F06F6" w:rsidP="000B66A0">
            <w:r>
              <w:t>Demonstration</w:t>
            </w:r>
          </w:p>
        </w:tc>
      </w:tr>
      <w:tr w:rsidR="009F06F6" w:rsidTr="000B66A0">
        <w:tc>
          <w:tcPr>
            <w:tcW w:w="3888" w:type="dxa"/>
          </w:tcPr>
          <w:p w:rsidR="009F06F6" w:rsidRDefault="009F06F6" w:rsidP="000B66A0">
            <w:r>
              <w:t>3.1.2.9 Level-1b to Level-2a Data Processing Rate</w:t>
            </w:r>
          </w:p>
          <w:p w:rsidR="009F06F6" w:rsidRDefault="009F06F6" w:rsidP="000B66A0">
            <w:pPr>
              <w:widowControl w:val="0"/>
            </w:pPr>
            <w:r>
              <w:t>[DMS-263]</w:t>
            </w:r>
          </w:p>
        </w:tc>
        <w:tc>
          <w:tcPr>
            <w:tcW w:w="3960" w:type="dxa"/>
          </w:tcPr>
          <w:p w:rsidR="009F06F6" w:rsidRDefault="009F06F6" w:rsidP="000B66A0">
            <w:r>
              <w:t>3.4.5.3.1   Science Data Product Availability [SOC-538]</w:t>
            </w:r>
          </w:p>
        </w:tc>
        <w:tc>
          <w:tcPr>
            <w:tcW w:w="1710" w:type="dxa"/>
          </w:tcPr>
          <w:p w:rsidR="009F06F6" w:rsidRDefault="009F06F6" w:rsidP="000B66A0">
            <w:r>
              <w:t>Demonstration</w:t>
            </w:r>
          </w:p>
        </w:tc>
      </w:tr>
      <w:tr w:rsidR="009F06F6" w:rsidTr="000B66A0">
        <w:tc>
          <w:tcPr>
            <w:tcW w:w="3888" w:type="dxa"/>
          </w:tcPr>
          <w:p w:rsidR="009F06F6" w:rsidRDefault="009F06F6" w:rsidP="000B66A0">
            <w:r>
              <w:t>3.1.2.10 Level-2a to Level-2b Data Processing Rate</w:t>
            </w:r>
          </w:p>
          <w:p w:rsidR="009F06F6" w:rsidRDefault="009F06F6" w:rsidP="000B66A0">
            <w:pPr>
              <w:widowControl w:val="0"/>
            </w:pPr>
            <w:r>
              <w:t>[DMS-494]</w:t>
            </w:r>
          </w:p>
        </w:tc>
        <w:tc>
          <w:tcPr>
            <w:tcW w:w="3960" w:type="dxa"/>
          </w:tcPr>
          <w:p w:rsidR="009F06F6" w:rsidRDefault="009F06F6" w:rsidP="000B66A0">
            <w:r>
              <w:t>3.4.5.3.1   Science Data Product Availability [SOC-538]</w:t>
            </w:r>
          </w:p>
        </w:tc>
        <w:tc>
          <w:tcPr>
            <w:tcW w:w="1710" w:type="dxa"/>
          </w:tcPr>
          <w:p w:rsidR="009F06F6" w:rsidRDefault="009F06F6" w:rsidP="000B66A0">
            <w:r>
              <w:t>Demonstration</w:t>
            </w:r>
          </w:p>
        </w:tc>
      </w:tr>
      <w:tr w:rsidR="009F06F6" w:rsidTr="000B66A0">
        <w:tc>
          <w:tcPr>
            <w:tcW w:w="3888" w:type="dxa"/>
          </w:tcPr>
          <w:p w:rsidR="009F06F6" w:rsidRDefault="009F06F6" w:rsidP="000B66A0">
            <w:r>
              <w:t>3.1.2.11 Level-2b to Level-3 Data Processing Rate</w:t>
            </w:r>
          </w:p>
          <w:p w:rsidR="009F06F6" w:rsidRDefault="009F06F6" w:rsidP="000B66A0">
            <w:pPr>
              <w:widowControl w:val="0"/>
            </w:pPr>
            <w:r>
              <w:t>[DMS-495]</w:t>
            </w:r>
          </w:p>
        </w:tc>
        <w:tc>
          <w:tcPr>
            <w:tcW w:w="3960" w:type="dxa"/>
          </w:tcPr>
          <w:p w:rsidR="009F06F6" w:rsidRDefault="009F06F6" w:rsidP="000B66A0">
            <w:r>
              <w:t>3.4.5.3.1   Science Data Product Availability [SOC-538]</w:t>
            </w:r>
          </w:p>
        </w:tc>
        <w:tc>
          <w:tcPr>
            <w:tcW w:w="1710" w:type="dxa"/>
          </w:tcPr>
          <w:p w:rsidR="009F06F6" w:rsidRDefault="009F06F6" w:rsidP="000B66A0">
            <w:r>
              <w:t>Demonstration</w:t>
            </w:r>
          </w:p>
        </w:tc>
      </w:tr>
      <w:tr w:rsidR="009F06F6" w:rsidTr="000B66A0">
        <w:tc>
          <w:tcPr>
            <w:tcW w:w="3888" w:type="dxa"/>
          </w:tcPr>
          <w:p w:rsidR="009F06F6" w:rsidRDefault="009F06F6" w:rsidP="000B66A0">
            <w:r>
              <w:t>3.1.2.12 Engineering Database Processing Rate</w:t>
            </w:r>
          </w:p>
          <w:p w:rsidR="009F06F6" w:rsidRDefault="009F06F6" w:rsidP="000B66A0">
            <w:pPr>
              <w:widowControl w:val="0"/>
            </w:pPr>
            <w:r>
              <w:t>[DMS-262]</w:t>
            </w:r>
          </w:p>
        </w:tc>
        <w:tc>
          <w:tcPr>
            <w:tcW w:w="3960" w:type="dxa"/>
          </w:tcPr>
          <w:p w:rsidR="009F06F6" w:rsidRDefault="009F06F6" w:rsidP="000B66A0">
            <w:r>
              <w:t>3.4.5.3.1   Science Data Product Availability [SOC-538]</w:t>
            </w:r>
          </w:p>
        </w:tc>
        <w:tc>
          <w:tcPr>
            <w:tcW w:w="1710" w:type="dxa"/>
          </w:tcPr>
          <w:p w:rsidR="009F06F6" w:rsidRDefault="009F06F6" w:rsidP="000B66A0">
            <w:r>
              <w:t>Analysis</w:t>
            </w:r>
          </w:p>
        </w:tc>
      </w:tr>
      <w:tr w:rsidR="009F06F6" w:rsidTr="000B66A0">
        <w:tc>
          <w:tcPr>
            <w:tcW w:w="3888" w:type="dxa"/>
          </w:tcPr>
          <w:p w:rsidR="009F06F6" w:rsidRDefault="009F06F6" w:rsidP="000B66A0">
            <w:r>
              <w:t>3.1.2.13 WFS&amp;C Data Processing Rate</w:t>
            </w:r>
          </w:p>
          <w:p w:rsidR="009F06F6" w:rsidRDefault="009F06F6" w:rsidP="000B66A0">
            <w:pPr>
              <w:widowControl w:val="0"/>
            </w:pPr>
            <w:r>
              <w:t>[DMS-269]</w:t>
            </w:r>
          </w:p>
        </w:tc>
        <w:tc>
          <w:tcPr>
            <w:tcW w:w="3960" w:type="dxa"/>
          </w:tcPr>
          <w:p w:rsidR="009F06F6" w:rsidRDefault="009F06F6" w:rsidP="000B66A0">
            <w:r>
              <w:t>3.4.5.3.2   Science Data Product Availability for Designated Visits [SOC-561]</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3.2.1.1 SI FOV Pointing Knowledge</w:t>
            </w:r>
          </w:p>
          <w:p w:rsidR="009F06F6" w:rsidRDefault="009F06F6" w:rsidP="000B66A0">
            <w:pPr>
              <w:widowControl w:val="0"/>
            </w:pPr>
            <w:r>
              <w:t>[DMS-67]</w:t>
            </w:r>
          </w:p>
        </w:tc>
        <w:tc>
          <w:tcPr>
            <w:tcW w:w="3960" w:type="dxa"/>
          </w:tcPr>
          <w:p w:rsidR="009F06F6" w:rsidRDefault="009F06F6" w:rsidP="000B66A0">
            <w:r>
              <w:t>3.4.3.2.4   SI FOV Pointing Knowledge [SOC-1640]</w:t>
            </w:r>
          </w:p>
        </w:tc>
        <w:tc>
          <w:tcPr>
            <w:tcW w:w="1710" w:type="dxa"/>
          </w:tcPr>
          <w:p w:rsidR="009F06F6" w:rsidRDefault="009F06F6" w:rsidP="000B66A0">
            <w:r>
              <w:t>Analysis</w:t>
            </w:r>
          </w:p>
        </w:tc>
      </w:tr>
      <w:tr w:rsidR="009F06F6" w:rsidTr="000B66A0">
        <w:tc>
          <w:tcPr>
            <w:tcW w:w="3888" w:type="dxa"/>
          </w:tcPr>
          <w:p w:rsidR="009F06F6" w:rsidRDefault="009F06F6" w:rsidP="000B66A0">
            <w:r>
              <w:t>3.2.1.2 FGS to ACS Roll Alignment Accuracy</w:t>
            </w:r>
          </w:p>
          <w:p w:rsidR="009F06F6" w:rsidRDefault="009F06F6" w:rsidP="000B66A0">
            <w:pPr>
              <w:widowControl w:val="0"/>
            </w:pPr>
            <w:r>
              <w:t>[DMS-266]</w:t>
            </w:r>
          </w:p>
        </w:tc>
        <w:tc>
          <w:tcPr>
            <w:tcW w:w="3960" w:type="dxa"/>
          </w:tcPr>
          <w:p w:rsidR="009F06F6" w:rsidRDefault="009F06F6" w:rsidP="000B66A0">
            <w:r>
              <w:t>3.4.3.2.1   FGS to ACS Roll Alignment Accuracy [SOC-3364]</w:t>
            </w:r>
          </w:p>
        </w:tc>
        <w:tc>
          <w:tcPr>
            <w:tcW w:w="1710" w:type="dxa"/>
          </w:tcPr>
          <w:p w:rsidR="009F06F6" w:rsidRDefault="009F06F6" w:rsidP="000B66A0">
            <w:r>
              <w:t>Analysis</w:t>
            </w:r>
          </w:p>
        </w:tc>
      </w:tr>
      <w:tr w:rsidR="009F06F6" w:rsidTr="000B66A0">
        <w:tc>
          <w:tcPr>
            <w:tcW w:w="3888" w:type="dxa"/>
          </w:tcPr>
          <w:p w:rsidR="009F06F6" w:rsidRDefault="009F06F6" w:rsidP="000B66A0">
            <w:r>
              <w:t>3.2.1.3 SI to FGS Pointing Alignment Accuracy</w:t>
            </w:r>
          </w:p>
          <w:p w:rsidR="009F06F6" w:rsidRDefault="009F06F6" w:rsidP="000B66A0">
            <w:pPr>
              <w:widowControl w:val="0"/>
            </w:pPr>
            <w:r>
              <w:t>[DMS-267]</w:t>
            </w:r>
          </w:p>
        </w:tc>
        <w:tc>
          <w:tcPr>
            <w:tcW w:w="3960" w:type="dxa"/>
          </w:tcPr>
          <w:p w:rsidR="009F06F6" w:rsidRDefault="009F06F6" w:rsidP="000B66A0">
            <w:r>
              <w:t>3.4.3.2.2   SI to FGS Pointing Alignment Accuracy [SOC-3399]</w:t>
            </w:r>
          </w:p>
        </w:tc>
        <w:tc>
          <w:tcPr>
            <w:tcW w:w="1710" w:type="dxa"/>
          </w:tcPr>
          <w:p w:rsidR="009F06F6" w:rsidRDefault="009F06F6" w:rsidP="000B66A0">
            <w:r>
              <w:t>Analysis</w:t>
            </w:r>
          </w:p>
        </w:tc>
      </w:tr>
      <w:tr w:rsidR="009F06F6" w:rsidTr="000B66A0">
        <w:tc>
          <w:tcPr>
            <w:tcW w:w="3888" w:type="dxa"/>
          </w:tcPr>
          <w:p w:rsidR="009F06F6" w:rsidRDefault="009F06F6" w:rsidP="000B66A0">
            <w:r>
              <w:t>3.2.1.4 SI to FGS Roll Alignment Accuracy</w:t>
            </w:r>
          </w:p>
          <w:p w:rsidR="009F06F6" w:rsidRDefault="009F06F6" w:rsidP="000B66A0">
            <w:pPr>
              <w:widowControl w:val="0"/>
            </w:pPr>
            <w:r>
              <w:t>[DMS-265]</w:t>
            </w:r>
          </w:p>
        </w:tc>
        <w:tc>
          <w:tcPr>
            <w:tcW w:w="3960" w:type="dxa"/>
          </w:tcPr>
          <w:p w:rsidR="009F06F6" w:rsidRDefault="009F06F6" w:rsidP="000B66A0">
            <w:r>
              <w:t>3.4.3.2.3   SI to FGS Roll Alignment Accuracy [SOC-3402]</w:t>
            </w:r>
          </w:p>
        </w:tc>
        <w:tc>
          <w:tcPr>
            <w:tcW w:w="1710" w:type="dxa"/>
          </w:tcPr>
          <w:p w:rsidR="009F06F6" w:rsidRDefault="009F06F6" w:rsidP="000B66A0">
            <w:r>
              <w:t>Analysis</w:t>
            </w:r>
          </w:p>
        </w:tc>
      </w:tr>
      <w:tr w:rsidR="009F06F6" w:rsidTr="000B66A0">
        <w:tc>
          <w:tcPr>
            <w:tcW w:w="3888" w:type="dxa"/>
          </w:tcPr>
          <w:p w:rsidR="009F06F6" w:rsidRDefault="009F06F6" w:rsidP="000B66A0">
            <w:r>
              <w:t>3.2.1.5 Field Distortion Uncertainty</w:t>
            </w:r>
          </w:p>
          <w:p w:rsidR="009F06F6" w:rsidRDefault="009F06F6" w:rsidP="000B66A0">
            <w:pPr>
              <w:widowControl w:val="0"/>
            </w:pPr>
            <w:r>
              <w:t>[DMS-268]</w:t>
            </w:r>
          </w:p>
        </w:tc>
        <w:tc>
          <w:tcPr>
            <w:tcW w:w="3960" w:type="dxa"/>
          </w:tcPr>
          <w:p w:rsidR="009F06F6" w:rsidRDefault="009F06F6" w:rsidP="000B66A0">
            <w:r>
              <w:t>3.4.3.2.5   Field Distortion Uncertainty [SOC-2686]</w:t>
            </w:r>
          </w:p>
        </w:tc>
        <w:tc>
          <w:tcPr>
            <w:tcW w:w="1710" w:type="dxa"/>
          </w:tcPr>
          <w:p w:rsidR="009F06F6" w:rsidRDefault="009F06F6" w:rsidP="000B66A0">
            <w:r>
              <w:t>Analysis</w:t>
            </w:r>
          </w:p>
        </w:tc>
      </w:tr>
      <w:tr w:rsidR="009F06F6" w:rsidTr="000B66A0">
        <w:tc>
          <w:tcPr>
            <w:tcW w:w="3888" w:type="dxa"/>
          </w:tcPr>
          <w:p w:rsidR="009F06F6" w:rsidRDefault="009F06F6" w:rsidP="000B66A0">
            <w:r>
              <w:t>3.3.1.1 International System of Units</w:t>
            </w:r>
          </w:p>
          <w:p w:rsidR="009F06F6" w:rsidRDefault="009F06F6" w:rsidP="000B66A0">
            <w:pPr>
              <w:widowControl w:val="0"/>
            </w:pPr>
            <w:r>
              <w:t>[DMS-59]</w:t>
            </w:r>
          </w:p>
        </w:tc>
        <w:tc>
          <w:tcPr>
            <w:tcW w:w="3960" w:type="dxa"/>
          </w:tcPr>
          <w:p w:rsidR="009F06F6" w:rsidRDefault="009F06F6" w:rsidP="000B66A0">
            <w:r>
              <w:t>3.1.2.2.1   Units [SOC-1562]</w:t>
            </w:r>
          </w:p>
        </w:tc>
        <w:tc>
          <w:tcPr>
            <w:tcW w:w="1710" w:type="dxa"/>
          </w:tcPr>
          <w:p w:rsidR="009F06F6" w:rsidRDefault="009F06F6" w:rsidP="000B66A0">
            <w:r>
              <w:t>Inspection</w:t>
            </w:r>
          </w:p>
        </w:tc>
      </w:tr>
      <w:tr w:rsidR="009F06F6" w:rsidTr="000B66A0">
        <w:tc>
          <w:tcPr>
            <w:tcW w:w="3888" w:type="dxa"/>
          </w:tcPr>
          <w:p w:rsidR="009F06F6" w:rsidRDefault="009F06F6" w:rsidP="000B66A0">
            <w:r>
              <w:t>3.3.1.2 Binary Units</w:t>
            </w:r>
          </w:p>
          <w:p w:rsidR="009F06F6" w:rsidRDefault="009F06F6" w:rsidP="000B66A0">
            <w:pPr>
              <w:widowControl w:val="0"/>
            </w:pPr>
            <w:r>
              <w:t>[DMS-58]</w:t>
            </w:r>
          </w:p>
        </w:tc>
        <w:tc>
          <w:tcPr>
            <w:tcW w:w="3960" w:type="dxa"/>
          </w:tcPr>
          <w:p w:rsidR="009F06F6" w:rsidRDefault="009F06F6" w:rsidP="000B66A0">
            <w:r>
              <w:t>3.1.2.2.1   Units [SOC-1562]</w:t>
            </w:r>
          </w:p>
        </w:tc>
        <w:tc>
          <w:tcPr>
            <w:tcW w:w="1710" w:type="dxa"/>
          </w:tcPr>
          <w:p w:rsidR="009F06F6" w:rsidRDefault="009F06F6" w:rsidP="000B66A0">
            <w:r>
              <w:t>Inspection</w:t>
            </w:r>
          </w:p>
        </w:tc>
      </w:tr>
      <w:tr w:rsidR="009F06F6" w:rsidTr="000B66A0">
        <w:tc>
          <w:tcPr>
            <w:tcW w:w="3888" w:type="dxa"/>
          </w:tcPr>
          <w:p w:rsidR="009F06F6" w:rsidRDefault="009F06F6" w:rsidP="000B66A0">
            <w:r>
              <w:t>3.3.1.3 Keyword Dictionary</w:t>
            </w:r>
          </w:p>
          <w:p w:rsidR="009F06F6" w:rsidRDefault="009F06F6" w:rsidP="000B66A0">
            <w:pPr>
              <w:widowControl w:val="0"/>
            </w:pPr>
            <w:r>
              <w:t>[DMS-56]</w:t>
            </w:r>
          </w:p>
        </w:tc>
        <w:tc>
          <w:tcPr>
            <w:tcW w:w="3960" w:type="dxa"/>
          </w:tcPr>
          <w:p w:rsidR="009F06F6" w:rsidRDefault="009F06F6" w:rsidP="000B66A0">
            <w:r>
              <w:t>3.4.2.1.2   Level 1 Processing [SOC-1689]</w:t>
            </w:r>
          </w:p>
        </w:tc>
        <w:tc>
          <w:tcPr>
            <w:tcW w:w="1710" w:type="dxa"/>
          </w:tcPr>
          <w:p w:rsidR="009F06F6" w:rsidRDefault="009F06F6" w:rsidP="000B66A0">
            <w:r>
              <w:t>Inspection</w:t>
            </w:r>
          </w:p>
        </w:tc>
      </w:tr>
      <w:tr w:rsidR="009F06F6" w:rsidTr="000B66A0">
        <w:tc>
          <w:tcPr>
            <w:tcW w:w="3888" w:type="dxa"/>
          </w:tcPr>
          <w:p w:rsidR="009F06F6" w:rsidRDefault="009F06F6" w:rsidP="000B66A0">
            <w:r>
              <w:t>3.3.1.4 IVOA Standards</w:t>
            </w:r>
          </w:p>
          <w:p w:rsidR="009F06F6" w:rsidRDefault="009F06F6" w:rsidP="000B66A0">
            <w:pPr>
              <w:widowControl w:val="0"/>
            </w:pPr>
            <w:r>
              <w:t>[DMS-55]</w:t>
            </w:r>
          </w:p>
        </w:tc>
        <w:tc>
          <w:tcPr>
            <w:tcW w:w="3960" w:type="dxa"/>
          </w:tcPr>
          <w:p w:rsidR="009F06F6" w:rsidRDefault="009F06F6" w:rsidP="000B66A0">
            <w:r>
              <w:t>3.4.1.2.1.2   Science Archive Catalog Access [SOC-492]</w:t>
            </w:r>
          </w:p>
        </w:tc>
        <w:tc>
          <w:tcPr>
            <w:tcW w:w="1710" w:type="dxa"/>
          </w:tcPr>
          <w:p w:rsidR="009F06F6" w:rsidRDefault="009F06F6" w:rsidP="000B66A0">
            <w:r>
              <w:t>Inspection</w:t>
            </w:r>
          </w:p>
        </w:tc>
      </w:tr>
      <w:tr w:rsidR="009F06F6" w:rsidTr="000B66A0">
        <w:tc>
          <w:tcPr>
            <w:tcW w:w="3888" w:type="dxa"/>
          </w:tcPr>
          <w:p w:rsidR="009F06F6" w:rsidRDefault="009F06F6" w:rsidP="000B66A0">
            <w:r>
              <w:t>3.3.1.5 Data Set Processing History</w:t>
            </w:r>
          </w:p>
          <w:p w:rsidR="009F06F6" w:rsidRDefault="009F06F6" w:rsidP="000B66A0">
            <w:pPr>
              <w:widowControl w:val="0"/>
            </w:pPr>
            <w:r>
              <w:t>[DMS-54]</w:t>
            </w:r>
          </w:p>
        </w:tc>
        <w:tc>
          <w:tcPr>
            <w:tcW w:w="3960" w:type="dxa"/>
          </w:tcPr>
          <w:p w:rsidR="009F06F6" w:rsidRDefault="009F06F6" w:rsidP="000B66A0">
            <w:r>
              <w:t>3.4.2.1.2   Level 1 Processing [SOC-1689]</w:t>
            </w:r>
          </w:p>
        </w:tc>
        <w:tc>
          <w:tcPr>
            <w:tcW w:w="1710" w:type="dxa"/>
          </w:tcPr>
          <w:p w:rsidR="009F06F6" w:rsidRDefault="009F06F6" w:rsidP="000B66A0">
            <w:r>
              <w:t>Inspection</w:t>
            </w:r>
          </w:p>
        </w:tc>
      </w:tr>
      <w:tr w:rsidR="009F06F6" w:rsidTr="000B66A0">
        <w:tc>
          <w:tcPr>
            <w:tcW w:w="3888" w:type="dxa"/>
          </w:tcPr>
          <w:p w:rsidR="009F06F6" w:rsidRDefault="009F06F6" w:rsidP="000B66A0">
            <w:r>
              <w:t>3.3.2.1 Science Data Product Generation</w:t>
            </w:r>
          </w:p>
          <w:p w:rsidR="009F06F6" w:rsidRDefault="009F06F6" w:rsidP="000B66A0">
            <w:pPr>
              <w:widowControl w:val="0"/>
            </w:pPr>
            <w:r>
              <w:t>[DMS-234]</w:t>
            </w:r>
          </w:p>
        </w:tc>
        <w:tc>
          <w:tcPr>
            <w:tcW w:w="3960" w:type="dxa"/>
          </w:tcPr>
          <w:p w:rsidR="009F06F6" w:rsidRDefault="009F06F6" w:rsidP="000B66A0">
            <w:r>
              <w:t>3.4.5.1.3   Science Data Product Generation [SOC-529]</w:t>
            </w:r>
          </w:p>
        </w:tc>
        <w:tc>
          <w:tcPr>
            <w:tcW w:w="1710" w:type="dxa"/>
          </w:tcPr>
          <w:p w:rsidR="009F06F6" w:rsidRDefault="009F06F6" w:rsidP="000B66A0">
            <w:r>
              <w:t>Demonstration</w:t>
            </w:r>
          </w:p>
        </w:tc>
      </w:tr>
      <w:tr w:rsidR="009F06F6" w:rsidTr="000B66A0">
        <w:tc>
          <w:tcPr>
            <w:tcW w:w="3888" w:type="dxa"/>
          </w:tcPr>
          <w:p w:rsidR="009F06F6" w:rsidRDefault="009F06F6" w:rsidP="000B66A0">
            <w:r>
              <w:t>3.3.2.2 Science Data Product Format</w:t>
            </w:r>
          </w:p>
          <w:p w:rsidR="009F06F6" w:rsidRDefault="009F06F6" w:rsidP="000B66A0">
            <w:pPr>
              <w:widowControl w:val="0"/>
            </w:pPr>
            <w:r>
              <w:t>[DMS-264]</w:t>
            </w:r>
          </w:p>
        </w:tc>
        <w:tc>
          <w:tcPr>
            <w:tcW w:w="3960" w:type="dxa"/>
          </w:tcPr>
          <w:p w:rsidR="009F06F6" w:rsidRDefault="009F06F6" w:rsidP="000B66A0">
            <w:r>
              <w:t>3.4.1.2.1.6   Science Data Product Format [SOC-3405]</w:t>
            </w:r>
          </w:p>
        </w:tc>
        <w:tc>
          <w:tcPr>
            <w:tcW w:w="1710" w:type="dxa"/>
          </w:tcPr>
          <w:p w:rsidR="009F06F6" w:rsidRDefault="009F06F6" w:rsidP="000B66A0">
            <w:r>
              <w:t>Inspection</w:t>
            </w:r>
          </w:p>
        </w:tc>
      </w:tr>
      <w:tr w:rsidR="009F06F6" w:rsidTr="000B66A0">
        <w:tc>
          <w:tcPr>
            <w:tcW w:w="3888" w:type="dxa"/>
          </w:tcPr>
          <w:p w:rsidR="009F06F6" w:rsidRDefault="009F06F6" w:rsidP="000B66A0">
            <w:r>
              <w:t>3.3.2.3 FITS Standard</w:t>
            </w:r>
          </w:p>
          <w:p w:rsidR="009F06F6" w:rsidRDefault="009F06F6" w:rsidP="000B66A0">
            <w:pPr>
              <w:widowControl w:val="0"/>
            </w:pPr>
            <w:r>
              <w:t>[DMS-57]</w:t>
            </w:r>
          </w:p>
        </w:tc>
        <w:tc>
          <w:tcPr>
            <w:tcW w:w="3960" w:type="dxa"/>
          </w:tcPr>
          <w:p w:rsidR="009F06F6" w:rsidRDefault="009F06F6" w:rsidP="000B66A0">
            <w:r>
              <w:t>3.4.1.2.1.6   Science Data Product Format [SOC-3405]</w:t>
            </w:r>
          </w:p>
        </w:tc>
        <w:tc>
          <w:tcPr>
            <w:tcW w:w="1710" w:type="dxa"/>
          </w:tcPr>
          <w:p w:rsidR="009F06F6" w:rsidRDefault="009F06F6" w:rsidP="000B66A0">
            <w:r>
              <w:t>Inspection</w:t>
            </w:r>
          </w:p>
        </w:tc>
      </w:tr>
      <w:tr w:rsidR="009F06F6" w:rsidTr="000B66A0">
        <w:tc>
          <w:tcPr>
            <w:tcW w:w="3888" w:type="dxa"/>
          </w:tcPr>
          <w:p w:rsidR="009F06F6" w:rsidRDefault="009F06F6" w:rsidP="000B66A0">
            <w:r>
              <w:t>3.4.1.1 Data Processing Working Disk Space</w:t>
            </w:r>
          </w:p>
          <w:p w:rsidR="009F06F6" w:rsidRDefault="009F06F6" w:rsidP="000B66A0">
            <w:pPr>
              <w:widowControl w:val="0"/>
            </w:pPr>
            <w:r>
              <w:t>[DMS-53]</w:t>
            </w:r>
          </w:p>
        </w:tc>
        <w:tc>
          <w:tcPr>
            <w:tcW w:w="3960" w:type="dxa"/>
          </w:tcPr>
          <w:p w:rsidR="009F06F6" w:rsidRDefault="009F06F6" w:rsidP="000B66A0">
            <w:r>
              <w:t>3.4.2.1.2   Level 1 Processing [SOC-1689]</w:t>
            </w:r>
          </w:p>
        </w:tc>
        <w:tc>
          <w:tcPr>
            <w:tcW w:w="1710" w:type="dxa"/>
          </w:tcPr>
          <w:p w:rsidR="009F06F6" w:rsidRDefault="009F06F6" w:rsidP="000B66A0">
            <w:r>
              <w:t>Analysis</w:t>
            </w:r>
          </w:p>
        </w:tc>
      </w:tr>
      <w:tr w:rsidR="009F06F6" w:rsidTr="000B66A0">
        <w:tc>
          <w:tcPr>
            <w:tcW w:w="3888" w:type="dxa"/>
          </w:tcPr>
          <w:p w:rsidR="009F06F6" w:rsidRDefault="009F06F6" w:rsidP="000B66A0">
            <w:r>
              <w:t>3.4.2.1 Test System Mimics Operations</w:t>
            </w:r>
          </w:p>
          <w:p w:rsidR="009F06F6" w:rsidRDefault="009F06F6" w:rsidP="000B66A0">
            <w:pPr>
              <w:widowControl w:val="0"/>
            </w:pPr>
            <w:r>
              <w:t>[DMS-52]</w:t>
            </w:r>
          </w:p>
        </w:tc>
        <w:tc>
          <w:tcPr>
            <w:tcW w:w="3960" w:type="dxa"/>
          </w:tcPr>
          <w:p w:rsidR="009F06F6" w:rsidRDefault="009F06F6" w:rsidP="000B66A0">
            <w:r>
              <w:t>3.4.1.6.1   Software Testing During Operations [SOC-1779]</w:t>
            </w:r>
          </w:p>
        </w:tc>
        <w:tc>
          <w:tcPr>
            <w:tcW w:w="1710" w:type="dxa"/>
          </w:tcPr>
          <w:p w:rsidR="009F06F6" w:rsidRDefault="009F06F6" w:rsidP="000B66A0">
            <w:r>
              <w:t>Demonstration</w:t>
            </w:r>
          </w:p>
        </w:tc>
      </w:tr>
      <w:tr w:rsidR="009F06F6" w:rsidTr="000B66A0">
        <w:tc>
          <w:tcPr>
            <w:tcW w:w="3888" w:type="dxa"/>
          </w:tcPr>
          <w:p w:rsidR="009F06F6" w:rsidRDefault="009F06F6" w:rsidP="000B66A0">
            <w:r>
              <w:t>3.4.3.1 Data Security</w:t>
            </w:r>
          </w:p>
          <w:p w:rsidR="009F06F6" w:rsidRDefault="009F06F6" w:rsidP="000B66A0">
            <w:pPr>
              <w:widowControl w:val="0"/>
            </w:pPr>
            <w:r>
              <w:t>[DMS-49]</w:t>
            </w:r>
          </w:p>
        </w:tc>
        <w:tc>
          <w:tcPr>
            <w:tcW w:w="3960" w:type="dxa"/>
          </w:tcPr>
          <w:p w:rsidR="009F06F6" w:rsidRDefault="009F06F6" w:rsidP="000B66A0">
            <w:r>
              <w:t>3.4.1.4.1   Data Security [SOC-1754]</w:t>
            </w:r>
          </w:p>
        </w:tc>
        <w:tc>
          <w:tcPr>
            <w:tcW w:w="1710" w:type="dxa"/>
          </w:tcPr>
          <w:p w:rsidR="009F06F6" w:rsidRDefault="009F06F6" w:rsidP="000B66A0">
            <w:r>
              <w:t>Inspection</w:t>
            </w:r>
          </w:p>
        </w:tc>
      </w:tr>
      <w:tr w:rsidR="009F06F6" w:rsidTr="000B66A0">
        <w:tc>
          <w:tcPr>
            <w:tcW w:w="3888" w:type="dxa"/>
          </w:tcPr>
          <w:p w:rsidR="009F06F6" w:rsidRDefault="009F06F6" w:rsidP="000B66A0">
            <w:r>
              <w:t>3.4.3.2 Unauthorized Access</w:t>
            </w:r>
          </w:p>
          <w:p w:rsidR="009F06F6" w:rsidRDefault="009F06F6" w:rsidP="000B66A0">
            <w:pPr>
              <w:widowControl w:val="0"/>
            </w:pPr>
            <w:r>
              <w:t>[DMS-48]</w:t>
            </w:r>
          </w:p>
        </w:tc>
        <w:tc>
          <w:tcPr>
            <w:tcW w:w="3960" w:type="dxa"/>
          </w:tcPr>
          <w:p w:rsidR="009F06F6" w:rsidRDefault="009F06F6" w:rsidP="000B66A0">
            <w:r>
              <w:t>3.4.1.4.1   Data Security [SOC-1754]</w:t>
            </w:r>
          </w:p>
        </w:tc>
        <w:tc>
          <w:tcPr>
            <w:tcW w:w="1710" w:type="dxa"/>
          </w:tcPr>
          <w:p w:rsidR="009F06F6" w:rsidRDefault="009F06F6" w:rsidP="000B66A0">
            <w:r>
              <w:t>Demonstration</w:t>
            </w:r>
          </w:p>
        </w:tc>
      </w:tr>
      <w:tr w:rsidR="009F06F6" w:rsidTr="000B66A0">
        <w:tc>
          <w:tcPr>
            <w:tcW w:w="3888" w:type="dxa"/>
          </w:tcPr>
          <w:p w:rsidR="009F06F6" w:rsidRDefault="009F06F6" w:rsidP="000B66A0">
            <w:r>
              <w:t>3.4.3.3 DMS Intrusion Security</w:t>
            </w:r>
          </w:p>
          <w:p w:rsidR="009F06F6" w:rsidRDefault="009F06F6" w:rsidP="000B66A0">
            <w:pPr>
              <w:widowControl w:val="0"/>
            </w:pPr>
            <w:r>
              <w:t>[DMS-644]</w:t>
            </w:r>
          </w:p>
        </w:tc>
        <w:tc>
          <w:tcPr>
            <w:tcW w:w="3960" w:type="dxa"/>
          </w:tcPr>
          <w:p w:rsidR="009F06F6" w:rsidRDefault="009F06F6" w:rsidP="000B66A0">
            <w:r>
              <w:t>3.4.1.4.1   Data Security [SOC-1754]</w:t>
            </w:r>
          </w:p>
        </w:tc>
        <w:tc>
          <w:tcPr>
            <w:tcW w:w="1710" w:type="dxa"/>
          </w:tcPr>
          <w:p w:rsidR="009F06F6" w:rsidRDefault="009F06F6" w:rsidP="000B66A0">
            <w:r>
              <w:t>Demonstration</w:t>
            </w:r>
          </w:p>
        </w:tc>
      </w:tr>
      <w:tr w:rsidR="009F06F6" w:rsidTr="000B66A0">
        <w:tc>
          <w:tcPr>
            <w:tcW w:w="3888" w:type="dxa"/>
          </w:tcPr>
          <w:p w:rsidR="009F06F6" w:rsidRDefault="009F06F6" w:rsidP="000B66A0">
            <w:r>
              <w:lastRenderedPageBreak/>
              <w:t>3.4.3.4 Save the Bits</w:t>
            </w:r>
          </w:p>
          <w:p w:rsidR="009F06F6" w:rsidRDefault="009F06F6" w:rsidP="000B66A0">
            <w:pPr>
              <w:widowControl w:val="0"/>
            </w:pPr>
            <w:r>
              <w:t>[DMS-47]</w:t>
            </w:r>
          </w:p>
        </w:tc>
        <w:tc>
          <w:tcPr>
            <w:tcW w:w="3960" w:type="dxa"/>
          </w:tcPr>
          <w:p w:rsidR="009F06F6" w:rsidRDefault="009F06F6" w:rsidP="000B66A0">
            <w:r>
              <w:t>3.4.1.4.1   Data Security [SOC-1754]</w:t>
            </w:r>
          </w:p>
        </w:tc>
        <w:tc>
          <w:tcPr>
            <w:tcW w:w="1710" w:type="dxa"/>
          </w:tcPr>
          <w:p w:rsidR="009F06F6" w:rsidRDefault="009F06F6" w:rsidP="000B66A0">
            <w:r>
              <w:t>Demonstration</w:t>
            </w:r>
          </w:p>
        </w:tc>
      </w:tr>
      <w:tr w:rsidR="009F06F6" w:rsidTr="000B66A0">
        <w:tc>
          <w:tcPr>
            <w:tcW w:w="3888" w:type="dxa"/>
          </w:tcPr>
          <w:p w:rsidR="009F06F6" w:rsidRDefault="009F06F6" w:rsidP="000B66A0">
            <w:r>
              <w:t>4.1.1.1 Science Data Receipt</w:t>
            </w:r>
          </w:p>
          <w:p w:rsidR="009F06F6" w:rsidRDefault="009F06F6" w:rsidP="000B66A0">
            <w:pPr>
              <w:widowControl w:val="0"/>
            </w:pPr>
            <w:r>
              <w:t>[DMS-46]</w:t>
            </w:r>
          </w:p>
        </w:tc>
        <w:tc>
          <w:tcPr>
            <w:tcW w:w="3960" w:type="dxa"/>
          </w:tcPr>
          <w:p w:rsidR="009F06F6" w:rsidRDefault="009F06F6" w:rsidP="000B66A0">
            <w:r>
              <w:t>3.4.1.3.2.1   Science Data Receipt [SOC-2103]</w:t>
            </w:r>
          </w:p>
        </w:tc>
        <w:tc>
          <w:tcPr>
            <w:tcW w:w="1710" w:type="dxa"/>
          </w:tcPr>
          <w:p w:rsidR="009F06F6" w:rsidRDefault="009F06F6" w:rsidP="000B66A0">
            <w:r>
              <w:t>Demonstration</w:t>
            </w:r>
          </w:p>
        </w:tc>
      </w:tr>
      <w:tr w:rsidR="009F06F6" w:rsidTr="000B66A0">
        <w:tc>
          <w:tcPr>
            <w:tcW w:w="3888" w:type="dxa"/>
          </w:tcPr>
          <w:p w:rsidR="009F06F6" w:rsidRDefault="009F06F6" w:rsidP="000B66A0">
            <w:r>
              <w:t>4.1.1.2 Science Data DAN</w:t>
            </w:r>
          </w:p>
          <w:p w:rsidR="009F06F6" w:rsidRDefault="009F06F6" w:rsidP="000B66A0">
            <w:pPr>
              <w:widowControl w:val="0"/>
            </w:pPr>
            <w:r>
              <w:t>[DMS-43]</w:t>
            </w:r>
          </w:p>
        </w:tc>
        <w:tc>
          <w:tcPr>
            <w:tcW w:w="3960" w:type="dxa"/>
          </w:tcPr>
          <w:p w:rsidR="009F06F6" w:rsidRDefault="009F06F6" w:rsidP="000B66A0">
            <w:r>
              <w:t>3.4.1.3.2.1   Science Data Receipt [SOC-2103]</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4.1.1.3 Science Data Receipt </w:t>
            </w:r>
            <w:proofErr w:type="spellStart"/>
            <w:r>
              <w:t>Ack</w:t>
            </w:r>
            <w:proofErr w:type="spellEnd"/>
          </w:p>
          <w:p w:rsidR="009F06F6" w:rsidRDefault="009F06F6" w:rsidP="000B66A0">
            <w:pPr>
              <w:widowControl w:val="0"/>
            </w:pPr>
            <w:r>
              <w:t>[DMS-42]</w:t>
            </w:r>
          </w:p>
        </w:tc>
        <w:tc>
          <w:tcPr>
            <w:tcW w:w="3960" w:type="dxa"/>
          </w:tcPr>
          <w:p w:rsidR="009F06F6" w:rsidRDefault="009F06F6" w:rsidP="000B66A0">
            <w:r>
              <w:t>3.4.1.3.2.1   Science Data Receipt [SOC-2103]</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4.1.1.4 Science Data Archive </w:t>
            </w:r>
            <w:proofErr w:type="spellStart"/>
            <w:r>
              <w:t>Ack</w:t>
            </w:r>
            <w:proofErr w:type="spellEnd"/>
          </w:p>
          <w:p w:rsidR="009F06F6" w:rsidRDefault="009F06F6" w:rsidP="000B66A0">
            <w:pPr>
              <w:widowControl w:val="0"/>
            </w:pPr>
            <w:r>
              <w:t>[DMS-270]</w:t>
            </w:r>
          </w:p>
        </w:tc>
        <w:tc>
          <w:tcPr>
            <w:tcW w:w="3960" w:type="dxa"/>
          </w:tcPr>
          <w:p w:rsidR="009F06F6" w:rsidRDefault="009F06F6" w:rsidP="000B66A0">
            <w:r>
              <w:t>3.4.1.3.2.1   Science Data Receipt [SOC-2103]</w:t>
            </w:r>
          </w:p>
        </w:tc>
        <w:tc>
          <w:tcPr>
            <w:tcW w:w="1710" w:type="dxa"/>
          </w:tcPr>
          <w:p w:rsidR="009F06F6" w:rsidRDefault="009F06F6" w:rsidP="000B66A0">
            <w:r>
              <w:t>Test</w:t>
            </w:r>
          </w:p>
        </w:tc>
      </w:tr>
      <w:tr w:rsidR="009F06F6" w:rsidTr="000B66A0">
        <w:tc>
          <w:tcPr>
            <w:tcW w:w="3888" w:type="dxa"/>
          </w:tcPr>
          <w:p w:rsidR="009F06F6" w:rsidRDefault="009F06F6" w:rsidP="000B66A0">
            <w:r>
              <w:t>4.1.2.1 Recorded Engineering Data Receipt</w:t>
            </w:r>
          </w:p>
          <w:p w:rsidR="009F06F6" w:rsidRDefault="009F06F6" w:rsidP="000B66A0">
            <w:pPr>
              <w:widowControl w:val="0"/>
            </w:pPr>
            <w:r>
              <w:t>[DMS-41]</w:t>
            </w:r>
          </w:p>
        </w:tc>
        <w:tc>
          <w:tcPr>
            <w:tcW w:w="3960" w:type="dxa"/>
          </w:tcPr>
          <w:p w:rsidR="009F06F6" w:rsidRDefault="009F06F6" w:rsidP="000B66A0">
            <w:r>
              <w:t>3.4.1.3.2.2   Recorded Engineering Telemetry Data Receipt [SOC-2105]</w:t>
            </w:r>
          </w:p>
        </w:tc>
        <w:tc>
          <w:tcPr>
            <w:tcW w:w="1710" w:type="dxa"/>
          </w:tcPr>
          <w:p w:rsidR="009F06F6" w:rsidRDefault="009F06F6" w:rsidP="000B66A0">
            <w:r>
              <w:t>Demonstration</w:t>
            </w:r>
          </w:p>
        </w:tc>
      </w:tr>
      <w:tr w:rsidR="009F06F6" w:rsidTr="000B66A0">
        <w:tc>
          <w:tcPr>
            <w:tcW w:w="3888" w:type="dxa"/>
          </w:tcPr>
          <w:p w:rsidR="009F06F6" w:rsidRDefault="009F06F6" w:rsidP="000B66A0">
            <w:r>
              <w:t>4.1.2.2 Recorded Engineering DAN</w:t>
            </w:r>
          </w:p>
          <w:p w:rsidR="009F06F6" w:rsidRDefault="009F06F6" w:rsidP="000B66A0">
            <w:pPr>
              <w:widowControl w:val="0"/>
            </w:pPr>
            <w:r>
              <w:t>[DMS-40]</w:t>
            </w:r>
          </w:p>
        </w:tc>
        <w:tc>
          <w:tcPr>
            <w:tcW w:w="3960" w:type="dxa"/>
          </w:tcPr>
          <w:p w:rsidR="009F06F6" w:rsidRDefault="009F06F6" w:rsidP="000B66A0">
            <w:r>
              <w:t>3.4.1.3.2.2   Recorded Engineering Telemetry Data Receipt [SOC-2105]</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4.1.2.3 Recorded Engineering Data Receipt </w:t>
            </w:r>
            <w:proofErr w:type="spellStart"/>
            <w:r>
              <w:t>Ack</w:t>
            </w:r>
            <w:proofErr w:type="spellEnd"/>
          </w:p>
          <w:p w:rsidR="009F06F6" w:rsidRDefault="009F06F6" w:rsidP="000B66A0">
            <w:pPr>
              <w:widowControl w:val="0"/>
            </w:pPr>
            <w:r>
              <w:t>[DMS-37]</w:t>
            </w:r>
          </w:p>
        </w:tc>
        <w:tc>
          <w:tcPr>
            <w:tcW w:w="3960" w:type="dxa"/>
          </w:tcPr>
          <w:p w:rsidR="009F06F6" w:rsidRDefault="009F06F6" w:rsidP="000B66A0">
            <w:r>
              <w:t>3.4.1.3.2.2   Recorded Engineering Telemetry Data Receipt [SOC-2105]</w:t>
            </w:r>
          </w:p>
        </w:tc>
        <w:tc>
          <w:tcPr>
            <w:tcW w:w="1710" w:type="dxa"/>
          </w:tcPr>
          <w:p w:rsidR="009F06F6" w:rsidRDefault="009F06F6" w:rsidP="000B66A0">
            <w:r>
              <w:t>Test</w:t>
            </w:r>
          </w:p>
        </w:tc>
      </w:tr>
      <w:tr w:rsidR="009F06F6" w:rsidTr="000B66A0">
        <w:tc>
          <w:tcPr>
            <w:tcW w:w="3888" w:type="dxa"/>
          </w:tcPr>
          <w:p w:rsidR="009F06F6" w:rsidRDefault="009F06F6" w:rsidP="000B66A0">
            <w:r>
              <w:t>4.1.3.1 Calibrated Engineering Data Receipt</w:t>
            </w:r>
          </w:p>
          <w:p w:rsidR="009F06F6" w:rsidRDefault="009F06F6" w:rsidP="000B66A0">
            <w:pPr>
              <w:widowControl w:val="0"/>
            </w:pPr>
            <w:r>
              <w:t>[DMS-39]</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4.1.3.2 Calibrated Engineer Data Requests</w:t>
            </w:r>
          </w:p>
          <w:p w:rsidR="009F06F6" w:rsidRDefault="009F06F6" w:rsidP="000B66A0">
            <w:pPr>
              <w:widowControl w:val="0"/>
            </w:pPr>
            <w:r>
              <w:t>[DMS-38]</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4.1.3.3 Calibrated Engineering Data Volume</w:t>
            </w:r>
          </w:p>
          <w:p w:rsidR="009F06F6" w:rsidRDefault="009F06F6" w:rsidP="000B66A0">
            <w:pPr>
              <w:widowControl w:val="0"/>
            </w:pPr>
            <w:r>
              <w:t>[DMS-36]</w:t>
            </w:r>
          </w:p>
        </w:tc>
        <w:tc>
          <w:tcPr>
            <w:tcW w:w="3960" w:type="dxa"/>
          </w:tcPr>
          <w:p w:rsidR="009F06F6" w:rsidRDefault="009F06F6" w:rsidP="000B66A0">
            <w:r>
              <w:t>3.3.4.2.2.1   Calibrated Engineering Data Product Distribution Performance [SOC-741]</w:t>
            </w:r>
          </w:p>
        </w:tc>
        <w:tc>
          <w:tcPr>
            <w:tcW w:w="1710" w:type="dxa"/>
          </w:tcPr>
          <w:p w:rsidR="009F06F6" w:rsidRDefault="009F06F6" w:rsidP="000B66A0">
            <w:r>
              <w:t>Test</w:t>
            </w:r>
          </w:p>
        </w:tc>
      </w:tr>
      <w:tr w:rsidR="009F06F6" w:rsidTr="000B66A0">
        <w:tc>
          <w:tcPr>
            <w:tcW w:w="3888" w:type="dxa"/>
          </w:tcPr>
          <w:p w:rsidR="009F06F6" w:rsidRDefault="009F06F6" w:rsidP="000B66A0">
            <w:r>
              <w:t>4.1.4.1 Observatory Status File Receipt</w:t>
            </w:r>
          </w:p>
          <w:p w:rsidR="009F06F6" w:rsidRDefault="009F06F6" w:rsidP="000B66A0">
            <w:pPr>
              <w:widowControl w:val="0"/>
            </w:pPr>
            <w:r>
              <w:t>[DMS-35]</w:t>
            </w:r>
          </w:p>
        </w:tc>
        <w:tc>
          <w:tcPr>
            <w:tcW w:w="3960" w:type="dxa"/>
          </w:tcPr>
          <w:p w:rsidR="009F06F6" w:rsidRDefault="009F06F6" w:rsidP="000B66A0">
            <w:r>
              <w:t>3.4.1.3.2.4   Observatory Status Data Receipt [SOC-2475]</w:t>
            </w:r>
          </w:p>
        </w:tc>
        <w:tc>
          <w:tcPr>
            <w:tcW w:w="1710" w:type="dxa"/>
          </w:tcPr>
          <w:p w:rsidR="009F06F6" w:rsidRDefault="009F06F6" w:rsidP="000B66A0">
            <w:r>
              <w:t>Demonstration</w:t>
            </w:r>
          </w:p>
        </w:tc>
      </w:tr>
      <w:tr w:rsidR="009F06F6" w:rsidTr="000B66A0">
        <w:tc>
          <w:tcPr>
            <w:tcW w:w="3888" w:type="dxa"/>
          </w:tcPr>
          <w:p w:rsidR="009F06F6" w:rsidRDefault="009F06F6" w:rsidP="000B66A0">
            <w:r>
              <w:t>4.1.4.2 Observatory Status File DAN</w:t>
            </w:r>
          </w:p>
          <w:p w:rsidR="009F06F6" w:rsidRDefault="009F06F6" w:rsidP="000B66A0">
            <w:pPr>
              <w:widowControl w:val="0"/>
            </w:pPr>
            <w:r>
              <w:t>[DMS-34]</w:t>
            </w:r>
          </w:p>
        </w:tc>
        <w:tc>
          <w:tcPr>
            <w:tcW w:w="3960" w:type="dxa"/>
          </w:tcPr>
          <w:p w:rsidR="009F06F6" w:rsidRDefault="009F06F6" w:rsidP="000B66A0">
            <w:r>
              <w:t>3.4.1.3.2.4   Observatory Status Data Receipt [SOC-2475]</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4.1.4.3 Observatory Status File Receipt </w:t>
            </w:r>
            <w:proofErr w:type="spellStart"/>
            <w:r>
              <w:t>Ack</w:t>
            </w:r>
            <w:proofErr w:type="spellEnd"/>
          </w:p>
          <w:p w:rsidR="009F06F6" w:rsidRDefault="009F06F6" w:rsidP="000B66A0">
            <w:pPr>
              <w:widowControl w:val="0"/>
            </w:pPr>
            <w:r>
              <w:t>[DMS-136]</w:t>
            </w:r>
          </w:p>
        </w:tc>
        <w:tc>
          <w:tcPr>
            <w:tcW w:w="3960" w:type="dxa"/>
          </w:tcPr>
          <w:p w:rsidR="009F06F6" w:rsidRDefault="009F06F6" w:rsidP="000B66A0">
            <w:r>
              <w:t>3.4.1.3.2.4   Observatory Status Data Receipt [SOC-2475]</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4.1.4.4 Observatory Status File Archive </w:t>
            </w:r>
            <w:proofErr w:type="spellStart"/>
            <w:r>
              <w:t>Ack</w:t>
            </w:r>
            <w:proofErr w:type="spellEnd"/>
          </w:p>
          <w:p w:rsidR="009F06F6" w:rsidRDefault="009F06F6" w:rsidP="000B66A0">
            <w:pPr>
              <w:widowControl w:val="0"/>
            </w:pPr>
            <w:r>
              <w:t>[DMS-135]</w:t>
            </w:r>
          </w:p>
        </w:tc>
        <w:tc>
          <w:tcPr>
            <w:tcW w:w="3960" w:type="dxa"/>
          </w:tcPr>
          <w:p w:rsidR="009F06F6" w:rsidRDefault="009F06F6" w:rsidP="000B66A0">
            <w:r>
              <w:t>3.4.1.3.2.4   Observatory Status Data Receipt [SOC-2475]</w:t>
            </w:r>
          </w:p>
        </w:tc>
        <w:tc>
          <w:tcPr>
            <w:tcW w:w="1710" w:type="dxa"/>
          </w:tcPr>
          <w:p w:rsidR="009F06F6" w:rsidRDefault="009F06F6" w:rsidP="000B66A0">
            <w:r>
              <w:t>Test</w:t>
            </w:r>
          </w:p>
        </w:tc>
      </w:tr>
      <w:tr w:rsidR="009F06F6" w:rsidTr="000B66A0">
        <w:tc>
          <w:tcPr>
            <w:tcW w:w="3888" w:type="dxa"/>
          </w:tcPr>
          <w:p w:rsidR="009F06F6" w:rsidRDefault="009F06F6" w:rsidP="000B66A0">
            <w:r>
              <w:t>4.1.5.1 Ephemeris Data Receipt</w:t>
            </w:r>
          </w:p>
          <w:p w:rsidR="009F06F6" w:rsidRDefault="009F06F6" w:rsidP="000B66A0">
            <w:pPr>
              <w:widowControl w:val="0"/>
            </w:pPr>
            <w:r>
              <w:t>[DMS-33]</w:t>
            </w:r>
          </w:p>
        </w:tc>
        <w:tc>
          <w:tcPr>
            <w:tcW w:w="3960" w:type="dxa"/>
          </w:tcPr>
          <w:p w:rsidR="009F06F6" w:rsidRDefault="009F06F6" w:rsidP="000B66A0">
            <w:r>
              <w:t>3.4.1.3.2.5   JWST Ephemeris Data Receipt [SOC-2109]</w:t>
            </w:r>
          </w:p>
        </w:tc>
        <w:tc>
          <w:tcPr>
            <w:tcW w:w="1710" w:type="dxa"/>
          </w:tcPr>
          <w:p w:rsidR="009F06F6" w:rsidRDefault="009F06F6" w:rsidP="000B66A0">
            <w:r>
              <w:t>Demonstration</w:t>
            </w:r>
          </w:p>
        </w:tc>
      </w:tr>
      <w:tr w:rsidR="009F06F6" w:rsidTr="000B66A0">
        <w:tc>
          <w:tcPr>
            <w:tcW w:w="3888" w:type="dxa"/>
          </w:tcPr>
          <w:p w:rsidR="009F06F6" w:rsidRDefault="009F06F6" w:rsidP="000B66A0">
            <w:r>
              <w:t>4.1.5.2 Data Transfer Notification</w:t>
            </w:r>
          </w:p>
          <w:p w:rsidR="009F06F6" w:rsidRDefault="009F06F6" w:rsidP="000B66A0">
            <w:pPr>
              <w:widowControl w:val="0"/>
            </w:pPr>
            <w:r>
              <w:t>[DMS-32]</w:t>
            </w:r>
          </w:p>
        </w:tc>
        <w:tc>
          <w:tcPr>
            <w:tcW w:w="3960" w:type="dxa"/>
          </w:tcPr>
          <w:p w:rsidR="009F06F6" w:rsidRDefault="009F06F6" w:rsidP="000B66A0">
            <w:r>
              <w:t>3.4.1.3.2.5   JWST Ephemeris Data Receipt [SOC-2109]</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4.1.6.1 Requests for Recorded Engineering Data</w:t>
            </w:r>
          </w:p>
          <w:p w:rsidR="009F06F6" w:rsidRDefault="009F06F6" w:rsidP="000B66A0">
            <w:pPr>
              <w:widowControl w:val="0"/>
            </w:pPr>
            <w:r>
              <w:t>[DMS-30]</w:t>
            </w:r>
          </w:p>
        </w:tc>
        <w:tc>
          <w:tcPr>
            <w:tcW w:w="3960" w:type="dxa"/>
          </w:tcPr>
          <w:p w:rsidR="009F06F6" w:rsidRDefault="009F06F6" w:rsidP="000B66A0">
            <w:r>
              <w:t>3.4.1.3.2.6    Archived Engineering Telemetry Data Transfer [SOC-2708]</w:t>
            </w:r>
          </w:p>
        </w:tc>
        <w:tc>
          <w:tcPr>
            <w:tcW w:w="1710" w:type="dxa"/>
          </w:tcPr>
          <w:p w:rsidR="009F06F6" w:rsidRDefault="009F06F6" w:rsidP="000B66A0">
            <w:r>
              <w:t>Demonstration</w:t>
            </w:r>
          </w:p>
        </w:tc>
      </w:tr>
      <w:tr w:rsidR="009F06F6" w:rsidTr="000B66A0">
        <w:tc>
          <w:tcPr>
            <w:tcW w:w="3888" w:type="dxa"/>
          </w:tcPr>
          <w:p w:rsidR="009F06F6" w:rsidRDefault="009F06F6" w:rsidP="000B66A0">
            <w:r>
              <w:t>4.1.6.2 Retrieval of Recorded Engineering Data</w:t>
            </w:r>
          </w:p>
          <w:p w:rsidR="009F06F6" w:rsidRDefault="009F06F6" w:rsidP="000B66A0">
            <w:pPr>
              <w:widowControl w:val="0"/>
            </w:pPr>
            <w:r>
              <w:t>[DMS-31]</w:t>
            </w:r>
          </w:p>
        </w:tc>
        <w:tc>
          <w:tcPr>
            <w:tcW w:w="3960" w:type="dxa"/>
          </w:tcPr>
          <w:p w:rsidR="009F06F6" w:rsidRDefault="009F06F6" w:rsidP="000B66A0">
            <w:r>
              <w:t>3.4.1.3.2.6    Archived Engineering Telemetry Data Transfer [SOC-2708]</w:t>
            </w:r>
          </w:p>
        </w:tc>
        <w:tc>
          <w:tcPr>
            <w:tcW w:w="1710" w:type="dxa"/>
          </w:tcPr>
          <w:p w:rsidR="009F06F6" w:rsidRDefault="009F06F6" w:rsidP="000B66A0">
            <w:r>
              <w:t>Demonstration</w:t>
            </w:r>
          </w:p>
        </w:tc>
      </w:tr>
      <w:tr w:rsidR="009F06F6" w:rsidTr="000B66A0">
        <w:tc>
          <w:tcPr>
            <w:tcW w:w="3888" w:type="dxa"/>
          </w:tcPr>
          <w:p w:rsidR="009F06F6" w:rsidRDefault="009F06F6" w:rsidP="000B66A0">
            <w:r>
              <w:t>4.1.6.3 Notification of Retrieved Recorded Engineering Data</w:t>
            </w:r>
          </w:p>
          <w:p w:rsidR="009F06F6" w:rsidRDefault="009F06F6" w:rsidP="000B66A0">
            <w:pPr>
              <w:widowControl w:val="0"/>
            </w:pPr>
            <w:r>
              <w:t>[DMS-29]</w:t>
            </w:r>
          </w:p>
        </w:tc>
        <w:tc>
          <w:tcPr>
            <w:tcW w:w="3960" w:type="dxa"/>
          </w:tcPr>
          <w:p w:rsidR="009F06F6" w:rsidRDefault="009F06F6" w:rsidP="000B66A0">
            <w:r>
              <w:t>3.4.1.3.2.6    Archived Engineering Telemetry Data Transfer [SOC-2708]</w:t>
            </w:r>
          </w:p>
        </w:tc>
        <w:tc>
          <w:tcPr>
            <w:tcW w:w="1710" w:type="dxa"/>
          </w:tcPr>
          <w:p w:rsidR="009F06F6" w:rsidRDefault="009F06F6" w:rsidP="000B66A0">
            <w:r>
              <w:t>Demonstration</w:t>
            </w:r>
          </w:p>
        </w:tc>
      </w:tr>
      <w:tr w:rsidR="009F06F6" w:rsidTr="000B66A0">
        <w:tc>
          <w:tcPr>
            <w:tcW w:w="3888" w:type="dxa"/>
          </w:tcPr>
          <w:p w:rsidR="009F06F6" w:rsidRDefault="009F06F6" w:rsidP="000B66A0">
            <w:r>
              <w:t>4.2.1.1 PRD Data Format</w:t>
            </w:r>
          </w:p>
          <w:p w:rsidR="009F06F6" w:rsidRDefault="009F06F6" w:rsidP="000B66A0">
            <w:pPr>
              <w:widowControl w:val="0"/>
            </w:pPr>
            <w:r>
              <w:t>[DMS-28]</w:t>
            </w:r>
          </w:p>
        </w:tc>
        <w:tc>
          <w:tcPr>
            <w:tcW w:w="3960" w:type="dxa"/>
          </w:tcPr>
          <w:p w:rsidR="009F06F6" w:rsidRDefault="009F06F6" w:rsidP="000B66A0">
            <w:r>
              <w:t>3.4.1.3.4.1   PRD Data Receipt [SOC-2116]</w:t>
            </w:r>
          </w:p>
        </w:tc>
        <w:tc>
          <w:tcPr>
            <w:tcW w:w="1710" w:type="dxa"/>
          </w:tcPr>
          <w:p w:rsidR="009F06F6" w:rsidRDefault="009F06F6" w:rsidP="000B66A0">
            <w:r>
              <w:t>Demonstration</w:t>
            </w:r>
          </w:p>
        </w:tc>
      </w:tr>
      <w:tr w:rsidR="009F06F6" w:rsidTr="000B66A0">
        <w:tc>
          <w:tcPr>
            <w:tcW w:w="3888" w:type="dxa"/>
          </w:tcPr>
          <w:p w:rsidR="009F06F6" w:rsidRDefault="009F06F6" w:rsidP="000B66A0">
            <w:r>
              <w:t>4.2.1.2 PRD as DMS Data Source</w:t>
            </w:r>
          </w:p>
          <w:p w:rsidR="009F06F6" w:rsidRDefault="009F06F6" w:rsidP="000B66A0">
            <w:pPr>
              <w:widowControl w:val="0"/>
            </w:pPr>
            <w:r>
              <w:t>[DMS-27]</w:t>
            </w:r>
          </w:p>
        </w:tc>
        <w:tc>
          <w:tcPr>
            <w:tcW w:w="3960" w:type="dxa"/>
          </w:tcPr>
          <w:p w:rsidR="009F06F6" w:rsidRDefault="009F06F6" w:rsidP="000B66A0">
            <w:r>
              <w:t>3.4.1.5.1   Operations Data Source [SOC-1775]</w:t>
            </w:r>
          </w:p>
        </w:tc>
        <w:tc>
          <w:tcPr>
            <w:tcW w:w="1710" w:type="dxa"/>
          </w:tcPr>
          <w:p w:rsidR="009F06F6" w:rsidRDefault="009F06F6" w:rsidP="000B66A0">
            <w:r>
              <w:t>Inspection</w:t>
            </w:r>
          </w:p>
        </w:tc>
      </w:tr>
      <w:tr w:rsidR="009F06F6" w:rsidTr="000B66A0">
        <w:tc>
          <w:tcPr>
            <w:tcW w:w="3888" w:type="dxa"/>
          </w:tcPr>
          <w:p w:rsidR="009F06F6" w:rsidRDefault="009F06F6" w:rsidP="000B66A0">
            <w:r>
              <w:t>4.2.2.1 Science Instrument Aperture Information</w:t>
            </w:r>
          </w:p>
          <w:p w:rsidR="009F06F6" w:rsidRDefault="009F06F6" w:rsidP="000B66A0">
            <w:pPr>
              <w:widowControl w:val="0"/>
            </w:pPr>
            <w:r>
              <w:t>[DMS-26]</w:t>
            </w:r>
          </w:p>
        </w:tc>
        <w:tc>
          <w:tcPr>
            <w:tcW w:w="3960" w:type="dxa"/>
          </w:tcPr>
          <w:p w:rsidR="009F06F6" w:rsidRDefault="009F06F6" w:rsidP="000B66A0">
            <w:r>
              <w:t>3.4.1.5.1   Operations Data Source [SOC-1775]</w:t>
            </w:r>
          </w:p>
        </w:tc>
        <w:tc>
          <w:tcPr>
            <w:tcW w:w="1710" w:type="dxa"/>
          </w:tcPr>
          <w:p w:rsidR="009F06F6" w:rsidRDefault="009F06F6" w:rsidP="000B66A0">
            <w:r>
              <w:t>Demonstration</w:t>
            </w:r>
          </w:p>
        </w:tc>
      </w:tr>
      <w:tr w:rsidR="009F06F6" w:rsidTr="000B66A0">
        <w:tc>
          <w:tcPr>
            <w:tcW w:w="3888" w:type="dxa"/>
          </w:tcPr>
          <w:p w:rsidR="009F06F6" w:rsidRDefault="009F06F6" w:rsidP="000B66A0">
            <w:r>
              <w:t>4.2.2.2 SI Aperture Time Dependence</w:t>
            </w:r>
          </w:p>
          <w:p w:rsidR="009F06F6" w:rsidRDefault="009F06F6" w:rsidP="000B66A0">
            <w:pPr>
              <w:widowControl w:val="0"/>
            </w:pPr>
            <w:r>
              <w:t>[DMS-25]</w:t>
            </w:r>
          </w:p>
        </w:tc>
        <w:tc>
          <w:tcPr>
            <w:tcW w:w="3960" w:type="dxa"/>
          </w:tcPr>
          <w:p w:rsidR="009F06F6" w:rsidRDefault="009F06F6" w:rsidP="000B66A0">
            <w:r>
              <w:t>3.4.1.5.1   Operations Data Source [SOC-1775]</w:t>
            </w:r>
          </w:p>
        </w:tc>
        <w:tc>
          <w:tcPr>
            <w:tcW w:w="1710" w:type="dxa"/>
          </w:tcPr>
          <w:p w:rsidR="009F06F6" w:rsidRDefault="009F06F6" w:rsidP="000B66A0">
            <w:r>
              <w:t>Inspection</w:t>
            </w:r>
          </w:p>
        </w:tc>
      </w:tr>
      <w:tr w:rsidR="009F06F6" w:rsidTr="000B66A0">
        <w:tc>
          <w:tcPr>
            <w:tcW w:w="3888" w:type="dxa"/>
          </w:tcPr>
          <w:p w:rsidR="009F06F6" w:rsidRDefault="009F06F6" w:rsidP="000B66A0">
            <w:r>
              <w:t>4.2.2.3 SI Aperture Information Archive</w:t>
            </w:r>
          </w:p>
          <w:p w:rsidR="009F06F6" w:rsidRDefault="009F06F6" w:rsidP="000B66A0">
            <w:pPr>
              <w:widowControl w:val="0"/>
            </w:pPr>
            <w:r>
              <w:t>[DMS-24]</w:t>
            </w:r>
          </w:p>
        </w:tc>
        <w:tc>
          <w:tcPr>
            <w:tcW w:w="3960" w:type="dxa"/>
          </w:tcPr>
          <w:p w:rsidR="009F06F6" w:rsidRDefault="009F06F6" w:rsidP="000B66A0">
            <w:r>
              <w:t>3.4.1.5.1   Operations Data Source [SOC-1775]</w:t>
            </w:r>
          </w:p>
        </w:tc>
        <w:tc>
          <w:tcPr>
            <w:tcW w:w="1710" w:type="dxa"/>
          </w:tcPr>
          <w:p w:rsidR="009F06F6" w:rsidRDefault="009F06F6" w:rsidP="000B66A0">
            <w:r>
              <w:t>Inspection</w:t>
            </w:r>
          </w:p>
        </w:tc>
      </w:tr>
      <w:tr w:rsidR="009F06F6" w:rsidTr="000B66A0">
        <w:tc>
          <w:tcPr>
            <w:tcW w:w="3888" w:type="dxa"/>
          </w:tcPr>
          <w:p w:rsidR="009F06F6" w:rsidRDefault="009F06F6" w:rsidP="000B66A0">
            <w:r>
              <w:t>4.3.1.1 Proposal Receipt</w:t>
            </w:r>
          </w:p>
          <w:p w:rsidR="009F06F6" w:rsidRDefault="009F06F6" w:rsidP="000B66A0">
            <w:pPr>
              <w:widowControl w:val="0"/>
            </w:pPr>
            <w:r>
              <w:t>[DMS-23]</w:t>
            </w:r>
          </w:p>
        </w:tc>
        <w:tc>
          <w:tcPr>
            <w:tcW w:w="3960" w:type="dxa"/>
          </w:tcPr>
          <w:p w:rsidR="009F06F6" w:rsidRDefault="009F06F6" w:rsidP="000B66A0">
            <w:r>
              <w:t>3.4.1.3.1.1   JWST Proposal Receipt [SOC-2096]</w:t>
            </w:r>
          </w:p>
        </w:tc>
        <w:tc>
          <w:tcPr>
            <w:tcW w:w="1710" w:type="dxa"/>
          </w:tcPr>
          <w:p w:rsidR="009F06F6" w:rsidRDefault="009F06F6" w:rsidP="000B66A0">
            <w:r>
              <w:t>Demonstration</w:t>
            </w:r>
          </w:p>
        </w:tc>
      </w:tr>
      <w:tr w:rsidR="009F06F6" w:rsidTr="000B66A0">
        <w:tc>
          <w:tcPr>
            <w:tcW w:w="3888" w:type="dxa"/>
          </w:tcPr>
          <w:p w:rsidR="009F06F6" w:rsidRDefault="009F06F6" w:rsidP="000B66A0">
            <w:r>
              <w:t>4.3.1.2 Proposal Data Access</w:t>
            </w:r>
          </w:p>
          <w:p w:rsidR="009F06F6" w:rsidRDefault="009F06F6" w:rsidP="000B66A0">
            <w:pPr>
              <w:widowControl w:val="0"/>
            </w:pPr>
            <w:r>
              <w:t>[DMS-22]</w:t>
            </w:r>
          </w:p>
        </w:tc>
        <w:tc>
          <w:tcPr>
            <w:tcW w:w="3960" w:type="dxa"/>
          </w:tcPr>
          <w:p w:rsidR="009F06F6" w:rsidRDefault="009F06F6" w:rsidP="000B66A0">
            <w:r>
              <w:t>3.4.1.3.1.1   JWST Proposal Receipt [SOC-2096]</w:t>
            </w:r>
          </w:p>
        </w:tc>
        <w:tc>
          <w:tcPr>
            <w:tcW w:w="1710" w:type="dxa"/>
          </w:tcPr>
          <w:p w:rsidR="009F06F6" w:rsidRDefault="009F06F6" w:rsidP="000B66A0">
            <w:r>
              <w:t>Demonstration</w:t>
            </w:r>
          </w:p>
        </w:tc>
      </w:tr>
      <w:tr w:rsidR="009F06F6" w:rsidTr="000B66A0">
        <w:tc>
          <w:tcPr>
            <w:tcW w:w="3888" w:type="dxa"/>
          </w:tcPr>
          <w:p w:rsidR="009F06F6" w:rsidRDefault="009F06F6" w:rsidP="000B66A0">
            <w:r>
              <w:t>4.3.1.3 Types of Phase II Proposal Data</w:t>
            </w:r>
          </w:p>
          <w:p w:rsidR="009F06F6" w:rsidRDefault="009F06F6" w:rsidP="000B66A0">
            <w:pPr>
              <w:widowControl w:val="0"/>
            </w:pPr>
            <w:r>
              <w:t>[DMS-21]</w:t>
            </w:r>
          </w:p>
        </w:tc>
        <w:tc>
          <w:tcPr>
            <w:tcW w:w="3960" w:type="dxa"/>
          </w:tcPr>
          <w:p w:rsidR="009F06F6" w:rsidRDefault="009F06F6" w:rsidP="000B66A0">
            <w:r>
              <w:t>3.4.1.3.1.1   JWST Proposal Receipt [SOC-2096]</w:t>
            </w:r>
          </w:p>
        </w:tc>
        <w:tc>
          <w:tcPr>
            <w:tcW w:w="1710" w:type="dxa"/>
          </w:tcPr>
          <w:p w:rsidR="009F06F6" w:rsidRDefault="009F06F6" w:rsidP="000B66A0">
            <w:r>
              <w:t>Inspection</w:t>
            </w:r>
          </w:p>
        </w:tc>
      </w:tr>
      <w:tr w:rsidR="009F06F6" w:rsidTr="000B66A0">
        <w:tc>
          <w:tcPr>
            <w:tcW w:w="3888" w:type="dxa"/>
          </w:tcPr>
          <w:p w:rsidR="009F06F6" w:rsidRDefault="009F06F6" w:rsidP="000B66A0">
            <w:r>
              <w:t>4.3.2.1 Planning and Scheduling Data Receipt</w:t>
            </w:r>
          </w:p>
          <w:p w:rsidR="009F06F6" w:rsidRDefault="009F06F6" w:rsidP="000B66A0">
            <w:pPr>
              <w:widowControl w:val="0"/>
            </w:pPr>
            <w:r>
              <w:t>[DMS-20]</w:t>
            </w:r>
          </w:p>
        </w:tc>
        <w:tc>
          <w:tcPr>
            <w:tcW w:w="3960" w:type="dxa"/>
          </w:tcPr>
          <w:p w:rsidR="009F06F6" w:rsidRDefault="009F06F6" w:rsidP="000B66A0">
            <w:r>
              <w:t>3.4.1.3.1.2   P&amp;S Data Receipt [SOC-2098]</w:t>
            </w:r>
          </w:p>
        </w:tc>
        <w:tc>
          <w:tcPr>
            <w:tcW w:w="1710" w:type="dxa"/>
          </w:tcPr>
          <w:p w:rsidR="009F06F6" w:rsidRDefault="009F06F6" w:rsidP="000B66A0">
            <w:r>
              <w:t>Demonstration</w:t>
            </w:r>
          </w:p>
        </w:tc>
      </w:tr>
      <w:tr w:rsidR="009F06F6" w:rsidTr="000B66A0">
        <w:tc>
          <w:tcPr>
            <w:tcW w:w="3888" w:type="dxa"/>
          </w:tcPr>
          <w:p w:rsidR="009F06F6" w:rsidRDefault="009F06F6" w:rsidP="000B66A0">
            <w:r>
              <w:t>4.3.2.2 Planning and Scheduling Data Access</w:t>
            </w:r>
          </w:p>
          <w:p w:rsidR="009F06F6" w:rsidRDefault="009F06F6" w:rsidP="000B66A0">
            <w:pPr>
              <w:widowControl w:val="0"/>
            </w:pPr>
            <w:r>
              <w:t>[DMS-2]</w:t>
            </w:r>
          </w:p>
        </w:tc>
        <w:tc>
          <w:tcPr>
            <w:tcW w:w="3960" w:type="dxa"/>
          </w:tcPr>
          <w:p w:rsidR="009F06F6" w:rsidRDefault="009F06F6" w:rsidP="000B66A0">
            <w:r>
              <w:t>3.4.1.3.1.2   P&amp;S Data Receipt [SOC-2098]</w:t>
            </w:r>
          </w:p>
        </w:tc>
        <w:tc>
          <w:tcPr>
            <w:tcW w:w="1710" w:type="dxa"/>
          </w:tcPr>
          <w:p w:rsidR="009F06F6" w:rsidRDefault="009F06F6" w:rsidP="000B66A0">
            <w:r>
              <w:t>Demonstration</w:t>
            </w:r>
          </w:p>
        </w:tc>
      </w:tr>
      <w:tr w:rsidR="009F06F6" w:rsidTr="000B66A0">
        <w:tc>
          <w:tcPr>
            <w:tcW w:w="3888" w:type="dxa"/>
          </w:tcPr>
          <w:p w:rsidR="009F06F6" w:rsidRDefault="009F06F6" w:rsidP="000B66A0">
            <w:r>
              <w:t>4.3.2.3 Visit Status Information</w:t>
            </w:r>
          </w:p>
          <w:p w:rsidR="009F06F6" w:rsidRDefault="009F06F6" w:rsidP="000B66A0">
            <w:pPr>
              <w:widowControl w:val="0"/>
            </w:pPr>
            <w:r>
              <w:t>[DMS-3]</w:t>
            </w:r>
          </w:p>
        </w:tc>
        <w:tc>
          <w:tcPr>
            <w:tcW w:w="3960" w:type="dxa"/>
          </w:tcPr>
          <w:p w:rsidR="009F06F6" w:rsidRDefault="009F06F6" w:rsidP="000B66A0">
            <w:r>
              <w:t>3.4.1.3.1.2   P&amp;S Data Receipt [SOC-2098]</w:t>
            </w:r>
          </w:p>
        </w:tc>
        <w:tc>
          <w:tcPr>
            <w:tcW w:w="1710" w:type="dxa"/>
          </w:tcPr>
          <w:p w:rsidR="009F06F6" w:rsidRDefault="009F06F6" w:rsidP="000B66A0">
            <w:r>
              <w:t>Inspection</w:t>
            </w:r>
          </w:p>
        </w:tc>
      </w:tr>
      <w:tr w:rsidR="009F06F6" w:rsidTr="000B66A0">
        <w:tc>
          <w:tcPr>
            <w:tcW w:w="3888" w:type="dxa"/>
          </w:tcPr>
          <w:p w:rsidR="009F06F6" w:rsidRDefault="009F06F6" w:rsidP="000B66A0">
            <w:r>
              <w:t>4.3.3.1 Notifications to PPS</w:t>
            </w:r>
          </w:p>
          <w:p w:rsidR="009F06F6" w:rsidRDefault="009F06F6" w:rsidP="000B66A0">
            <w:pPr>
              <w:widowControl w:val="0"/>
            </w:pPr>
            <w:r>
              <w:t>[DMS-4]</w:t>
            </w:r>
          </w:p>
        </w:tc>
        <w:tc>
          <w:tcPr>
            <w:tcW w:w="3960" w:type="dxa"/>
          </w:tcPr>
          <w:p w:rsidR="009F06F6" w:rsidRDefault="009F06F6" w:rsidP="000B66A0">
            <w:r>
              <w:t>3.4.1.3.1.3   Data Availability Notification  [SOC-2444]</w:t>
            </w:r>
          </w:p>
        </w:tc>
        <w:tc>
          <w:tcPr>
            <w:tcW w:w="1710" w:type="dxa"/>
          </w:tcPr>
          <w:p w:rsidR="009F06F6" w:rsidRDefault="009F06F6" w:rsidP="000B66A0">
            <w:r>
              <w:t>Test</w:t>
            </w:r>
          </w:p>
        </w:tc>
      </w:tr>
      <w:tr w:rsidR="009F06F6" w:rsidTr="000B66A0">
        <w:tc>
          <w:tcPr>
            <w:tcW w:w="3888" w:type="dxa"/>
          </w:tcPr>
          <w:p w:rsidR="009F06F6" w:rsidRDefault="009F06F6" w:rsidP="000B66A0">
            <w:r>
              <w:t>4.3.3.2 Notification of First Science Data</w:t>
            </w:r>
          </w:p>
          <w:p w:rsidR="009F06F6" w:rsidRDefault="009F06F6" w:rsidP="000B66A0">
            <w:pPr>
              <w:widowControl w:val="0"/>
            </w:pPr>
            <w:r>
              <w:t>[DMS-5]</w:t>
            </w:r>
          </w:p>
        </w:tc>
        <w:tc>
          <w:tcPr>
            <w:tcW w:w="3960" w:type="dxa"/>
          </w:tcPr>
          <w:p w:rsidR="009F06F6" w:rsidRDefault="009F06F6" w:rsidP="000B66A0">
            <w:r>
              <w:t>3.4.1.3.1.3   Data Availability Notification  [SOC-2444]</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4.4.1.1 Science Data Products to </w:t>
            </w:r>
            <w:r>
              <w:lastRenderedPageBreak/>
              <w:t>WSS</w:t>
            </w:r>
          </w:p>
          <w:p w:rsidR="009F06F6" w:rsidRDefault="009F06F6" w:rsidP="000B66A0">
            <w:pPr>
              <w:widowControl w:val="0"/>
            </w:pPr>
            <w:r>
              <w:t>[DMS-14]</w:t>
            </w:r>
          </w:p>
        </w:tc>
        <w:tc>
          <w:tcPr>
            <w:tcW w:w="3960" w:type="dxa"/>
          </w:tcPr>
          <w:p w:rsidR="009F06F6" w:rsidRDefault="009F06F6" w:rsidP="000B66A0">
            <w:r>
              <w:lastRenderedPageBreak/>
              <w:t xml:space="preserve">3.4.1.3.3   DMS Interface with </w:t>
            </w:r>
            <w:r>
              <w:lastRenderedPageBreak/>
              <w:t>WFS&amp;C Software Subsystem [SOC-2085]</w:t>
            </w:r>
          </w:p>
          <w:p w:rsidR="009F06F6" w:rsidRDefault="009F06F6" w:rsidP="000B66A0">
            <w:pPr>
              <w:widowControl w:val="0"/>
            </w:pPr>
            <w:r>
              <w:t>3.4.1.3.3.1   Science Data Product Transfer [SOC-2086]</w:t>
            </w:r>
          </w:p>
        </w:tc>
        <w:tc>
          <w:tcPr>
            <w:tcW w:w="1710" w:type="dxa"/>
          </w:tcPr>
          <w:p w:rsidR="009F06F6" w:rsidRDefault="009F06F6" w:rsidP="000B66A0">
            <w:r>
              <w:lastRenderedPageBreak/>
              <w:t>Demonstration</w:t>
            </w:r>
          </w:p>
        </w:tc>
      </w:tr>
      <w:tr w:rsidR="009F06F6" w:rsidTr="000B66A0">
        <w:tc>
          <w:tcPr>
            <w:tcW w:w="3888" w:type="dxa"/>
          </w:tcPr>
          <w:p w:rsidR="009F06F6" w:rsidRDefault="009F06F6" w:rsidP="000B66A0">
            <w:r>
              <w:lastRenderedPageBreak/>
              <w:t>4.4.1.2 WFS Image Data Calibration</w:t>
            </w:r>
          </w:p>
          <w:p w:rsidR="009F06F6" w:rsidRDefault="009F06F6" w:rsidP="000B66A0">
            <w:pPr>
              <w:widowControl w:val="0"/>
            </w:pPr>
            <w:r>
              <w:t>[DMS-6]</w:t>
            </w:r>
          </w:p>
        </w:tc>
        <w:tc>
          <w:tcPr>
            <w:tcW w:w="3960" w:type="dxa"/>
          </w:tcPr>
          <w:p w:rsidR="009F06F6" w:rsidRDefault="009F06F6" w:rsidP="000B66A0">
            <w:r>
              <w:t>3.4.1.3.3.1   Science Data Product Transfer [SOC-2086]</w:t>
            </w:r>
          </w:p>
        </w:tc>
        <w:tc>
          <w:tcPr>
            <w:tcW w:w="1710" w:type="dxa"/>
          </w:tcPr>
          <w:p w:rsidR="009F06F6" w:rsidRDefault="009F06F6" w:rsidP="000B66A0">
            <w:r>
              <w:t>Demonstration</w:t>
            </w:r>
          </w:p>
        </w:tc>
      </w:tr>
      <w:tr w:rsidR="009F06F6" w:rsidTr="000B66A0">
        <w:tc>
          <w:tcPr>
            <w:tcW w:w="3888" w:type="dxa"/>
          </w:tcPr>
          <w:p w:rsidR="009F06F6" w:rsidRDefault="009F06F6" w:rsidP="000B66A0">
            <w:r>
              <w:t>4.4.1.3 WFS Image Data Transfer</w:t>
            </w:r>
          </w:p>
          <w:p w:rsidR="009F06F6" w:rsidRDefault="009F06F6" w:rsidP="000B66A0">
            <w:pPr>
              <w:widowControl w:val="0"/>
            </w:pPr>
            <w:r>
              <w:t>[DMS-8]</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4.4.1.4 DMS to WSS Data Transfer</w:t>
            </w:r>
          </w:p>
          <w:p w:rsidR="009F06F6" w:rsidRDefault="009F06F6" w:rsidP="000B66A0">
            <w:pPr>
              <w:widowControl w:val="0"/>
            </w:pPr>
            <w:r>
              <w:t>[DMS-19]</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4.4.1.5 DMS to WSS Science Data DAN</w:t>
            </w:r>
          </w:p>
          <w:p w:rsidR="009F06F6" w:rsidRDefault="009F06F6" w:rsidP="000B66A0">
            <w:pPr>
              <w:widowControl w:val="0"/>
            </w:pPr>
            <w:r>
              <w:t>[DMS-10]</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4.4.1.6 DMS to WSS DANs</w:t>
            </w:r>
          </w:p>
          <w:p w:rsidR="009F06F6" w:rsidRDefault="009F06F6" w:rsidP="000B66A0">
            <w:pPr>
              <w:widowControl w:val="0"/>
            </w:pPr>
            <w:r>
              <w:t>[DMS-9]</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4.4.2.1 WFS&amp;C Archive Package Exchange</w:t>
            </w:r>
          </w:p>
          <w:p w:rsidR="009F06F6" w:rsidRDefault="009F06F6" w:rsidP="000B66A0">
            <w:pPr>
              <w:widowControl w:val="0"/>
            </w:pPr>
            <w:r>
              <w:t>[DMS-15]</w:t>
            </w:r>
          </w:p>
        </w:tc>
        <w:tc>
          <w:tcPr>
            <w:tcW w:w="3960" w:type="dxa"/>
          </w:tcPr>
          <w:p w:rsidR="009F06F6" w:rsidRDefault="009F06F6" w:rsidP="000B66A0">
            <w:r>
              <w:t>3.4.1.3.3.2   WFS&amp;C Archive Package Exchange [SOC-2091]</w:t>
            </w:r>
          </w:p>
        </w:tc>
        <w:tc>
          <w:tcPr>
            <w:tcW w:w="1710" w:type="dxa"/>
          </w:tcPr>
          <w:p w:rsidR="009F06F6" w:rsidRDefault="009F06F6" w:rsidP="000B66A0">
            <w:r>
              <w:t>Demonstration</w:t>
            </w:r>
          </w:p>
        </w:tc>
      </w:tr>
      <w:tr w:rsidR="009F06F6" w:rsidTr="000B66A0">
        <w:tc>
          <w:tcPr>
            <w:tcW w:w="3888" w:type="dxa"/>
          </w:tcPr>
          <w:p w:rsidR="009F06F6" w:rsidRDefault="009F06F6" w:rsidP="000B66A0">
            <w:r>
              <w:t>4.4.2.2 WSS Archive Packages to DMS</w:t>
            </w:r>
          </w:p>
          <w:p w:rsidR="009F06F6" w:rsidRDefault="009F06F6" w:rsidP="000B66A0">
            <w:pPr>
              <w:widowControl w:val="0"/>
            </w:pPr>
            <w:r>
              <w:t>[DMS-16]</w:t>
            </w:r>
          </w:p>
        </w:tc>
        <w:tc>
          <w:tcPr>
            <w:tcW w:w="3960" w:type="dxa"/>
          </w:tcPr>
          <w:p w:rsidR="009F06F6" w:rsidRDefault="009F06F6" w:rsidP="000B66A0">
            <w:r>
              <w:t>3.4.1.3.3.2   WFS&amp;C Archive Package Exchange [SOC-2091]</w:t>
            </w:r>
          </w:p>
        </w:tc>
        <w:tc>
          <w:tcPr>
            <w:tcW w:w="1710" w:type="dxa"/>
          </w:tcPr>
          <w:p w:rsidR="009F06F6" w:rsidRDefault="009F06F6" w:rsidP="000B66A0">
            <w:r>
              <w:t>Test</w:t>
            </w:r>
          </w:p>
        </w:tc>
      </w:tr>
      <w:tr w:rsidR="009F06F6" w:rsidTr="000B66A0">
        <w:tc>
          <w:tcPr>
            <w:tcW w:w="3888" w:type="dxa"/>
          </w:tcPr>
          <w:p w:rsidR="009F06F6" w:rsidRDefault="009F06F6" w:rsidP="000B66A0">
            <w:r>
              <w:t>4.4.2.3 Science Data Retrieval Requests</w:t>
            </w:r>
          </w:p>
          <w:p w:rsidR="009F06F6" w:rsidRDefault="009F06F6" w:rsidP="000B66A0">
            <w:pPr>
              <w:widowControl w:val="0"/>
            </w:pPr>
            <w:r>
              <w:t>[DMS-13]</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4.4.2.4 Archive Package Retrieval Requests</w:t>
            </w:r>
          </w:p>
          <w:p w:rsidR="009F06F6" w:rsidRDefault="009F06F6" w:rsidP="000B66A0">
            <w:pPr>
              <w:widowControl w:val="0"/>
            </w:pPr>
            <w:r>
              <w:t>[DMS-17]</w:t>
            </w:r>
          </w:p>
        </w:tc>
        <w:tc>
          <w:tcPr>
            <w:tcW w:w="3960" w:type="dxa"/>
          </w:tcPr>
          <w:p w:rsidR="009F06F6" w:rsidRDefault="009F06F6" w:rsidP="000B66A0">
            <w:r>
              <w:t>3.4.1.3.3.2   WFS&amp;C Archive Package Exchange [SOC-2091]</w:t>
            </w:r>
          </w:p>
        </w:tc>
        <w:tc>
          <w:tcPr>
            <w:tcW w:w="1710" w:type="dxa"/>
          </w:tcPr>
          <w:p w:rsidR="009F06F6" w:rsidRDefault="009F06F6" w:rsidP="000B66A0">
            <w:r>
              <w:t>Test</w:t>
            </w:r>
          </w:p>
        </w:tc>
      </w:tr>
      <w:tr w:rsidR="009F06F6" w:rsidTr="000B66A0">
        <w:tc>
          <w:tcPr>
            <w:tcW w:w="3888" w:type="dxa"/>
          </w:tcPr>
          <w:p w:rsidR="009F06F6" w:rsidRDefault="009F06F6" w:rsidP="000B66A0">
            <w:r>
              <w:t>4.4.2.5 DMS to WSS DANs</w:t>
            </w:r>
          </w:p>
          <w:p w:rsidR="009F06F6" w:rsidRDefault="009F06F6" w:rsidP="000B66A0">
            <w:pPr>
              <w:widowControl w:val="0"/>
            </w:pPr>
            <w:r>
              <w:t>[DMS-18]</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4.5.1.1 Data Availability Notices to Observers</w:t>
            </w:r>
          </w:p>
          <w:p w:rsidR="009F06F6" w:rsidRDefault="009F06F6" w:rsidP="000B66A0">
            <w:pPr>
              <w:widowControl w:val="0"/>
            </w:pPr>
            <w:r>
              <w:t>[DMS-65]</w:t>
            </w:r>
          </w:p>
        </w:tc>
        <w:tc>
          <w:tcPr>
            <w:tcW w:w="3960" w:type="dxa"/>
          </w:tcPr>
          <w:p w:rsidR="009F06F6" w:rsidRDefault="009F06F6" w:rsidP="000B66A0">
            <w:r>
              <w:t>3.4.1.2.1.1   Data Availability Notification [SOC-2083]</w:t>
            </w:r>
          </w:p>
        </w:tc>
        <w:tc>
          <w:tcPr>
            <w:tcW w:w="1710" w:type="dxa"/>
          </w:tcPr>
          <w:p w:rsidR="009F06F6" w:rsidRDefault="009F06F6" w:rsidP="000B66A0">
            <w:r>
              <w:t>Test</w:t>
            </w:r>
          </w:p>
        </w:tc>
      </w:tr>
      <w:tr w:rsidR="009F06F6" w:rsidTr="000B66A0">
        <w:tc>
          <w:tcPr>
            <w:tcW w:w="3888" w:type="dxa"/>
          </w:tcPr>
          <w:p w:rsidR="009F06F6" w:rsidRDefault="009F06F6" w:rsidP="000B66A0">
            <w:r>
              <w:t>4.5.1.2 PI Notification of Visit Data</w:t>
            </w:r>
          </w:p>
          <w:p w:rsidR="009F06F6" w:rsidRDefault="009F06F6" w:rsidP="000B66A0">
            <w:pPr>
              <w:widowControl w:val="0"/>
            </w:pPr>
            <w:r>
              <w:t>[DMS-64]</w:t>
            </w:r>
          </w:p>
        </w:tc>
        <w:tc>
          <w:tcPr>
            <w:tcW w:w="3960" w:type="dxa"/>
          </w:tcPr>
          <w:p w:rsidR="009F06F6" w:rsidRDefault="009F06F6" w:rsidP="000B66A0">
            <w:r>
              <w:t>3.4.5.1.6   Data Distribution to PI [SOC-564]</w:t>
            </w:r>
          </w:p>
        </w:tc>
        <w:tc>
          <w:tcPr>
            <w:tcW w:w="1710" w:type="dxa"/>
          </w:tcPr>
          <w:p w:rsidR="009F06F6" w:rsidRDefault="009F06F6" w:rsidP="000B66A0">
            <w:r>
              <w:t>Test</w:t>
            </w:r>
          </w:p>
        </w:tc>
      </w:tr>
      <w:tr w:rsidR="009F06F6" w:rsidTr="000B66A0">
        <w:tc>
          <w:tcPr>
            <w:tcW w:w="3888" w:type="dxa"/>
          </w:tcPr>
          <w:p w:rsidR="009F06F6" w:rsidRDefault="009F06F6" w:rsidP="000B66A0">
            <w:r>
              <w:t>4.5.1.3 User Subscription Service</w:t>
            </w:r>
          </w:p>
          <w:p w:rsidR="009F06F6" w:rsidRDefault="009F06F6" w:rsidP="000B66A0">
            <w:pPr>
              <w:widowControl w:val="0"/>
            </w:pPr>
            <w:r>
              <w:t>[DMS-282]</w:t>
            </w:r>
          </w:p>
        </w:tc>
        <w:tc>
          <w:tcPr>
            <w:tcW w:w="3960" w:type="dxa"/>
          </w:tcPr>
          <w:p w:rsidR="009F06F6" w:rsidRDefault="009F06F6" w:rsidP="000B66A0">
            <w:r>
              <w:t>3.4.5.1.6   Data Distribution to PI [SOC-564]</w:t>
            </w:r>
          </w:p>
        </w:tc>
        <w:tc>
          <w:tcPr>
            <w:tcW w:w="1710" w:type="dxa"/>
          </w:tcPr>
          <w:p w:rsidR="009F06F6" w:rsidRDefault="009F06F6" w:rsidP="000B66A0">
            <w:r>
              <w:t>Test</w:t>
            </w:r>
          </w:p>
        </w:tc>
      </w:tr>
      <w:tr w:rsidR="009F06F6" w:rsidTr="000B66A0">
        <w:tc>
          <w:tcPr>
            <w:tcW w:w="3888" w:type="dxa"/>
          </w:tcPr>
          <w:p w:rsidR="009F06F6" w:rsidRDefault="009F06F6" w:rsidP="000B66A0">
            <w:r>
              <w:t>4.5.1.4 Customization of User Notifications</w:t>
            </w:r>
          </w:p>
          <w:p w:rsidR="009F06F6" w:rsidRDefault="009F06F6" w:rsidP="000B66A0">
            <w:pPr>
              <w:widowControl w:val="0"/>
            </w:pPr>
            <w:r>
              <w:t>[DMS-283]</w:t>
            </w:r>
          </w:p>
        </w:tc>
        <w:tc>
          <w:tcPr>
            <w:tcW w:w="3960" w:type="dxa"/>
          </w:tcPr>
          <w:p w:rsidR="009F06F6" w:rsidRDefault="009F06F6" w:rsidP="000B66A0">
            <w:r>
              <w:t>3.4.5.1.6   Data Distribution to PI [SOC-564]</w:t>
            </w:r>
          </w:p>
        </w:tc>
        <w:tc>
          <w:tcPr>
            <w:tcW w:w="1710" w:type="dxa"/>
          </w:tcPr>
          <w:p w:rsidR="009F06F6" w:rsidRDefault="009F06F6" w:rsidP="000B66A0">
            <w:r>
              <w:t>Test</w:t>
            </w:r>
          </w:p>
        </w:tc>
      </w:tr>
      <w:tr w:rsidR="009F06F6" w:rsidTr="000B66A0">
        <w:tc>
          <w:tcPr>
            <w:tcW w:w="3888" w:type="dxa"/>
          </w:tcPr>
          <w:p w:rsidR="009F06F6" w:rsidRDefault="009F06F6" w:rsidP="000B66A0">
            <w:r>
              <w:t>4.5.2.1 Access to Archive Catalog</w:t>
            </w:r>
          </w:p>
          <w:p w:rsidR="009F06F6" w:rsidRDefault="009F06F6" w:rsidP="000B66A0">
            <w:pPr>
              <w:widowControl w:val="0"/>
            </w:pPr>
            <w:r>
              <w:t>[DMS-63]</w:t>
            </w:r>
          </w:p>
        </w:tc>
        <w:tc>
          <w:tcPr>
            <w:tcW w:w="3960" w:type="dxa"/>
          </w:tcPr>
          <w:p w:rsidR="009F06F6" w:rsidRDefault="009F06F6" w:rsidP="000B66A0">
            <w:r>
              <w:t>3.4.1.2.1.2   Science Archive Catalog Access [SOC-492]</w:t>
            </w:r>
          </w:p>
        </w:tc>
        <w:tc>
          <w:tcPr>
            <w:tcW w:w="1710" w:type="dxa"/>
          </w:tcPr>
          <w:p w:rsidR="009F06F6" w:rsidRDefault="009F06F6" w:rsidP="000B66A0">
            <w:r>
              <w:t>Test</w:t>
            </w:r>
          </w:p>
        </w:tc>
      </w:tr>
      <w:tr w:rsidR="009F06F6" w:rsidTr="000B66A0">
        <w:tc>
          <w:tcPr>
            <w:tcW w:w="3888" w:type="dxa"/>
          </w:tcPr>
          <w:p w:rsidR="009F06F6" w:rsidRDefault="009F06F6" w:rsidP="000B66A0">
            <w:r>
              <w:t>4.5.2.2 Access to Science Data</w:t>
            </w:r>
          </w:p>
          <w:p w:rsidR="009F06F6" w:rsidRDefault="009F06F6" w:rsidP="000B66A0">
            <w:pPr>
              <w:widowControl w:val="0"/>
            </w:pPr>
            <w:r>
              <w:lastRenderedPageBreak/>
              <w:t>[DMS-62]</w:t>
            </w:r>
          </w:p>
        </w:tc>
        <w:tc>
          <w:tcPr>
            <w:tcW w:w="3960" w:type="dxa"/>
          </w:tcPr>
          <w:p w:rsidR="009F06F6" w:rsidRDefault="009F06F6" w:rsidP="000B66A0">
            <w:r>
              <w:lastRenderedPageBreak/>
              <w:t xml:space="preserve">3.4.1.2.1.5   Science Data Product </w:t>
            </w:r>
            <w:r>
              <w:lastRenderedPageBreak/>
              <w:t>Access [SOC-546]</w:t>
            </w:r>
          </w:p>
        </w:tc>
        <w:tc>
          <w:tcPr>
            <w:tcW w:w="1710" w:type="dxa"/>
          </w:tcPr>
          <w:p w:rsidR="009F06F6" w:rsidRDefault="009F06F6" w:rsidP="000B66A0">
            <w:r>
              <w:lastRenderedPageBreak/>
              <w:t>Test</w:t>
            </w:r>
          </w:p>
        </w:tc>
      </w:tr>
      <w:tr w:rsidR="009F06F6" w:rsidTr="000B66A0">
        <w:tc>
          <w:tcPr>
            <w:tcW w:w="3888" w:type="dxa"/>
          </w:tcPr>
          <w:p w:rsidR="009F06F6" w:rsidRDefault="009F06F6" w:rsidP="000B66A0">
            <w:r>
              <w:lastRenderedPageBreak/>
              <w:t>4.5.2.3 Science Data Analysis Reports</w:t>
            </w:r>
          </w:p>
          <w:p w:rsidR="009F06F6" w:rsidRDefault="009F06F6" w:rsidP="000B66A0">
            <w:pPr>
              <w:widowControl w:val="0"/>
            </w:pPr>
            <w:r>
              <w:t>[DMS-61]</w:t>
            </w:r>
          </w:p>
        </w:tc>
        <w:tc>
          <w:tcPr>
            <w:tcW w:w="3960" w:type="dxa"/>
          </w:tcPr>
          <w:p w:rsidR="009F06F6" w:rsidRDefault="009F06F6" w:rsidP="000B66A0">
            <w:r>
              <w:t>3.4.1.2.1.8   Science Data Analysis Product Generation [SOC-2120]</w:t>
            </w:r>
          </w:p>
        </w:tc>
        <w:tc>
          <w:tcPr>
            <w:tcW w:w="1710" w:type="dxa"/>
          </w:tcPr>
          <w:p w:rsidR="009F06F6" w:rsidRDefault="009F06F6" w:rsidP="000B66A0">
            <w:r>
              <w:t>Test</w:t>
            </w:r>
          </w:p>
        </w:tc>
      </w:tr>
      <w:tr w:rsidR="009F06F6" w:rsidTr="000B66A0">
        <w:tc>
          <w:tcPr>
            <w:tcW w:w="3888" w:type="dxa"/>
          </w:tcPr>
          <w:p w:rsidR="009F06F6" w:rsidRDefault="009F06F6" w:rsidP="000B66A0">
            <w:r>
              <w:t>4.5.3.1 Data Distribution to Archive Facilities</w:t>
            </w:r>
          </w:p>
          <w:p w:rsidR="009F06F6" w:rsidRDefault="009F06F6" w:rsidP="000B66A0">
            <w:pPr>
              <w:widowControl w:val="0"/>
            </w:pPr>
            <w:r>
              <w:t>[DMS-60]</w:t>
            </w:r>
          </w:p>
        </w:tc>
        <w:tc>
          <w:tcPr>
            <w:tcW w:w="3960" w:type="dxa"/>
          </w:tcPr>
          <w:p w:rsidR="009F06F6" w:rsidRDefault="009F06F6" w:rsidP="000B66A0">
            <w:r>
              <w:t>3.4.1.2.3   DMS Interface with International Data Centers [SOC-34]</w:t>
            </w:r>
          </w:p>
        </w:tc>
        <w:tc>
          <w:tcPr>
            <w:tcW w:w="1710" w:type="dxa"/>
          </w:tcPr>
          <w:p w:rsidR="009F06F6" w:rsidRDefault="009F06F6" w:rsidP="000B66A0">
            <w:r>
              <w:t>Demonstration</w:t>
            </w:r>
          </w:p>
        </w:tc>
      </w:tr>
      <w:tr w:rsidR="009F06F6" w:rsidTr="000B66A0">
        <w:tc>
          <w:tcPr>
            <w:tcW w:w="3888" w:type="dxa"/>
          </w:tcPr>
          <w:p w:rsidR="009F06F6" w:rsidRDefault="009F06F6" w:rsidP="000B66A0">
            <w:r>
              <w:t>4.5.3.2 Software Distribution to Archive Facilities</w:t>
            </w:r>
          </w:p>
          <w:p w:rsidR="009F06F6" w:rsidRDefault="009F06F6" w:rsidP="000B66A0">
            <w:pPr>
              <w:widowControl w:val="0"/>
            </w:pPr>
            <w:r>
              <w:t>[DMS-285]</w:t>
            </w:r>
          </w:p>
        </w:tc>
        <w:tc>
          <w:tcPr>
            <w:tcW w:w="3960" w:type="dxa"/>
          </w:tcPr>
          <w:p w:rsidR="009F06F6" w:rsidRDefault="009F06F6" w:rsidP="000B66A0">
            <w:r>
              <w:t>3.4.1.2.3   DMS Interface with International Data Centers [SOC-34]</w:t>
            </w:r>
          </w:p>
        </w:tc>
        <w:tc>
          <w:tcPr>
            <w:tcW w:w="1710" w:type="dxa"/>
          </w:tcPr>
          <w:p w:rsidR="009F06F6" w:rsidRDefault="009F06F6" w:rsidP="000B66A0">
            <w:r>
              <w:t>Demonstration</w:t>
            </w:r>
          </w:p>
        </w:tc>
      </w:tr>
      <w:tr w:rsidR="009F06F6" w:rsidTr="000B66A0">
        <w:tc>
          <w:tcPr>
            <w:tcW w:w="3888" w:type="dxa"/>
          </w:tcPr>
          <w:p w:rsidR="009F06F6" w:rsidRDefault="009F06F6" w:rsidP="000B66A0">
            <w:r>
              <w:t>4.5.3.3 Catalog Replication to Archive Facilities</w:t>
            </w:r>
          </w:p>
          <w:p w:rsidR="009F06F6" w:rsidRDefault="009F06F6" w:rsidP="000B66A0">
            <w:pPr>
              <w:widowControl w:val="0"/>
            </w:pPr>
            <w:r>
              <w:t>[DMS-284]</w:t>
            </w:r>
          </w:p>
        </w:tc>
        <w:tc>
          <w:tcPr>
            <w:tcW w:w="3960" w:type="dxa"/>
          </w:tcPr>
          <w:p w:rsidR="009F06F6" w:rsidRDefault="009F06F6" w:rsidP="000B66A0">
            <w:r>
              <w:t>3.4.1.2.3   DMS Interface with International Data Centers [SOC-34]</w:t>
            </w:r>
          </w:p>
        </w:tc>
        <w:tc>
          <w:tcPr>
            <w:tcW w:w="1710" w:type="dxa"/>
          </w:tcPr>
          <w:p w:rsidR="009F06F6" w:rsidRDefault="009F06F6" w:rsidP="000B66A0">
            <w:r>
              <w:t>Demonstration</w:t>
            </w:r>
          </w:p>
        </w:tc>
      </w:tr>
      <w:tr w:rsidR="009F06F6" w:rsidTr="000B66A0">
        <w:tc>
          <w:tcPr>
            <w:tcW w:w="3888" w:type="dxa"/>
          </w:tcPr>
          <w:p w:rsidR="009F06F6" w:rsidRDefault="009F06F6" w:rsidP="000B66A0">
            <w:r>
              <w:t>5.1.1.1 Perform Level-1 Processing</w:t>
            </w:r>
          </w:p>
          <w:p w:rsidR="009F06F6" w:rsidRDefault="009F06F6" w:rsidP="000B66A0">
            <w:pPr>
              <w:widowControl w:val="0"/>
            </w:pPr>
            <w:r>
              <w:t>[DMS-70]</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5.1.1.2 Guide Star FITS Data</w:t>
            </w:r>
          </w:p>
          <w:p w:rsidR="009F06F6" w:rsidRDefault="009F06F6" w:rsidP="000B66A0">
            <w:pPr>
              <w:widowControl w:val="0"/>
            </w:pPr>
            <w:r>
              <w:t>[DMS-279]</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5.1.1.3 Start of SDP Processing</w:t>
            </w:r>
          </w:p>
          <w:p w:rsidR="009F06F6" w:rsidRDefault="009F06F6" w:rsidP="000B66A0">
            <w:pPr>
              <w:widowControl w:val="0"/>
            </w:pPr>
            <w:r>
              <w:t>[DMS-71]</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5.1.1.4 Generation of Metadata</w:t>
            </w:r>
          </w:p>
          <w:p w:rsidR="009F06F6" w:rsidRDefault="009F06F6" w:rsidP="000B66A0">
            <w:pPr>
              <w:widowControl w:val="0"/>
            </w:pPr>
            <w:r>
              <w:t>[DMS-72]</w:t>
            </w:r>
          </w:p>
        </w:tc>
        <w:tc>
          <w:tcPr>
            <w:tcW w:w="3960" w:type="dxa"/>
          </w:tcPr>
          <w:p w:rsidR="009F06F6" w:rsidRDefault="009F06F6" w:rsidP="000B66A0">
            <w:r>
              <w:t>3.4.2.1   Functional Requirements [SOC-1688]</w:t>
            </w:r>
          </w:p>
        </w:tc>
        <w:tc>
          <w:tcPr>
            <w:tcW w:w="1710" w:type="dxa"/>
          </w:tcPr>
          <w:p w:rsidR="009F06F6" w:rsidRDefault="009F06F6" w:rsidP="000B66A0">
            <w:r>
              <w:t>Demonstration</w:t>
            </w:r>
          </w:p>
        </w:tc>
      </w:tr>
      <w:tr w:rsidR="009F06F6" w:rsidTr="000B66A0">
        <w:tc>
          <w:tcPr>
            <w:tcW w:w="3888" w:type="dxa"/>
          </w:tcPr>
          <w:p w:rsidR="009F06F6" w:rsidRDefault="009F06F6" w:rsidP="000B66A0">
            <w:r>
              <w:t>5.1.1.5 Priority Processing Requests</w:t>
            </w:r>
          </w:p>
          <w:p w:rsidR="009F06F6" w:rsidRDefault="009F06F6" w:rsidP="000B66A0">
            <w:pPr>
              <w:widowControl w:val="0"/>
            </w:pPr>
            <w:r>
              <w:t>[DMS-73]</w:t>
            </w:r>
          </w:p>
        </w:tc>
        <w:tc>
          <w:tcPr>
            <w:tcW w:w="3960" w:type="dxa"/>
          </w:tcPr>
          <w:p w:rsidR="009F06F6" w:rsidRDefault="009F06F6" w:rsidP="000B66A0">
            <w:r>
              <w:t>3.4.5.3.2   Science Data Product Availability for Designated Visits [SOC-561]</w:t>
            </w:r>
          </w:p>
        </w:tc>
        <w:tc>
          <w:tcPr>
            <w:tcW w:w="1710" w:type="dxa"/>
          </w:tcPr>
          <w:p w:rsidR="009F06F6" w:rsidRDefault="009F06F6" w:rsidP="000B66A0">
            <w:r>
              <w:t>Test</w:t>
            </w:r>
          </w:p>
        </w:tc>
      </w:tr>
      <w:tr w:rsidR="009F06F6" w:rsidTr="000B66A0">
        <w:tc>
          <w:tcPr>
            <w:tcW w:w="3888" w:type="dxa"/>
          </w:tcPr>
          <w:p w:rsidR="009F06F6" w:rsidRDefault="009F06F6" w:rsidP="000B66A0">
            <w:r>
              <w:t>5.1.1.6 Processing in Priority Order</w:t>
            </w:r>
          </w:p>
          <w:p w:rsidR="009F06F6" w:rsidRDefault="009F06F6" w:rsidP="000B66A0">
            <w:pPr>
              <w:widowControl w:val="0"/>
            </w:pPr>
            <w:r>
              <w:t>[DMS-74]</w:t>
            </w:r>
          </w:p>
        </w:tc>
        <w:tc>
          <w:tcPr>
            <w:tcW w:w="3960" w:type="dxa"/>
          </w:tcPr>
          <w:p w:rsidR="009F06F6" w:rsidRDefault="009F06F6" w:rsidP="000B66A0">
            <w:r>
              <w:t>3.4.5.3.2   Science Data Product Availability for Designated Visits [SOC-561]</w:t>
            </w:r>
          </w:p>
        </w:tc>
        <w:tc>
          <w:tcPr>
            <w:tcW w:w="1710" w:type="dxa"/>
          </w:tcPr>
          <w:p w:rsidR="009F06F6" w:rsidRDefault="009F06F6" w:rsidP="000B66A0">
            <w:r>
              <w:t>Test</w:t>
            </w:r>
          </w:p>
        </w:tc>
      </w:tr>
      <w:tr w:rsidR="009F06F6" w:rsidTr="000B66A0">
        <w:tc>
          <w:tcPr>
            <w:tcW w:w="3888" w:type="dxa"/>
          </w:tcPr>
          <w:p w:rsidR="009F06F6" w:rsidRDefault="009F06F6" w:rsidP="000B66A0">
            <w:r>
              <w:t>5.1.1.7 Processing Order Override</w:t>
            </w:r>
          </w:p>
          <w:p w:rsidR="009F06F6" w:rsidRDefault="009F06F6" w:rsidP="000B66A0">
            <w:pPr>
              <w:widowControl w:val="0"/>
            </w:pPr>
            <w:r>
              <w:t>[DMS-75]</w:t>
            </w:r>
          </w:p>
        </w:tc>
        <w:tc>
          <w:tcPr>
            <w:tcW w:w="3960" w:type="dxa"/>
          </w:tcPr>
          <w:p w:rsidR="009F06F6" w:rsidRDefault="009F06F6" w:rsidP="000B66A0">
            <w:r>
              <w:t>3.4.5.3.2   Science Data Product Availability for Designated Visits [SOC-561]</w:t>
            </w:r>
          </w:p>
        </w:tc>
        <w:tc>
          <w:tcPr>
            <w:tcW w:w="1710" w:type="dxa"/>
          </w:tcPr>
          <w:p w:rsidR="009F06F6" w:rsidRDefault="009F06F6" w:rsidP="000B66A0">
            <w:r>
              <w:t>Test</w:t>
            </w:r>
          </w:p>
        </w:tc>
      </w:tr>
      <w:tr w:rsidR="009F06F6" w:rsidTr="000B66A0">
        <w:tc>
          <w:tcPr>
            <w:tcW w:w="3888" w:type="dxa"/>
          </w:tcPr>
          <w:p w:rsidR="009F06F6" w:rsidRDefault="009F06F6" w:rsidP="000B66A0">
            <w:r>
              <w:t>5.1.2.1 Capture Timeline of On-board Events</w:t>
            </w:r>
          </w:p>
          <w:p w:rsidR="009F06F6" w:rsidRDefault="009F06F6" w:rsidP="000B66A0">
            <w:pPr>
              <w:widowControl w:val="0"/>
            </w:pPr>
            <w:r>
              <w:t>[DMS-76]</w:t>
            </w:r>
          </w:p>
        </w:tc>
        <w:tc>
          <w:tcPr>
            <w:tcW w:w="3960" w:type="dxa"/>
          </w:tcPr>
          <w:p w:rsidR="009F06F6" w:rsidRDefault="009F06F6" w:rsidP="000B66A0">
            <w:r>
              <w:t>3.4.1.3.2.4   Observatory Status Data Receipt [SOC-2475]</w:t>
            </w:r>
          </w:p>
        </w:tc>
        <w:tc>
          <w:tcPr>
            <w:tcW w:w="1710" w:type="dxa"/>
          </w:tcPr>
          <w:p w:rsidR="009F06F6" w:rsidRDefault="009F06F6" w:rsidP="000B66A0">
            <w:r>
              <w:t>Demonstration</w:t>
            </w:r>
          </w:p>
        </w:tc>
      </w:tr>
      <w:tr w:rsidR="009F06F6" w:rsidTr="000B66A0">
        <w:tc>
          <w:tcPr>
            <w:tcW w:w="3888" w:type="dxa"/>
          </w:tcPr>
          <w:p w:rsidR="009F06F6" w:rsidRDefault="009F06F6" w:rsidP="000B66A0">
            <w:r>
              <w:t>5.1.2.2 Capture Visit and Exposure Times</w:t>
            </w:r>
          </w:p>
          <w:p w:rsidR="009F06F6" w:rsidRDefault="009F06F6" w:rsidP="000B66A0">
            <w:pPr>
              <w:widowControl w:val="0"/>
            </w:pPr>
            <w:r>
              <w:t>[DMS-137]</w:t>
            </w:r>
          </w:p>
        </w:tc>
        <w:tc>
          <w:tcPr>
            <w:tcW w:w="3960" w:type="dxa"/>
          </w:tcPr>
          <w:p w:rsidR="009F06F6" w:rsidRDefault="009F06F6" w:rsidP="000B66A0">
            <w:r>
              <w:t>3.4.1.3.2.4   Observatory Status Data Receipt [SOC-2475]</w:t>
            </w:r>
          </w:p>
        </w:tc>
        <w:tc>
          <w:tcPr>
            <w:tcW w:w="1710" w:type="dxa"/>
          </w:tcPr>
          <w:p w:rsidR="009F06F6" w:rsidRDefault="009F06F6" w:rsidP="000B66A0">
            <w:r>
              <w:t>Inspection</w:t>
            </w:r>
          </w:p>
        </w:tc>
      </w:tr>
      <w:tr w:rsidR="009F06F6" w:rsidTr="000B66A0">
        <w:tc>
          <w:tcPr>
            <w:tcW w:w="3888" w:type="dxa"/>
          </w:tcPr>
          <w:p w:rsidR="009F06F6" w:rsidRDefault="009F06F6" w:rsidP="000B66A0">
            <w:r>
              <w:t>5.1.2.3 Ignore Duplicate Events</w:t>
            </w:r>
          </w:p>
          <w:p w:rsidR="009F06F6" w:rsidRDefault="009F06F6" w:rsidP="000B66A0">
            <w:pPr>
              <w:widowControl w:val="0"/>
            </w:pPr>
            <w:r>
              <w:t>[DMS-138]</w:t>
            </w:r>
          </w:p>
        </w:tc>
        <w:tc>
          <w:tcPr>
            <w:tcW w:w="3960" w:type="dxa"/>
          </w:tcPr>
          <w:p w:rsidR="009F06F6" w:rsidRDefault="009F06F6" w:rsidP="000B66A0">
            <w:r>
              <w:t>3.4.1.3.2.4   Observatory Status Data Receipt [SOC-2475]</w:t>
            </w:r>
          </w:p>
        </w:tc>
        <w:tc>
          <w:tcPr>
            <w:tcW w:w="1710" w:type="dxa"/>
          </w:tcPr>
          <w:p w:rsidR="009F06F6" w:rsidRDefault="009F06F6" w:rsidP="000B66A0">
            <w:r>
              <w:t>Test</w:t>
            </w:r>
          </w:p>
        </w:tc>
      </w:tr>
      <w:tr w:rsidR="009F06F6" w:rsidTr="000B66A0">
        <w:tc>
          <w:tcPr>
            <w:tcW w:w="3888" w:type="dxa"/>
          </w:tcPr>
          <w:p w:rsidR="009F06F6" w:rsidRDefault="009F06F6" w:rsidP="000B66A0">
            <w:r>
              <w:t>5.1.2.4 Revised Exposure Timelines</w:t>
            </w:r>
          </w:p>
          <w:p w:rsidR="009F06F6" w:rsidRDefault="009F06F6" w:rsidP="000B66A0">
            <w:pPr>
              <w:widowControl w:val="0"/>
            </w:pPr>
            <w:r>
              <w:t>[DMS-271]</w:t>
            </w:r>
          </w:p>
        </w:tc>
        <w:tc>
          <w:tcPr>
            <w:tcW w:w="3960" w:type="dxa"/>
          </w:tcPr>
          <w:p w:rsidR="009F06F6" w:rsidRDefault="009F06F6" w:rsidP="000B66A0">
            <w:r>
              <w:t>3.4.1.3.2.4   Observatory Status Data Receipt [SOC-2475]</w:t>
            </w:r>
          </w:p>
        </w:tc>
        <w:tc>
          <w:tcPr>
            <w:tcW w:w="1710" w:type="dxa"/>
          </w:tcPr>
          <w:p w:rsidR="009F06F6" w:rsidRDefault="009F06F6" w:rsidP="000B66A0">
            <w:r>
              <w:t>Test</w:t>
            </w:r>
          </w:p>
        </w:tc>
      </w:tr>
      <w:tr w:rsidR="009F06F6" w:rsidTr="000B66A0">
        <w:tc>
          <w:tcPr>
            <w:tcW w:w="3888" w:type="dxa"/>
          </w:tcPr>
          <w:p w:rsidR="009F06F6" w:rsidRDefault="009F06F6" w:rsidP="000B66A0">
            <w:r>
              <w:t>5.1.3.1 Science Data Receipt</w:t>
            </w:r>
          </w:p>
          <w:p w:rsidR="009F06F6" w:rsidRDefault="009F06F6" w:rsidP="000B66A0">
            <w:pPr>
              <w:widowControl w:val="0"/>
            </w:pPr>
            <w:r>
              <w:t>[DMS-132]</w:t>
            </w:r>
          </w:p>
        </w:tc>
        <w:tc>
          <w:tcPr>
            <w:tcW w:w="3960" w:type="dxa"/>
          </w:tcPr>
          <w:p w:rsidR="009F06F6" w:rsidRDefault="009F06F6" w:rsidP="000B66A0">
            <w:r>
              <w:t>3.4.1.2.2.1   Observatory Telemetry Data Format [SOC-1788]</w:t>
            </w:r>
          </w:p>
        </w:tc>
        <w:tc>
          <w:tcPr>
            <w:tcW w:w="1710" w:type="dxa"/>
          </w:tcPr>
          <w:p w:rsidR="009F06F6" w:rsidRDefault="009F06F6" w:rsidP="000B66A0">
            <w:r>
              <w:t>Demonstration</w:t>
            </w:r>
          </w:p>
        </w:tc>
      </w:tr>
      <w:tr w:rsidR="009F06F6" w:rsidTr="000B66A0">
        <w:tc>
          <w:tcPr>
            <w:tcW w:w="3888" w:type="dxa"/>
          </w:tcPr>
          <w:p w:rsidR="009F06F6" w:rsidRDefault="009F06F6" w:rsidP="000B66A0">
            <w:r>
              <w:lastRenderedPageBreak/>
              <w:t>5.1.3.2 Identification of Science Exposures</w:t>
            </w:r>
          </w:p>
          <w:p w:rsidR="009F06F6" w:rsidRDefault="009F06F6" w:rsidP="000B66A0">
            <w:pPr>
              <w:widowControl w:val="0"/>
            </w:pPr>
            <w:r>
              <w:t>[DMS-77]</w:t>
            </w:r>
          </w:p>
        </w:tc>
        <w:tc>
          <w:tcPr>
            <w:tcW w:w="3960" w:type="dxa"/>
          </w:tcPr>
          <w:p w:rsidR="009F06F6" w:rsidRDefault="009F06F6" w:rsidP="000B66A0">
            <w:r>
              <w:t>3.4.1.2.2.1   Observatory Telemetry Data Format [SOC-1788]</w:t>
            </w:r>
          </w:p>
        </w:tc>
        <w:tc>
          <w:tcPr>
            <w:tcW w:w="1710" w:type="dxa"/>
          </w:tcPr>
          <w:p w:rsidR="009F06F6" w:rsidRDefault="009F06F6" w:rsidP="000B66A0">
            <w:r>
              <w:t>Inspection</w:t>
            </w:r>
          </w:p>
        </w:tc>
      </w:tr>
      <w:tr w:rsidR="009F06F6" w:rsidTr="000B66A0">
        <w:tc>
          <w:tcPr>
            <w:tcW w:w="3888" w:type="dxa"/>
          </w:tcPr>
          <w:p w:rsidR="009F06F6" w:rsidRDefault="009F06F6" w:rsidP="000B66A0">
            <w:r>
              <w:t>5.1.3.3 Science Image Header Information</w:t>
            </w:r>
          </w:p>
          <w:p w:rsidR="009F06F6" w:rsidRDefault="009F06F6" w:rsidP="000B66A0">
            <w:pPr>
              <w:widowControl w:val="0"/>
            </w:pPr>
            <w:r>
              <w:t>[DMS-115]</w:t>
            </w:r>
          </w:p>
        </w:tc>
        <w:tc>
          <w:tcPr>
            <w:tcW w:w="3960" w:type="dxa"/>
          </w:tcPr>
          <w:p w:rsidR="009F06F6" w:rsidRDefault="009F06F6" w:rsidP="000B66A0">
            <w:r>
              <w:t>3.4.1.2.2.1   Observatory Telemetry Data Format [SOC-1788]</w:t>
            </w:r>
          </w:p>
        </w:tc>
        <w:tc>
          <w:tcPr>
            <w:tcW w:w="1710" w:type="dxa"/>
          </w:tcPr>
          <w:p w:rsidR="009F06F6" w:rsidRDefault="009F06F6" w:rsidP="000B66A0">
            <w:r>
              <w:t>Inspection</w:t>
            </w:r>
          </w:p>
        </w:tc>
      </w:tr>
      <w:tr w:rsidR="009F06F6" w:rsidTr="000B66A0">
        <w:tc>
          <w:tcPr>
            <w:tcW w:w="3888" w:type="dxa"/>
          </w:tcPr>
          <w:p w:rsidR="009F06F6" w:rsidRDefault="009F06F6" w:rsidP="000B66A0">
            <w:r>
              <w:t>5.1.3.4 Recovery of Missing Image Header Information</w:t>
            </w:r>
          </w:p>
          <w:p w:rsidR="009F06F6" w:rsidRDefault="009F06F6" w:rsidP="000B66A0">
            <w:pPr>
              <w:widowControl w:val="0"/>
            </w:pPr>
            <w:r>
              <w:t>[DMS-91]</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5.1.3.5 Duplicate Science Data</w:t>
            </w:r>
          </w:p>
          <w:p w:rsidR="009F06F6" w:rsidRDefault="009F06F6" w:rsidP="000B66A0">
            <w:pPr>
              <w:widowControl w:val="0"/>
            </w:pPr>
            <w:r>
              <w:t>[DMS-92]</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5.1.3.6 Ordered List of Science Telemetry Files</w:t>
            </w:r>
          </w:p>
          <w:p w:rsidR="009F06F6" w:rsidRDefault="009F06F6" w:rsidP="000B66A0">
            <w:pPr>
              <w:widowControl w:val="0"/>
            </w:pPr>
            <w:r>
              <w:t>[DMS-139]</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5.1.3.7 Record Input Files for Each Exposure</w:t>
            </w:r>
          </w:p>
          <w:p w:rsidR="009F06F6" w:rsidRDefault="009F06F6" w:rsidP="000B66A0">
            <w:pPr>
              <w:widowControl w:val="0"/>
            </w:pPr>
            <w:r>
              <w:t>[DMS-79]</w:t>
            </w:r>
          </w:p>
        </w:tc>
        <w:tc>
          <w:tcPr>
            <w:tcW w:w="3960" w:type="dxa"/>
          </w:tcPr>
          <w:p w:rsidR="009F06F6" w:rsidRDefault="009F06F6" w:rsidP="000B66A0">
            <w:r>
              <w:t>3.4.1.2.2.1   Observatory Telemetry Data Format [SOC-1788]</w:t>
            </w:r>
          </w:p>
        </w:tc>
        <w:tc>
          <w:tcPr>
            <w:tcW w:w="1710" w:type="dxa"/>
          </w:tcPr>
          <w:p w:rsidR="009F06F6" w:rsidRDefault="009F06F6" w:rsidP="000B66A0">
            <w:r>
              <w:t>Demonstration</w:t>
            </w:r>
          </w:p>
        </w:tc>
      </w:tr>
      <w:tr w:rsidR="009F06F6" w:rsidTr="000B66A0">
        <w:tc>
          <w:tcPr>
            <w:tcW w:w="3888" w:type="dxa"/>
          </w:tcPr>
          <w:p w:rsidR="009F06F6" w:rsidRDefault="009F06F6" w:rsidP="000B66A0">
            <w:r>
              <w:t>5.1.3.8 Store Image Header Information</w:t>
            </w:r>
          </w:p>
          <w:p w:rsidR="009F06F6" w:rsidRDefault="009F06F6" w:rsidP="000B66A0">
            <w:pPr>
              <w:widowControl w:val="0"/>
            </w:pPr>
            <w:r>
              <w:t>[DMS-78]</w:t>
            </w:r>
          </w:p>
        </w:tc>
        <w:tc>
          <w:tcPr>
            <w:tcW w:w="3960" w:type="dxa"/>
          </w:tcPr>
          <w:p w:rsidR="009F06F6" w:rsidRDefault="009F06F6" w:rsidP="000B66A0">
            <w:r>
              <w:t>3.4.1.2.2.1   Observatory Telemetry Data Format [SOC-1788]</w:t>
            </w:r>
          </w:p>
        </w:tc>
        <w:tc>
          <w:tcPr>
            <w:tcW w:w="1710" w:type="dxa"/>
          </w:tcPr>
          <w:p w:rsidR="009F06F6" w:rsidRDefault="009F06F6" w:rsidP="000B66A0">
            <w:r>
              <w:t>Demonstration</w:t>
            </w:r>
          </w:p>
        </w:tc>
      </w:tr>
      <w:tr w:rsidR="009F06F6" w:rsidTr="000B66A0">
        <w:tc>
          <w:tcPr>
            <w:tcW w:w="3888" w:type="dxa"/>
          </w:tcPr>
          <w:p w:rsidR="009F06F6" w:rsidRDefault="009F06F6" w:rsidP="000B66A0">
            <w:r>
              <w:t>5.1.3.9 Verify Science Data Packet Checksum</w:t>
            </w:r>
          </w:p>
          <w:p w:rsidR="009F06F6" w:rsidRDefault="009F06F6" w:rsidP="000B66A0">
            <w:pPr>
              <w:widowControl w:val="0"/>
            </w:pPr>
            <w:r>
              <w:t>[DMS-118]</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5.1.3.10 Science Data Packet Checksum Failure</w:t>
            </w:r>
          </w:p>
          <w:p w:rsidR="009F06F6" w:rsidRDefault="009F06F6" w:rsidP="000B66A0">
            <w:pPr>
              <w:widowControl w:val="0"/>
            </w:pPr>
            <w:r>
              <w:t>[DMS-645]</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5.1.3.11 Determine Complete Exposure</w:t>
            </w:r>
          </w:p>
          <w:p w:rsidR="009F06F6" w:rsidRDefault="009F06F6" w:rsidP="000B66A0">
            <w:pPr>
              <w:widowControl w:val="0"/>
            </w:pPr>
            <w:r>
              <w:t>[DMS-80]</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5.1.3.12 Hold Incomplete Exposures</w:t>
            </w:r>
          </w:p>
          <w:p w:rsidR="009F06F6" w:rsidRDefault="009F06F6" w:rsidP="000B66A0">
            <w:pPr>
              <w:widowControl w:val="0"/>
            </w:pPr>
            <w:r>
              <w:t>[DMS-81]</w:t>
            </w:r>
          </w:p>
        </w:tc>
        <w:tc>
          <w:tcPr>
            <w:tcW w:w="3960" w:type="dxa"/>
          </w:tcPr>
          <w:p w:rsidR="009F06F6" w:rsidRDefault="009F06F6" w:rsidP="000B66A0">
            <w:r>
              <w:t>3.4.1.2.2.1   Observatory Telemetry Data Format [SOC-1788]</w:t>
            </w:r>
          </w:p>
        </w:tc>
        <w:tc>
          <w:tcPr>
            <w:tcW w:w="1710" w:type="dxa"/>
          </w:tcPr>
          <w:p w:rsidR="009F06F6" w:rsidRDefault="009F06F6" w:rsidP="000B66A0">
            <w:r>
              <w:t>Test</w:t>
            </w:r>
          </w:p>
        </w:tc>
      </w:tr>
      <w:tr w:rsidR="009F06F6" w:rsidTr="000B66A0">
        <w:tc>
          <w:tcPr>
            <w:tcW w:w="3888" w:type="dxa"/>
          </w:tcPr>
          <w:p w:rsidR="009F06F6" w:rsidRDefault="009F06F6" w:rsidP="000B66A0">
            <w:r>
              <w:t>5.1.4.1 Partition Science Telemetry Files</w:t>
            </w:r>
          </w:p>
          <w:p w:rsidR="009F06F6" w:rsidRDefault="009F06F6" w:rsidP="000B66A0">
            <w:pPr>
              <w:widowControl w:val="0"/>
            </w:pPr>
            <w:r>
              <w:t>[DMS-116]</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5.1.4.2 Uncompress Science Telemetry Files</w:t>
            </w:r>
          </w:p>
          <w:p w:rsidR="009F06F6" w:rsidRDefault="009F06F6" w:rsidP="000B66A0">
            <w:pPr>
              <w:widowControl w:val="0"/>
            </w:pPr>
            <w:r>
              <w:t>[DMS-120]</w:t>
            </w:r>
          </w:p>
        </w:tc>
        <w:tc>
          <w:tcPr>
            <w:tcW w:w="3960" w:type="dxa"/>
          </w:tcPr>
          <w:p w:rsidR="009F06F6" w:rsidRDefault="009F06F6" w:rsidP="000B66A0">
            <w:r>
              <w:t>3.4.2.4.1   Science Data Decompression [SOC-474]</w:t>
            </w:r>
          </w:p>
        </w:tc>
        <w:tc>
          <w:tcPr>
            <w:tcW w:w="1710" w:type="dxa"/>
          </w:tcPr>
          <w:p w:rsidR="009F06F6" w:rsidRDefault="009F06F6" w:rsidP="000B66A0">
            <w:r>
              <w:t>Test</w:t>
            </w:r>
          </w:p>
        </w:tc>
      </w:tr>
      <w:tr w:rsidR="009F06F6" w:rsidTr="000B66A0">
        <w:tc>
          <w:tcPr>
            <w:tcW w:w="3888" w:type="dxa"/>
          </w:tcPr>
          <w:p w:rsidR="009F06F6" w:rsidRDefault="009F06F6" w:rsidP="000B66A0">
            <w:r>
              <w:t>5.1.4.3 Preserve Pixel Values in Level-1a Data</w:t>
            </w:r>
          </w:p>
          <w:p w:rsidR="009F06F6" w:rsidRDefault="009F06F6" w:rsidP="000B66A0">
            <w:pPr>
              <w:widowControl w:val="0"/>
            </w:pPr>
            <w:r>
              <w:t>[DMS-82]</w:t>
            </w:r>
          </w:p>
        </w:tc>
        <w:tc>
          <w:tcPr>
            <w:tcW w:w="3960" w:type="dxa"/>
          </w:tcPr>
          <w:p w:rsidR="009F06F6" w:rsidRDefault="009F06F6" w:rsidP="000B66A0">
            <w:r>
              <w:t>3.4.2.1.4   Science Data Quality Assessment [SOC-476]</w:t>
            </w:r>
          </w:p>
        </w:tc>
        <w:tc>
          <w:tcPr>
            <w:tcW w:w="1710" w:type="dxa"/>
          </w:tcPr>
          <w:p w:rsidR="009F06F6" w:rsidRDefault="009F06F6" w:rsidP="000B66A0">
            <w:r>
              <w:t>Test</w:t>
            </w:r>
          </w:p>
        </w:tc>
      </w:tr>
      <w:tr w:rsidR="009F06F6" w:rsidTr="000B66A0">
        <w:tc>
          <w:tcPr>
            <w:tcW w:w="3888" w:type="dxa"/>
          </w:tcPr>
          <w:p w:rsidR="009F06F6" w:rsidRDefault="009F06F6" w:rsidP="000B66A0">
            <w:r>
              <w:t>5.1.4.4 Level-1 Data Traceability</w:t>
            </w:r>
          </w:p>
          <w:p w:rsidR="009F06F6" w:rsidRDefault="009F06F6" w:rsidP="000B66A0">
            <w:pPr>
              <w:widowControl w:val="0"/>
            </w:pPr>
            <w:r>
              <w:t>[DMS-646]</w:t>
            </w:r>
          </w:p>
        </w:tc>
        <w:tc>
          <w:tcPr>
            <w:tcW w:w="3960" w:type="dxa"/>
          </w:tcPr>
          <w:p w:rsidR="009F06F6" w:rsidRDefault="009F06F6" w:rsidP="000B66A0">
            <w:r>
              <w:t>3.4.5.1.3   Science Data Product Generation [SOC-529]</w:t>
            </w:r>
          </w:p>
        </w:tc>
        <w:tc>
          <w:tcPr>
            <w:tcW w:w="1710" w:type="dxa"/>
          </w:tcPr>
          <w:p w:rsidR="009F06F6" w:rsidRDefault="009F06F6" w:rsidP="000B66A0">
            <w:r>
              <w:t>Demonstration</w:t>
            </w:r>
          </w:p>
        </w:tc>
      </w:tr>
      <w:tr w:rsidR="009F06F6" w:rsidTr="000B66A0">
        <w:tc>
          <w:tcPr>
            <w:tcW w:w="3888" w:type="dxa"/>
          </w:tcPr>
          <w:p w:rsidR="009F06F6" w:rsidRDefault="009F06F6" w:rsidP="000B66A0">
            <w:r>
              <w:t xml:space="preserve">5.1.4.5 Flag Missing or Corrupted </w:t>
            </w:r>
            <w:r>
              <w:lastRenderedPageBreak/>
              <w:t>Pixels</w:t>
            </w:r>
          </w:p>
          <w:p w:rsidR="009F06F6" w:rsidRDefault="009F06F6" w:rsidP="000B66A0">
            <w:pPr>
              <w:widowControl w:val="0"/>
            </w:pPr>
            <w:r>
              <w:t>[DMS-121]</w:t>
            </w:r>
          </w:p>
        </w:tc>
        <w:tc>
          <w:tcPr>
            <w:tcW w:w="3960" w:type="dxa"/>
          </w:tcPr>
          <w:p w:rsidR="009F06F6" w:rsidRDefault="009F06F6" w:rsidP="000B66A0">
            <w:r>
              <w:lastRenderedPageBreak/>
              <w:t xml:space="preserve">3.4.2.1.4   Science Data Quality </w:t>
            </w:r>
            <w:r>
              <w:lastRenderedPageBreak/>
              <w:t>Assessment [SOC-476]</w:t>
            </w:r>
          </w:p>
        </w:tc>
        <w:tc>
          <w:tcPr>
            <w:tcW w:w="1710" w:type="dxa"/>
          </w:tcPr>
          <w:p w:rsidR="009F06F6" w:rsidRDefault="009F06F6" w:rsidP="000B66A0">
            <w:r>
              <w:lastRenderedPageBreak/>
              <w:t>Test</w:t>
            </w:r>
          </w:p>
        </w:tc>
      </w:tr>
      <w:tr w:rsidR="009F06F6" w:rsidTr="000B66A0">
        <w:tc>
          <w:tcPr>
            <w:tcW w:w="3888" w:type="dxa"/>
          </w:tcPr>
          <w:p w:rsidR="009F06F6" w:rsidRDefault="009F06F6" w:rsidP="000B66A0">
            <w:r>
              <w:lastRenderedPageBreak/>
              <w:t>5.1.4.6 Fill Missing Pixel Values</w:t>
            </w:r>
          </w:p>
          <w:p w:rsidR="009F06F6" w:rsidRDefault="009F06F6" w:rsidP="000B66A0">
            <w:pPr>
              <w:widowControl w:val="0"/>
            </w:pPr>
            <w:r>
              <w:t>[DMS-122]</w:t>
            </w:r>
          </w:p>
        </w:tc>
        <w:tc>
          <w:tcPr>
            <w:tcW w:w="3960" w:type="dxa"/>
          </w:tcPr>
          <w:p w:rsidR="009F06F6" w:rsidRDefault="009F06F6" w:rsidP="000B66A0">
            <w:r>
              <w:t>3.4.2.1.4   Science Data Quality Assessment [SOC-476]</w:t>
            </w:r>
          </w:p>
        </w:tc>
        <w:tc>
          <w:tcPr>
            <w:tcW w:w="1710" w:type="dxa"/>
          </w:tcPr>
          <w:p w:rsidR="009F06F6" w:rsidRDefault="009F06F6" w:rsidP="000B66A0">
            <w:r>
              <w:t>Test</w:t>
            </w:r>
          </w:p>
        </w:tc>
      </w:tr>
      <w:tr w:rsidR="009F06F6" w:rsidTr="000B66A0">
        <w:tc>
          <w:tcPr>
            <w:tcW w:w="3888" w:type="dxa"/>
          </w:tcPr>
          <w:p w:rsidR="009F06F6" w:rsidRDefault="009F06F6" w:rsidP="000B66A0">
            <w:r>
              <w:t>5.1.4.7 Produce Spatially Contiguous Data Arrays</w:t>
            </w:r>
          </w:p>
          <w:p w:rsidR="009F06F6" w:rsidRDefault="009F06F6" w:rsidP="000B66A0">
            <w:pPr>
              <w:widowControl w:val="0"/>
            </w:pPr>
            <w:r>
              <w:t>[DMS-83]</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5.1.4.8 FITS Image Parity</w:t>
            </w:r>
          </w:p>
          <w:p w:rsidR="009F06F6" w:rsidRDefault="009F06F6" w:rsidP="000B66A0">
            <w:pPr>
              <w:widowControl w:val="0"/>
            </w:pPr>
            <w:r>
              <w:t>[DMS-275]</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5.1.4.9 First Pixel Position - imaging</w:t>
            </w:r>
          </w:p>
          <w:p w:rsidR="009F06F6" w:rsidRDefault="009F06F6" w:rsidP="000B66A0">
            <w:pPr>
              <w:widowControl w:val="0"/>
            </w:pPr>
            <w:r>
              <w:t>[DMS-84]</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5.1.4.10 First Pixel Position - NIRSpec MOS</w:t>
            </w:r>
          </w:p>
          <w:p w:rsidR="009F06F6" w:rsidRDefault="009F06F6" w:rsidP="000B66A0">
            <w:pPr>
              <w:widowControl w:val="0"/>
            </w:pPr>
            <w:r>
              <w:t>[DMS-662]</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5.1.4.11 FIRST Pixel Position - NIRSpec imaging</w:t>
            </w:r>
          </w:p>
          <w:p w:rsidR="009F06F6" w:rsidRDefault="009F06F6" w:rsidP="000B66A0">
            <w:pPr>
              <w:widowControl w:val="0"/>
            </w:pPr>
            <w:r>
              <w:t>[DMS-663]</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5.1.4.12 Reference Pixel Inclusion</w:t>
            </w:r>
          </w:p>
          <w:p w:rsidR="009F06F6" w:rsidRDefault="009F06F6" w:rsidP="000B66A0">
            <w:pPr>
              <w:widowControl w:val="0"/>
            </w:pPr>
            <w:r>
              <w:t>[DMS-85]</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5.1.4.13 No Special Reference Pixel Processing</w:t>
            </w:r>
          </w:p>
          <w:p w:rsidR="009F06F6" w:rsidRDefault="009F06F6" w:rsidP="000B66A0">
            <w:pPr>
              <w:widowControl w:val="0"/>
            </w:pPr>
            <w:r>
              <w:t>[DMS-90]</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5.1.4.14 Definition of First Image Axis</w:t>
            </w:r>
          </w:p>
          <w:p w:rsidR="009F06F6" w:rsidRDefault="009F06F6" w:rsidP="000B66A0">
            <w:pPr>
              <w:widowControl w:val="0"/>
            </w:pPr>
            <w:r>
              <w:t>[DMS-86]</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5.1.4.15 Definition of First Spectral Axis</w:t>
            </w:r>
          </w:p>
          <w:p w:rsidR="009F06F6" w:rsidRDefault="009F06F6" w:rsidP="000B66A0">
            <w:pPr>
              <w:widowControl w:val="0"/>
            </w:pPr>
            <w:r>
              <w:t>[DMS-276]</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5.1.4.16 Definition of Second image Axis</w:t>
            </w:r>
          </w:p>
          <w:p w:rsidR="009F06F6" w:rsidRDefault="009F06F6" w:rsidP="000B66A0">
            <w:pPr>
              <w:widowControl w:val="0"/>
            </w:pPr>
            <w:r>
              <w:t>[DMS-87]</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5.1.4.17 Definition of Third Image Axis</w:t>
            </w:r>
          </w:p>
          <w:p w:rsidR="009F06F6" w:rsidRDefault="009F06F6" w:rsidP="000B66A0">
            <w:pPr>
              <w:widowControl w:val="0"/>
            </w:pPr>
            <w:r>
              <w:t>[DMS-88]</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5.1.4.18 Definition of Fourth Image Axis</w:t>
            </w:r>
          </w:p>
          <w:p w:rsidR="009F06F6" w:rsidRDefault="009F06F6" w:rsidP="000B66A0">
            <w:pPr>
              <w:widowControl w:val="0"/>
            </w:pPr>
            <w:r>
              <w:t>[DMS-89]</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5.1.4.19 Preserve Pixel Values in Level-1b Data</w:t>
            </w:r>
          </w:p>
          <w:p w:rsidR="009F06F6" w:rsidRDefault="009F06F6" w:rsidP="000B66A0">
            <w:pPr>
              <w:widowControl w:val="0"/>
            </w:pPr>
            <w:r>
              <w:t>[DMS-93]</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5.1.5.1 Populate Level-1 FITS Keyword Values</w:t>
            </w:r>
          </w:p>
          <w:p w:rsidR="009F06F6" w:rsidRDefault="009F06F6" w:rsidP="000B66A0">
            <w:pPr>
              <w:widowControl w:val="0"/>
            </w:pPr>
            <w:r>
              <w:t>[DMS-94]</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5.1.5.2 Extract Observation ID</w:t>
            </w:r>
          </w:p>
          <w:p w:rsidR="009F06F6" w:rsidRDefault="009F06F6" w:rsidP="000B66A0">
            <w:pPr>
              <w:widowControl w:val="0"/>
            </w:pPr>
            <w:r>
              <w:t>[DMS-119]</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5.1.6.1 Include PPS Information in Header Keyword Values</w:t>
            </w:r>
          </w:p>
          <w:p w:rsidR="009F06F6" w:rsidRDefault="009F06F6" w:rsidP="000B66A0">
            <w:pPr>
              <w:widowControl w:val="0"/>
            </w:pPr>
            <w:r>
              <w:t>[DMS-133]</w:t>
            </w:r>
          </w:p>
        </w:tc>
        <w:tc>
          <w:tcPr>
            <w:tcW w:w="3960" w:type="dxa"/>
          </w:tcPr>
          <w:p w:rsidR="009F06F6" w:rsidRDefault="009F06F6" w:rsidP="000B66A0">
            <w:r>
              <w:t>3.4.2.1.2   Level 1 Processing [SOC-1689]</w:t>
            </w:r>
          </w:p>
        </w:tc>
        <w:tc>
          <w:tcPr>
            <w:tcW w:w="1710" w:type="dxa"/>
          </w:tcPr>
          <w:p w:rsidR="009F06F6" w:rsidRDefault="009F06F6" w:rsidP="000B66A0">
            <w:r>
              <w:t>Demonstration</w:t>
            </w:r>
          </w:p>
        </w:tc>
      </w:tr>
      <w:tr w:rsidR="009F06F6" w:rsidTr="000B66A0">
        <w:tc>
          <w:tcPr>
            <w:tcW w:w="3888" w:type="dxa"/>
          </w:tcPr>
          <w:p w:rsidR="009F06F6" w:rsidRDefault="009F06F6" w:rsidP="000B66A0">
            <w:r>
              <w:t>5.1.6.2 TEMPLATE keyword</w:t>
            </w:r>
          </w:p>
          <w:p w:rsidR="009F06F6" w:rsidRDefault="009F06F6" w:rsidP="000B66A0">
            <w:pPr>
              <w:widowControl w:val="0"/>
            </w:pPr>
            <w:r>
              <w:t>[DMS-647]</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5.1.6.3 Compare Actual and Planned Keyword Values</w:t>
            </w:r>
          </w:p>
          <w:p w:rsidR="009F06F6" w:rsidRDefault="009F06F6" w:rsidP="000B66A0">
            <w:pPr>
              <w:widowControl w:val="0"/>
            </w:pPr>
            <w:r>
              <w:t>[DMS-123]</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5.1.7.1 S/c Position and Velocity from Definitive Ephemeris </w:t>
            </w:r>
          </w:p>
          <w:p w:rsidR="009F06F6" w:rsidRDefault="009F06F6" w:rsidP="000B66A0">
            <w:pPr>
              <w:widowControl w:val="0"/>
            </w:pPr>
            <w:r>
              <w:t>[DMS-125]</w:t>
            </w:r>
          </w:p>
        </w:tc>
        <w:tc>
          <w:tcPr>
            <w:tcW w:w="3960" w:type="dxa"/>
          </w:tcPr>
          <w:p w:rsidR="009F06F6" w:rsidRDefault="009F06F6" w:rsidP="000B66A0">
            <w:r>
              <w:t>3.4.3.2.4   SI FOV Pointing Knowledge [SOC-1640]</w:t>
            </w:r>
          </w:p>
        </w:tc>
        <w:tc>
          <w:tcPr>
            <w:tcW w:w="1710" w:type="dxa"/>
          </w:tcPr>
          <w:p w:rsidR="009F06F6" w:rsidRDefault="009F06F6" w:rsidP="000B66A0">
            <w:r>
              <w:t>Test</w:t>
            </w:r>
          </w:p>
        </w:tc>
      </w:tr>
      <w:tr w:rsidR="009F06F6" w:rsidTr="000B66A0">
        <w:tc>
          <w:tcPr>
            <w:tcW w:w="3888" w:type="dxa"/>
          </w:tcPr>
          <w:p w:rsidR="009F06F6" w:rsidRDefault="009F06F6" w:rsidP="000B66A0">
            <w:r>
              <w:t>5.1.7.2 Predictive or Definitive Ephemeris Used</w:t>
            </w:r>
          </w:p>
          <w:p w:rsidR="009F06F6" w:rsidRDefault="009F06F6" w:rsidP="000B66A0">
            <w:pPr>
              <w:widowControl w:val="0"/>
            </w:pPr>
            <w:r>
              <w:t>[DMS-643]</w:t>
            </w:r>
          </w:p>
        </w:tc>
        <w:tc>
          <w:tcPr>
            <w:tcW w:w="3960" w:type="dxa"/>
          </w:tcPr>
          <w:p w:rsidR="009F06F6" w:rsidRDefault="009F06F6" w:rsidP="000B66A0">
            <w:r>
              <w:t>3.4.3.2.4   SI FOV Pointing Knowledge [SOC-1640]</w:t>
            </w:r>
          </w:p>
        </w:tc>
        <w:tc>
          <w:tcPr>
            <w:tcW w:w="1710" w:type="dxa"/>
          </w:tcPr>
          <w:p w:rsidR="009F06F6" w:rsidRDefault="009F06F6" w:rsidP="000B66A0">
            <w:r>
              <w:t>Test</w:t>
            </w:r>
          </w:p>
        </w:tc>
      </w:tr>
      <w:tr w:rsidR="009F06F6" w:rsidTr="000B66A0">
        <w:tc>
          <w:tcPr>
            <w:tcW w:w="3888" w:type="dxa"/>
          </w:tcPr>
          <w:p w:rsidR="009F06F6" w:rsidRDefault="009F06F6" w:rsidP="000B66A0">
            <w:r>
              <w:t>5.1.7.3 Determine Position and Velocity at Exposure Midpoint</w:t>
            </w:r>
          </w:p>
          <w:p w:rsidR="009F06F6" w:rsidRDefault="009F06F6" w:rsidP="000B66A0">
            <w:pPr>
              <w:widowControl w:val="0"/>
            </w:pPr>
            <w:r>
              <w:t>[DMS-126]</w:t>
            </w:r>
          </w:p>
        </w:tc>
        <w:tc>
          <w:tcPr>
            <w:tcW w:w="3960" w:type="dxa"/>
          </w:tcPr>
          <w:p w:rsidR="009F06F6" w:rsidRDefault="009F06F6" w:rsidP="000B66A0">
            <w:r>
              <w:t>3.4.3.2.4   SI FOV Pointing Knowledge [SOC-1640]</w:t>
            </w:r>
          </w:p>
        </w:tc>
        <w:tc>
          <w:tcPr>
            <w:tcW w:w="1710" w:type="dxa"/>
          </w:tcPr>
          <w:p w:rsidR="009F06F6" w:rsidRDefault="009F06F6" w:rsidP="000B66A0">
            <w:r>
              <w:t>Test</w:t>
            </w:r>
          </w:p>
        </w:tc>
      </w:tr>
      <w:tr w:rsidR="009F06F6" w:rsidTr="000B66A0">
        <w:tc>
          <w:tcPr>
            <w:tcW w:w="3888" w:type="dxa"/>
          </w:tcPr>
          <w:p w:rsidR="009F06F6" w:rsidRDefault="009F06F6" w:rsidP="000B66A0">
            <w:r>
              <w:t>5.1.7.4 S/c Roll Angle Value</w:t>
            </w:r>
          </w:p>
          <w:p w:rsidR="009F06F6" w:rsidRDefault="009F06F6" w:rsidP="000B66A0">
            <w:pPr>
              <w:widowControl w:val="0"/>
            </w:pPr>
            <w:r>
              <w:t>[DMS-127]</w:t>
            </w:r>
          </w:p>
        </w:tc>
        <w:tc>
          <w:tcPr>
            <w:tcW w:w="3960" w:type="dxa"/>
          </w:tcPr>
          <w:p w:rsidR="009F06F6" w:rsidRDefault="009F06F6" w:rsidP="000B66A0">
            <w:r>
              <w:t>3.4.3.2.4   SI FOV Pointing Knowledge [SOC-1640]</w:t>
            </w:r>
          </w:p>
        </w:tc>
        <w:tc>
          <w:tcPr>
            <w:tcW w:w="1710" w:type="dxa"/>
          </w:tcPr>
          <w:p w:rsidR="009F06F6" w:rsidRDefault="009F06F6" w:rsidP="000B66A0">
            <w:r>
              <w:t>Test</w:t>
            </w:r>
          </w:p>
        </w:tc>
      </w:tr>
      <w:tr w:rsidR="009F06F6" w:rsidTr="000B66A0">
        <w:tc>
          <w:tcPr>
            <w:tcW w:w="3888" w:type="dxa"/>
          </w:tcPr>
          <w:p w:rsidR="009F06F6" w:rsidRDefault="009F06F6" w:rsidP="000B66A0">
            <w:r>
              <w:t>5.1.7.5 Populate WCS Keyword Values</w:t>
            </w:r>
          </w:p>
          <w:p w:rsidR="009F06F6" w:rsidRDefault="009F06F6" w:rsidP="000B66A0">
            <w:pPr>
              <w:widowControl w:val="0"/>
            </w:pPr>
            <w:r>
              <w:t>[DMS-128]</w:t>
            </w:r>
          </w:p>
        </w:tc>
        <w:tc>
          <w:tcPr>
            <w:tcW w:w="3960" w:type="dxa"/>
          </w:tcPr>
          <w:p w:rsidR="009F06F6" w:rsidRDefault="009F06F6" w:rsidP="000B66A0">
            <w:r>
              <w:t>3.4.3.2.4   SI FOV Pointing Knowledge [SOC-1640]</w:t>
            </w:r>
          </w:p>
        </w:tc>
        <w:tc>
          <w:tcPr>
            <w:tcW w:w="1710" w:type="dxa"/>
          </w:tcPr>
          <w:p w:rsidR="009F06F6" w:rsidRDefault="009F06F6" w:rsidP="000B66A0">
            <w:r>
              <w:t>Test</w:t>
            </w:r>
          </w:p>
        </w:tc>
      </w:tr>
      <w:tr w:rsidR="009F06F6" w:rsidTr="000B66A0">
        <w:tc>
          <w:tcPr>
            <w:tcW w:w="3888" w:type="dxa"/>
          </w:tcPr>
          <w:p w:rsidR="009F06F6" w:rsidRDefault="009F06F6" w:rsidP="000B66A0">
            <w:r>
              <w:t>5.1.7.6 Differential Velocity Aberration Correction Information</w:t>
            </w:r>
          </w:p>
          <w:p w:rsidR="009F06F6" w:rsidRDefault="009F06F6" w:rsidP="000B66A0">
            <w:pPr>
              <w:widowControl w:val="0"/>
            </w:pPr>
            <w:r>
              <w:t>[DMS-140]</w:t>
            </w:r>
          </w:p>
        </w:tc>
        <w:tc>
          <w:tcPr>
            <w:tcW w:w="3960" w:type="dxa"/>
          </w:tcPr>
          <w:p w:rsidR="009F06F6" w:rsidRDefault="009F06F6" w:rsidP="000B66A0">
            <w:r>
              <w:t>3.4.3.2.4   SI FOV Pointing Knowledge [SOC-1640]</w:t>
            </w:r>
          </w:p>
        </w:tc>
        <w:tc>
          <w:tcPr>
            <w:tcW w:w="1710" w:type="dxa"/>
          </w:tcPr>
          <w:p w:rsidR="009F06F6" w:rsidRDefault="009F06F6" w:rsidP="000B66A0">
            <w:r>
              <w:t>Inspection</w:t>
            </w:r>
          </w:p>
        </w:tc>
      </w:tr>
      <w:tr w:rsidR="009F06F6" w:rsidTr="000B66A0">
        <w:tc>
          <w:tcPr>
            <w:tcW w:w="3888" w:type="dxa"/>
          </w:tcPr>
          <w:p w:rsidR="009F06F6" w:rsidRDefault="009F06F6" w:rsidP="000B66A0">
            <w:r>
              <w:t>5.1.8.1 Exposure UTC End Time</w:t>
            </w:r>
          </w:p>
          <w:p w:rsidR="009F06F6" w:rsidRDefault="009F06F6" w:rsidP="000B66A0">
            <w:pPr>
              <w:widowControl w:val="0"/>
            </w:pPr>
            <w:r>
              <w:t>[DMS-129]</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5.1.8.2 Exposure UTC Start Time</w:t>
            </w:r>
          </w:p>
          <w:p w:rsidR="009F06F6" w:rsidRDefault="009F06F6" w:rsidP="000B66A0">
            <w:pPr>
              <w:widowControl w:val="0"/>
            </w:pPr>
            <w:r>
              <w:t>[DMS-130]</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5.1.8.3 Exposure UTC Midpoint Time</w:t>
            </w:r>
          </w:p>
          <w:p w:rsidR="009F06F6" w:rsidRDefault="009F06F6" w:rsidP="000B66A0">
            <w:pPr>
              <w:widowControl w:val="0"/>
            </w:pPr>
            <w:r>
              <w:t>[DMS-95]</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5.1.8.4 Exposure Barycentric Dynamic End Time</w:t>
            </w:r>
          </w:p>
          <w:p w:rsidR="009F06F6" w:rsidRDefault="009F06F6" w:rsidP="000B66A0">
            <w:pPr>
              <w:widowControl w:val="0"/>
            </w:pPr>
            <w:r>
              <w:t>[DMS-96]</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5.1.8.5 Exposure Barycentric Dynamic Start Time</w:t>
            </w:r>
          </w:p>
          <w:p w:rsidR="009F06F6" w:rsidRDefault="009F06F6" w:rsidP="000B66A0">
            <w:pPr>
              <w:widowControl w:val="0"/>
            </w:pPr>
            <w:r>
              <w:t>[DMS-97]</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5.1.8.6 Exposure Barycentric Dynamic Midpoint Time</w:t>
            </w:r>
          </w:p>
          <w:p w:rsidR="009F06F6" w:rsidRDefault="009F06F6" w:rsidP="000B66A0">
            <w:pPr>
              <w:widowControl w:val="0"/>
            </w:pPr>
            <w:r>
              <w:t>[DMS-98]</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5.1.8.7 Exposure Heliocentric End Time</w:t>
            </w:r>
          </w:p>
          <w:p w:rsidR="009F06F6" w:rsidRDefault="009F06F6" w:rsidP="000B66A0">
            <w:pPr>
              <w:widowControl w:val="0"/>
            </w:pPr>
            <w:r>
              <w:t>[DMS-273]</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5.1.8.8 Exposure Heliocentric Start Time</w:t>
            </w:r>
          </w:p>
          <w:p w:rsidR="009F06F6" w:rsidRDefault="009F06F6" w:rsidP="000B66A0">
            <w:pPr>
              <w:widowControl w:val="0"/>
            </w:pPr>
            <w:r>
              <w:t>[DMS-274]</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5.1.8.9 Exposure Heliocentric Midpoint Time</w:t>
            </w:r>
          </w:p>
          <w:p w:rsidR="009F06F6" w:rsidRDefault="009F06F6" w:rsidP="000B66A0">
            <w:pPr>
              <w:widowControl w:val="0"/>
            </w:pPr>
            <w:r>
              <w:t>[DMS-272]</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5.1.9.1 Correlate Science and Engineering Data Times</w:t>
            </w:r>
          </w:p>
          <w:p w:rsidR="009F06F6" w:rsidRDefault="009F06F6" w:rsidP="000B66A0">
            <w:pPr>
              <w:widowControl w:val="0"/>
            </w:pPr>
            <w:r>
              <w:t>[DMS-99]</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5.1.9.2 Combine Science and Engineering Data in Data Set</w:t>
            </w:r>
          </w:p>
          <w:p w:rsidR="009F06F6" w:rsidRDefault="009F06F6" w:rsidP="000B66A0">
            <w:pPr>
              <w:widowControl w:val="0"/>
            </w:pPr>
            <w:r>
              <w:t>[DMS-100]</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5.1.9.3 Engineering Data Source</w:t>
            </w:r>
          </w:p>
          <w:p w:rsidR="009F06F6" w:rsidRDefault="009F06F6" w:rsidP="000B66A0">
            <w:pPr>
              <w:widowControl w:val="0"/>
            </w:pPr>
            <w:r>
              <w:t>[DMS-252]</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5.1.9.4 Engineering Parameters in Header Keyword Values</w:t>
            </w:r>
          </w:p>
          <w:p w:rsidR="009F06F6" w:rsidRDefault="009F06F6" w:rsidP="000B66A0">
            <w:pPr>
              <w:widowControl w:val="0"/>
            </w:pPr>
            <w:r>
              <w:t>[DMS-253]</w:t>
            </w:r>
          </w:p>
        </w:tc>
        <w:tc>
          <w:tcPr>
            <w:tcW w:w="3960" w:type="dxa"/>
          </w:tcPr>
          <w:p w:rsidR="009F06F6" w:rsidRDefault="009F06F6" w:rsidP="000B66A0">
            <w:r>
              <w:t>3.4.1.3.2.3   Calibrated Engineering Data Product Receipt [SOC-2756]</w:t>
            </w:r>
          </w:p>
        </w:tc>
        <w:tc>
          <w:tcPr>
            <w:tcW w:w="1710" w:type="dxa"/>
          </w:tcPr>
          <w:p w:rsidR="009F06F6" w:rsidRDefault="009F06F6" w:rsidP="000B66A0">
            <w:r>
              <w:t>Inspection</w:t>
            </w:r>
          </w:p>
        </w:tc>
      </w:tr>
      <w:tr w:rsidR="009F06F6" w:rsidTr="000B66A0">
        <w:tc>
          <w:tcPr>
            <w:tcW w:w="3888" w:type="dxa"/>
          </w:tcPr>
          <w:p w:rsidR="009F06F6" w:rsidRDefault="009F06F6" w:rsidP="000B66A0">
            <w:r>
              <w:t>5.1.9.5 Engineering Information in Header Keyword Values Only</w:t>
            </w:r>
          </w:p>
          <w:p w:rsidR="009F06F6" w:rsidRDefault="009F06F6" w:rsidP="000B66A0">
            <w:pPr>
              <w:widowControl w:val="0"/>
            </w:pPr>
            <w:r>
              <w:t>[DMS-254]</w:t>
            </w:r>
          </w:p>
        </w:tc>
        <w:tc>
          <w:tcPr>
            <w:tcW w:w="3960" w:type="dxa"/>
          </w:tcPr>
          <w:p w:rsidR="009F06F6" w:rsidRDefault="009F06F6" w:rsidP="000B66A0">
            <w:r>
              <w:t>3.4.1.3.2.3   Calibrated Engineering Data Product Receipt [SOC-2756]</w:t>
            </w:r>
          </w:p>
        </w:tc>
        <w:tc>
          <w:tcPr>
            <w:tcW w:w="1710" w:type="dxa"/>
          </w:tcPr>
          <w:p w:rsidR="009F06F6" w:rsidRDefault="009F06F6" w:rsidP="000B66A0">
            <w:r>
              <w:t>Inspection</w:t>
            </w:r>
          </w:p>
        </w:tc>
      </w:tr>
      <w:tr w:rsidR="009F06F6" w:rsidTr="000B66A0">
        <w:tc>
          <w:tcPr>
            <w:tcW w:w="3888" w:type="dxa"/>
          </w:tcPr>
          <w:p w:rsidR="009F06F6" w:rsidRDefault="009F06F6" w:rsidP="000B66A0">
            <w:r>
              <w:t>5.1.9.6 Ensure All Engineering Data Present</w:t>
            </w:r>
          </w:p>
          <w:p w:rsidR="009F06F6" w:rsidRDefault="009F06F6" w:rsidP="000B66A0">
            <w:pPr>
              <w:widowControl w:val="0"/>
            </w:pPr>
            <w:r>
              <w:t>[DMS-251]</w:t>
            </w:r>
          </w:p>
        </w:tc>
        <w:tc>
          <w:tcPr>
            <w:tcW w:w="3960" w:type="dxa"/>
          </w:tcPr>
          <w:p w:rsidR="009F06F6" w:rsidRDefault="009F06F6" w:rsidP="000B66A0">
            <w:r>
              <w:t>3.4.1.3.2.3   Calibrated Engineering Data Product Receipt [SOC-2756]</w:t>
            </w:r>
          </w:p>
        </w:tc>
        <w:tc>
          <w:tcPr>
            <w:tcW w:w="1710" w:type="dxa"/>
          </w:tcPr>
          <w:p w:rsidR="009F06F6" w:rsidRDefault="009F06F6" w:rsidP="000B66A0">
            <w:r>
              <w:t>Test</w:t>
            </w:r>
          </w:p>
        </w:tc>
      </w:tr>
      <w:tr w:rsidR="009F06F6" w:rsidTr="000B66A0">
        <w:tc>
          <w:tcPr>
            <w:tcW w:w="3888" w:type="dxa"/>
          </w:tcPr>
          <w:p w:rsidR="009F06F6" w:rsidRDefault="009F06F6" w:rsidP="000B66A0">
            <w:r>
              <w:t>5.1.10.1 Jitter Data Product</w:t>
            </w:r>
          </w:p>
          <w:p w:rsidR="009F06F6" w:rsidRDefault="009F06F6" w:rsidP="000B66A0">
            <w:pPr>
              <w:widowControl w:val="0"/>
            </w:pPr>
            <w:r>
              <w:t>[DMS-648]</w:t>
            </w:r>
          </w:p>
        </w:tc>
        <w:tc>
          <w:tcPr>
            <w:tcW w:w="3960" w:type="dxa"/>
          </w:tcPr>
          <w:p w:rsidR="009F06F6" w:rsidRDefault="009F06F6" w:rsidP="000B66A0">
            <w:r>
              <w:t>3.4.1.2.1.6   Science Data Product Format [SOC-3405]</w:t>
            </w:r>
          </w:p>
        </w:tc>
        <w:tc>
          <w:tcPr>
            <w:tcW w:w="1710" w:type="dxa"/>
          </w:tcPr>
          <w:p w:rsidR="009F06F6" w:rsidRDefault="009F06F6" w:rsidP="000B66A0">
            <w:r>
              <w:t>Test</w:t>
            </w:r>
          </w:p>
        </w:tc>
      </w:tr>
      <w:tr w:rsidR="009F06F6" w:rsidTr="000B66A0">
        <w:tc>
          <w:tcPr>
            <w:tcW w:w="3888" w:type="dxa"/>
          </w:tcPr>
          <w:p w:rsidR="009F06F6" w:rsidRDefault="009F06F6" w:rsidP="000B66A0">
            <w:r>
              <w:t>5.1.11.1 Science Data Goes into Science Data Archive</w:t>
            </w:r>
          </w:p>
          <w:p w:rsidR="009F06F6" w:rsidRDefault="009F06F6" w:rsidP="000B66A0">
            <w:pPr>
              <w:widowControl w:val="0"/>
            </w:pPr>
            <w:r>
              <w:t>[DMS-101]</w:t>
            </w:r>
          </w:p>
        </w:tc>
        <w:tc>
          <w:tcPr>
            <w:tcW w:w="3960" w:type="dxa"/>
          </w:tcPr>
          <w:p w:rsidR="009F06F6" w:rsidRDefault="009F06F6" w:rsidP="000B66A0">
            <w:r>
              <w:t>3.4.2.1.3   Archive Science Data [SOC-472]</w:t>
            </w:r>
          </w:p>
        </w:tc>
        <w:tc>
          <w:tcPr>
            <w:tcW w:w="1710" w:type="dxa"/>
          </w:tcPr>
          <w:p w:rsidR="009F06F6" w:rsidRDefault="009F06F6" w:rsidP="000B66A0">
            <w:r>
              <w:t>Demonstration</w:t>
            </w:r>
          </w:p>
        </w:tc>
      </w:tr>
      <w:tr w:rsidR="009F06F6" w:rsidTr="000B66A0">
        <w:tc>
          <w:tcPr>
            <w:tcW w:w="3888" w:type="dxa"/>
          </w:tcPr>
          <w:p w:rsidR="009F06F6" w:rsidRDefault="009F06F6" w:rsidP="000B66A0">
            <w:r>
              <w:t>5.1.11.2 Store all Level-0 Data in the Archive</w:t>
            </w:r>
          </w:p>
          <w:p w:rsidR="009F06F6" w:rsidRDefault="009F06F6" w:rsidP="000B66A0">
            <w:pPr>
              <w:widowControl w:val="0"/>
            </w:pPr>
            <w:r>
              <w:t>[DMS-103]</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5.1.11.3 Store all Level-1a Data in the Archive</w:t>
            </w:r>
          </w:p>
          <w:p w:rsidR="009F06F6" w:rsidRDefault="009F06F6" w:rsidP="000B66A0">
            <w:pPr>
              <w:widowControl w:val="0"/>
            </w:pPr>
            <w:r>
              <w:t>[DMS-104]</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5.1.11.4 Store all Level-1b Data in the Archive</w:t>
            </w:r>
          </w:p>
          <w:p w:rsidR="009F06F6" w:rsidRDefault="009F06F6" w:rsidP="000B66A0">
            <w:pPr>
              <w:widowControl w:val="0"/>
            </w:pPr>
            <w:r>
              <w:t>[DMS-105]</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5.1.11.5 Store all Definitive S/c Ephemeris Data in the Archive</w:t>
            </w:r>
          </w:p>
          <w:p w:rsidR="009F06F6" w:rsidRDefault="009F06F6" w:rsidP="000B66A0">
            <w:pPr>
              <w:widowControl w:val="0"/>
            </w:pPr>
            <w:r>
              <w:t>[DMS-106]</w:t>
            </w:r>
          </w:p>
        </w:tc>
        <w:tc>
          <w:tcPr>
            <w:tcW w:w="3960" w:type="dxa"/>
          </w:tcPr>
          <w:p w:rsidR="009F06F6" w:rsidRDefault="009F06F6" w:rsidP="000B66A0">
            <w:r>
              <w:t>3.4.4.1.6   Long-Term Storage of Definitive Ephemeris Data [SOC-482]</w:t>
            </w:r>
          </w:p>
        </w:tc>
        <w:tc>
          <w:tcPr>
            <w:tcW w:w="1710" w:type="dxa"/>
          </w:tcPr>
          <w:p w:rsidR="009F06F6" w:rsidRDefault="009F06F6" w:rsidP="000B66A0">
            <w:r>
              <w:t>Demonstration</w:t>
            </w:r>
          </w:p>
        </w:tc>
      </w:tr>
      <w:tr w:rsidR="009F06F6" w:rsidTr="000B66A0">
        <w:tc>
          <w:tcPr>
            <w:tcW w:w="3888" w:type="dxa"/>
          </w:tcPr>
          <w:p w:rsidR="009F06F6" w:rsidRDefault="009F06F6" w:rsidP="000B66A0">
            <w:r>
              <w:lastRenderedPageBreak/>
              <w:t>5.1.11.6 Store all Observation Status Data in the Archive</w:t>
            </w:r>
          </w:p>
          <w:p w:rsidR="009F06F6" w:rsidRDefault="009F06F6" w:rsidP="000B66A0">
            <w:pPr>
              <w:widowControl w:val="0"/>
            </w:pPr>
            <w:r>
              <w:t>[DMS-107]</w:t>
            </w:r>
          </w:p>
        </w:tc>
        <w:tc>
          <w:tcPr>
            <w:tcW w:w="3960" w:type="dxa"/>
          </w:tcPr>
          <w:p w:rsidR="009F06F6" w:rsidRDefault="009F06F6" w:rsidP="000B66A0">
            <w:r>
              <w:t>3.4.4.1.5   Long-Term Storage of Observatory Status Data [SOC-1862]</w:t>
            </w:r>
          </w:p>
        </w:tc>
        <w:tc>
          <w:tcPr>
            <w:tcW w:w="1710" w:type="dxa"/>
          </w:tcPr>
          <w:p w:rsidR="009F06F6" w:rsidRDefault="009F06F6" w:rsidP="000B66A0">
            <w:r>
              <w:t>Demonstration</w:t>
            </w:r>
          </w:p>
        </w:tc>
      </w:tr>
      <w:tr w:rsidR="009F06F6" w:rsidTr="000B66A0">
        <w:tc>
          <w:tcPr>
            <w:tcW w:w="3888" w:type="dxa"/>
          </w:tcPr>
          <w:p w:rsidR="009F06F6" w:rsidRDefault="009F06F6" w:rsidP="000B66A0">
            <w:r>
              <w:t>5.1.11.7 Store WSS Archive Packages in the Archive</w:t>
            </w:r>
          </w:p>
          <w:p w:rsidR="009F06F6" w:rsidRDefault="009F06F6" w:rsidP="000B66A0">
            <w:pPr>
              <w:widowControl w:val="0"/>
            </w:pPr>
            <w:r>
              <w:t>[DMS-108]</w:t>
            </w:r>
          </w:p>
        </w:tc>
        <w:tc>
          <w:tcPr>
            <w:tcW w:w="3960" w:type="dxa"/>
          </w:tcPr>
          <w:p w:rsidR="009F06F6" w:rsidRDefault="009F06F6" w:rsidP="000B66A0">
            <w:r>
              <w:t>3.4.4.1.7   Long-Term Storage of WFS&amp;C Archive Packages [SOC-2630]</w:t>
            </w:r>
          </w:p>
        </w:tc>
        <w:tc>
          <w:tcPr>
            <w:tcW w:w="1710" w:type="dxa"/>
          </w:tcPr>
          <w:p w:rsidR="009F06F6" w:rsidRDefault="009F06F6" w:rsidP="000B66A0">
            <w:r>
              <w:t>Demonstration</w:t>
            </w:r>
          </w:p>
        </w:tc>
      </w:tr>
      <w:tr w:rsidR="009F06F6" w:rsidTr="000B66A0">
        <w:tc>
          <w:tcPr>
            <w:tcW w:w="3888" w:type="dxa"/>
          </w:tcPr>
          <w:p w:rsidR="009F06F6" w:rsidRDefault="009F06F6" w:rsidP="000B66A0">
            <w:r>
              <w:t>5.1.11.8 Receive Ingest Confirmation</w:t>
            </w:r>
          </w:p>
          <w:p w:rsidR="009F06F6" w:rsidRDefault="009F06F6" w:rsidP="000B66A0">
            <w:pPr>
              <w:widowControl w:val="0"/>
            </w:pPr>
            <w:r>
              <w:t>[DMS-278]</w:t>
            </w:r>
          </w:p>
        </w:tc>
        <w:tc>
          <w:tcPr>
            <w:tcW w:w="3960" w:type="dxa"/>
          </w:tcPr>
          <w:p w:rsidR="009F06F6" w:rsidRDefault="009F06F6" w:rsidP="000B66A0">
            <w:r>
              <w:t>3.4.2.3.4   Science Data Archive Reliability [SOC-507]</w:t>
            </w:r>
          </w:p>
        </w:tc>
        <w:tc>
          <w:tcPr>
            <w:tcW w:w="1710" w:type="dxa"/>
          </w:tcPr>
          <w:p w:rsidR="009F06F6" w:rsidRDefault="009F06F6" w:rsidP="000B66A0">
            <w:r>
              <w:t>Test</w:t>
            </w:r>
          </w:p>
        </w:tc>
      </w:tr>
      <w:tr w:rsidR="009F06F6" w:rsidTr="000B66A0">
        <w:tc>
          <w:tcPr>
            <w:tcW w:w="3888" w:type="dxa"/>
          </w:tcPr>
          <w:p w:rsidR="009F06F6" w:rsidRDefault="009F06F6" w:rsidP="000B66A0">
            <w:r>
              <w:t>5.1.12.1 Provide Level-1b Data to Calibration</w:t>
            </w:r>
          </w:p>
          <w:p w:rsidR="009F06F6" w:rsidRDefault="009F06F6" w:rsidP="000B66A0">
            <w:pPr>
              <w:widowControl w:val="0"/>
            </w:pPr>
            <w:r>
              <w:t>[DMS-649]</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5.1.13.1 Level-0 SDP Archive Performance</w:t>
            </w:r>
          </w:p>
          <w:p w:rsidR="009F06F6" w:rsidRDefault="009F06F6" w:rsidP="000B66A0">
            <w:pPr>
              <w:widowControl w:val="0"/>
            </w:pPr>
            <w:r>
              <w:t>[DMS-110]</w:t>
            </w:r>
          </w:p>
        </w:tc>
        <w:tc>
          <w:tcPr>
            <w:tcW w:w="3960" w:type="dxa"/>
          </w:tcPr>
          <w:p w:rsidR="009F06F6" w:rsidRDefault="009F06F6" w:rsidP="000B66A0">
            <w:r>
              <w:t>3.4.2.3.4   Science Data Archive Reliability [SOC-507]</w:t>
            </w:r>
          </w:p>
        </w:tc>
        <w:tc>
          <w:tcPr>
            <w:tcW w:w="1710" w:type="dxa"/>
          </w:tcPr>
          <w:p w:rsidR="009F06F6" w:rsidRDefault="009F06F6" w:rsidP="000B66A0">
            <w:r>
              <w:t>Analysis</w:t>
            </w:r>
          </w:p>
        </w:tc>
      </w:tr>
      <w:tr w:rsidR="009F06F6" w:rsidTr="000B66A0">
        <w:tc>
          <w:tcPr>
            <w:tcW w:w="3888" w:type="dxa"/>
          </w:tcPr>
          <w:p w:rsidR="009F06F6" w:rsidRDefault="009F06F6" w:rsidP="000B66A0">
            <w:r>
              <w:t>5.1.13.2 Level-0 Ingest Performance</w:t>
            </w:r>
          </w:p>
          <w:p w:rsidR="009F06F6" w:rsidRDefault="009F06F6" w:rsidP="000B66A0">
            <w:pPr>
              <w:widowControl w:val="0"/>
            </w:pPr>
            <w:r>
              <w:t>[DMS-493]</w:t>
            </w:r>
          </w:p>
        </w:tc>
        <w:tc>
          <w:tcPr>
            <w:tcW w:w="3960" w:type="dxa"/>
          </w:tcPr>
          <w:p w:rsidR="009F06F6" w:rsidRDefault="009F06F6" w:rsidP="000B66A0">
            <w:r>
              <w:t>3.4.2.3.4   Science Data Archive Reliability [SOC-507]</w:t>
            </w:r>
          </w:p>
        </w:tc>
        <w:tc>
          <w:tcPr>
            <w:tcW w:w="1710" w:type="dxa"/>
          </w:tcPr>
          <w:p w:rsidR="009F06F6" w:rsidRDefault="009F06F6" w:rsidP="000B66A0">
            <w:r>
              <w:t>Analysis</w:t>
            </w:r>
          </w:p>
        </w:tc>
      </w:tr>
      <w:tr w:rsidR="009F06F6" w:rsidTr="000B66A0">
        <w:tc>
          <w:tcPr>
            <w:tcW w:w="3888" w:type="dxa"/>
          </w:tcPr>
          <w:p w:rsidR="009F06F6" w:rsidRDefault="009F06F6" w:rsidP="000B66A0">
            <w:r>
              <w:t>5.1.13.3 Errors Requiring Operator Intervention</w:t>
            </w:r>
          </w:p>
          <w:p w:rsidR="009F06F6" w:rsidRDefault="009F06F6" w:rsidP="000B66A0">
            <w:pPr>
              <w:widowControl w:val="0"/>
            </w:pPr>
            <w:r>
              <w:t>[DMS-111]</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5.1.13.4 Record SDP Fault Information</w:t>
            </w:r>
          </w:p>
          <w:p w:rsidR="009F06F6" w:rsidRDefault="009F06F6" w:rsidP="000B66A0">
            <w:pPr>
              <w:widowControl w:val="0"/>
            </w:pPr>
            <w:r>
              <w:t>[DMS-112]</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5.1.14.1 WFS&amp;C Visit Data Processing Performance</w:t>
            </w:r>
          </w:p>
          <w:p w:rsidR="009F06F6" w:rsidRDefault="009F06F6" w:rsidP="000B66A0">
            <w:pPr>
              <w:widowControl w:val="0"/>
            </w:pPr>
            <w:r>
              <w:t>[DMS-462]</w:t>
            </w:r>
          </w:p>
        </w:tc>
        <w:tc>
          <w:tcPr>
            <w:tcW w:w="3960" w:type="dxa"/>
          </w:tcPr>
          <w:p w:rsidR="009F06F6" w:rsidRDefault="009F06F6" w:rsidP="000B66A0">
            <w:r>
              <w:t>3.4.5.3.2   Science Data Product Availability for Designated Visits [SOC-561]</w:t>
            </w:r>
          </w:p>
        </w:tc>
        <w:tc>
          <w:tcPr>
            <w:tcW w:w="1710" w:type="dxa"/>
          </w:tcPr>
          <w:p w:rsidR="009F06F6" w:rsidRDefault="009F06F6" w:rsidP="000B66A0">
            <w:r>
              <w:t>Test</w:t>
            </w:r>
          </w:p>
        </w:tc>
      </w:tr>
      <w:tr w:rsidR="009F06F6" w:rsidTr="000B66A0">
        <w:tc>
          <w:tcPr>
            <w:tcW w:w="3888" w:type="dxa"/>
          </w:tcPr>
          <w:p w:rsidR="009F06F6" w:rsidRDefault="009F06F6" w:rsidP="000B66A0">
            <w:r>
              <w:t>5.2.1.1 Recorded Engineering Data Processing Rate</w:t>
            </w:r>
          </w:p>
          <w:p w:rsidR="009F06F6" w:rsidRDefault="009F06F6" w:rsidP="000B66A0">
            <w:pPr>
              <w:widowControl w:val="0"/>
            </w:pPr>
            <w:r>
              <w:t>[DMS-242]</w:t>
            </w:r>
          </w:p>
        </w:tc>
        <w:tc>
          <w:tcPr>
            <w:tcW w:w="3960" w:type="dxa"/>
          </w:tcPr>
          <w:p w:rsidR="009F06F6" w:rsidRDefault="009F06F6" w:rsidP="000B66A0">
            <w:r>
              <w:t>3.4.4.3.1   Engineering Data Processing Volume [SOC-3386]</w:t>
            </w:r>
          </w:p>
        </w:tc>
        <w:tc>
          <w:tcPr>
            <w:tcW w:w="1710" w:type="dxa"/>
          </w:tcPr>
          <w:p w:rsidR="009F06F6" w:rsidRDefault="009F06F6" w:rsidP="000B66A0">
            <w:r>
              <w:t>Test</w:t>
            </w:r>
          </w:p>
        </w:tc>
      </w:tr>
      <w:tr w:rsidR="009F06F6" w:rsidTr="000B66A0">
        <w:tc>
          <w:tcPr>
            <w:tcW w:w="3888" w:type="dxa"/>
          </w:tcPr>
          <w:p w:rsidR="009F06F6" w:rsidRDefault="009F06F6" w:rsidP="000B66A0">
            <w:r>
              <w:t>5.2.1.2 Recorded Engineering Data Peak Processing Rate</w:t>
            </w:r>
          </w:p>
          <w:p w:rsidR="009F06F6" w:rsidRDefault="009F06F6" w:rsidP="000B66A0">
            <w:pPr>
              <w:widowControl w:val="0"/>
            </w:pPr>
            <w:r>
              <w:t>[DMS-243]</w:t>
            </w:r>
          </w:p>
        </w:tc>
        <w:tc>
          <w:tcPr>
            <w:tcW w:w="3960" w:type="dxa"/>
          </w:tcPr>
          <w:p w:rsidR="009F06F6" w:rsidRDefault="009F06F6" w:rsidP="000B66A0">
            <w:r>
              <w:t>3.4.4.3.2   Engineering Data Receipt Volume - Peak Load [SOC-3388]</w:t>
            </w:r>
          </w:p>
        </w:tc>
        <w:tc>
          <w:tcPr>
            <w:tcW w:w="1710" w:type="dxa"/>
          </w:tcPr>
          <w:p w:rsidR="009F06F6" w:rsidRDefault="009F06F6" w:rsidP="000B66A0">
            <w:r>
              <w:t>Test</w:t>
            </w:r>
          </w:p>
        </w:tc>
      </w:tr>
      <w:tr w:rsidR="009F06F6" w:rsidTr="000B66A0">
        <w:tc>
          <w:tcPr>
            <w:tcW w:w="3888" w:type="dxa"/>
          </w:tcPr>
          <w:p w:rsidR="009F06F6" w:rsidRDefault="009F06F6" w:rsidP="000B66A0">
            <w:r>
              <w:t>5.2.1.3 Recorded Engineering Data Store</w:t>
            </w:r>
          </w:p>
          <w:p w:rsidR="009F06F6" w:rsidRDefault="009F06F6" w:rsidP="000B66A0">
            <w:pPr>
              <w:widowControl w:val="0"/>
            </w:pPr>
            <w:r>
              <w:t>[DMS-209]</w:t>
            </w:r>
          </w:p>
        </w:tc>
        <w:tc>
          <w:tcPr>
            <w:tcW w:w="3960" w:type="dxa"/>
          </w:tcPr>
          <w:p w:rsidR="009F06F6" w:rsidRDefault="009F06F6" w:rsidP="000B66A0">
            <w:r>
              <w:t>3.4.4.1.1   Storage of Recorded Engineering Data [SOC-720]</w:t>
            </w:r>
          </w:p>
        </w:tc>
        <w:tc>
          <w:tcPr>
            <w:tcW w:w="1710" w:type="dxa"/>
          </w:tcPr>
          <w:p w:rsidR="009F06F6" w:rsidRDefault="009F06F6" w:rsidP="000B66A0">
            <w:r>
              <w:t>Demonstration</w:t>
            </w:r>
          </w:p>
        </w:tc>
      </w:tr>
      <w:tr w:rsidR="009F06F6" w:rsidTr="000B66A0">
        <w:tc>
          <w:tcPr>
            <w:tcW w:w="3888" w:type="dxa"/>
          </w:tcPr>
          <w:p w:rsidR="009F06F6" w:rsidRDefault="009F06F6" w:rsidP="000B66A0">
            <w:r>
              <w:t>5.2.1.4 Recorded Engineering File Time Range</w:t>
            </w:r>
          </w:p>
          <w:p w:rsidR="009F06F6" w:rsidRDefault="009F06F6" w:rsidP="000B66A0">
            <w:pPr>
              <w:widowControl w:val="0"/>
            </w:pPr>
            <w:r>
              <w:t>[DMS-244]</w:t>
            </w:r>
          </w:p>
        </w:tc>
        <w:tc>
          <w:tcPr>
            <w:tcW w:w="3960" w:type="dxa"/>
          </w:tcPr>
          <w:p w:rsidR="009F06F6" w:rsidRDefault="009F06F6" w:rsidP="000B66A0">
            <w:r>
              <w:t>3.4.4.1.1   Storage of Recorded Engineering Data [SOC-720]</w:t>
            </w:r>
          </w:p>
        </w:tc>
        <w:tc>
          <w:tcPr>
            <w:tcW w:w="1710" w:type="dxa"/>
          </w:tcPr>
          <w:p w:rsidR="009F06F6" w:rsidRDefault="009F06F6" w:rsidP="000B66A0">
            <w:r>
              <w:t>Test</w:t>
            </w:r>
          </w:p>
        </w:tc>
      </w:tr>
      <w:tr w:rsidR="009F06F6" w:rsidTr="000B66A0">
        <w:tc>
          <w:tcPr>
            <w:tcW w:w="3888" w:type="dxa"/>
          </w:tcPr>
          <w:p w:rsidR="009F06F6" w:rsidRDefault="009F06F6" w:rsidP="000B66A0">
            <w:r>
              <w:t>5.2.1.5 Recorded Engineering File Catalog</w:t>
            </w:r>
          </w:p>
          <w:p w:rsidR="009F06F6" w:rsidRDefault="009F06F6" w:rsidP="000B66A0">
            <w:pPr>
              <w:widowControl w:val="0"/>
            </w:pPr>
            <w:r>
              <w:t>[DMS-245]</w:t>
            </w:r>
          </w:p>
        </w:tc>
        <w:tc>
          <w:tcPr>
            <w:tcW w:w="3960" w:type="dxa"/>
          </w:tcPr>
          <w:p w:rsidR="009F06F6" w:rsidRDefault="009F06F6" w:rsidP="000B66A0">
            <w:r>
              <w:t>3.4.4.1.1   Storage of Recorded Engineering Data [SOC-720]</w:t>
            </w:r>
          </w:p>
        </w:tc>
        <w:tc>
          <w:tcPr>
            <w:tcW w:w="1710" w:type="dxa"/>
          </w:tcPr>
          <w:p w:rsidR="009F06F6" w:rsidRDefault="009F06F6" w:rsidP="000B66A0">
            <w:r>
              <w:t>Test</w:t>
            </w:r>
          </w:p>
        </w:tc>
      </w:tr>
      <w:tr w:rsidR="009F06F6" w:rsidTr="000B66A0">
        <w:tc>
          <w:tcPr>
            <w:tcW w:w="3888" w:type="dxa"/>
          </w:tcPr>
          <w:p w:rsidR="009F06F6" w:rsidRDefault="009F06F6" w:rsidP="000B66A0">
            <w:r>
              <w:t>5.2.1.6 Recorded Engineering File Archive Time</w:t>
            </w:r>
          </w:p>
          <w:p w:rsidR="009F06F6" w:rsidRDefault="009F06F6" w:rsidP="000B66A0">
            <w:pPr>
              <w:widowControl w:val="0"/>
            </w:pPr>
            <w:r>
              <w:t>[DMS-213]</w:t>
            </w:r>
          </w:p>
        </w:tc>
        <w:tc>
          <w:tcPr>
            <w:tcW w:w="3960" w:type="dxa"/>
          </w:tcPr>
          <w:p w:rsidR="009F06F6" w:rsidRDefault="009F06F6" w:rsidP="000B66A0">
            <w:r>
              <w:t>3.4.4.3.3   Engineering Archive Performance [SOC-1740]</w:t>
            </w:r>
          </w:p>
        </w:tc>
        <w:tc>
          <w:tcPr>
            <w:tcW w:w="1710" w:type="dxa"/>
          </w:tcPr>
          <w:p w:rsidR="009F06F6" w:rsidRDefault="009F06F6" w:rsidP="000B66A0">
            <w:r>
              <w:t>Analysis</w:t>
            </w:r>
          </w:p>
        </w:tc>
      </w:tr>
      <w:tr w:rsidR="009F06F6" w:rsidTr="000B66A0">
        <w:tc>
          <w:tcPr>
            <w:tcW w:w="3888" w:type="dxa"/>
          </w:tcPr>
          <w:p w:rsidR="009F06F6" w:rsidRDefault="009F06F6" w:rsidP="000B66A0">
            <w:r>
              <w:lastRenderedPageBreak/>
              <w:t>5.2.2.1 DMS Engineering Database</w:t>
            </w:r>
          </w:p>
          <w:p w:rsidR="009F06F6" w:rsidRDefault="009F06F6" w:rsidP="000B66A0">
            <w:pPr>
              <w:widowControl w:val="0"/>
            </w:pPr>
            <w:r>
              <w:t>[DMS-247]</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5.2.2.2 Change-only Values in Engineering DB</w:t>
            </w:r>
          </w:p>
          <w:p w:rsidR="009F06F6" w:rsidRDefault="009F06F6" w:rsidP="000B66A0">
            <w:pPr>
              <w:widowControl w:val="0"/>
            </w:pPr>
            <w:r>
              <w:t>[DMS-248]</w:t>
            </w:r>
          </w:p>
        </w:tc>
        <w:tc>
          <w:tcPr>
            <w:tcW w:w="3960" w:type="dxa"/>
          </w:tcPr>
          <w:p w:rsidR="009F06F6" w:rsidRDefault="009F06F6" w:rsidP="000B66A0">
            <w:r>
              <w:t>3.4.1.3.2.3   Calibrated Engineering Data Product Receipt [SOC-2756]</w:t>
            </w:r>
          </w:p>
        </w:tc>
        <w:tc>
          <w:tcPr>
            <w:tcW w:w="1710" w:type="dxa"/>
          </w:tcPr>
          <w:p w:rsidR="009F06F6" w:rsidRDefault="009F06F6" w:rsidP="000B66A0">
            <w:r>
              <w:t>Inspection</w:t>
            </w:r>
          </w:p>
        </w:tc>
      </w:tr>
      <w:tr w:rsidR="009F06F6" w:rsidTr="000B66A0">
        <w:tc>
          <w:tcPr>
            <w:tcW w:w="3888" w:type="dxa"/>
          </w:tcPr>
          <w:p w:rsidR="009F06F6" w:rsidRDefault="009F06F6" w:rsidP="000B66A0">
            <w:r>
              <w:t>5.2.2.3 Changes to Eng. Data Subscription</w:t>
            </w:r>
          </w:p>
          <w:p w:rsidR="009F06F6" w:rsidRDefault="009F06F6" w:rsidP="000B66A0">
            <w:pPr>
              <w:widowControl w:val="0"/>
            </w:pPr>
            <w:r>
              <w:t>[DMS-249]</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5.2.2.4 Only Public Parameters in Eng. DB</w:t>
            </w:r>
          </w:p>
          <w:p w:rsidR="009F06F6" w:rsidRDefault="009F06F6" w:rsidP="000B66A0">
            <w:pPr>
              <w:widowControl w:val="0"/>
            </w:pPr>
            <w:r>
              <w:t>[DMS-250]</w:t>
            </w:r>
          </w:p>
        </w:tc>
        <w:tc>
          <w:tcPr>
            <w:tcW w:w="3960" w:type="dxa"/>
          </w:tcPr>
          <w:p w:rsidR="009F06F6" w:rsidRDefault="009F06F6" w:rsidP="000B66A0">
            <w:r>
              <w:t>3.4.1.3.2.3   Calibrated Engineering Data Product Receipt [SOC-2756]</w:t>
            </w:r>
          </w:p>
        </w:tc>
        <w:tc>
          <w:tcPr>
            <w:tcW w:w="1710" w:type="dxa"/>
          </w:tcPr>
          <w:p w:rsidR="009F06F6" w:rsidRDefault="009F06F6" w:rsidP="000B66A0">
            <w:r>
              <w:t>Inspection</w:t>
            </w:r>
          </w:p>
        </w:tc>
      </w:tr>
      <w:tr w:rsidR="009F06F6" w:rsidTr="000B66A0">
        <w:tc>
          <w:tcPr>
            <w:tcW w:w="3888" w:type="dxa"/>
          </w:tcPr>
          <w:p w:rsidR="009F06F6" w:rsidRDefault="009F06F6" w:rsidP="000B66A0">
            <w:r>
              <w:t>5.2.2 Calibrated Engineering Data Products</w:t>
            </w:r>
          </w:p>
          <w:p w:rsidR="009F06F6" w:rsidRDefault="009F06F6" w:rsidP="000B66A0">
            <w:pPr>
              <w:widowControl w:val="0"/>
            </w:pPr>
            <w:r>
              <w:t>[DMS-246]</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5.3.1.1 Stage Integration</w:t>
            </w:r>
          </w:p>
          <w:p w:rsidR="009F06F6" w:rsidRDefault="009F06F6" w:rsidP="000B66A0">
            <w:pPr>
              <w:widowControl w:val="0"/>
            </w:pPr>
            <w:r>
              <w:t>[DMS-500]</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5.3.1.2 Multiple Instances of Stages</w:t>
            </w:r>
          </w:p>
          <w:p w:rsidR="009F06F6" w:rsidRDefault="009F06F6" w:rsidP="000B66A0">
            <w:pPr>
              <w:widowControl w:val="0"/>
            </w:pPr>
            <w:r>
              <w:t>[DMS-501]</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5.3.1.3 Stage Instances on Different Machines</w:t>
            </w:r>
          </w:p>
          <w:p w:rsidR="009F06F6" w:rsidRDefault="009F06F6" w:rsidP="000B66A0">
            <w:pPr>
              <w:widowControl w:val="0"/>
            </w:pPr>
            <w:r>
              <w:t>[DMS-502]</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5.3.1.4 Multiple Workflows on the Same Account</w:t>
            </w:r>
          </w:p>
          <w:p w:rsidR="009F06F6" w:rsidRDefault="009F06F6" w:rsidP="000B66A0">
            <w:pPr>
              <w:widowControl w:val="0"/>
            </w:pPr>
            <w:r>
              <w:t>[DMS-503]</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5.3.1.5 Different Accounts on the Same Hardware</w:t>
            </w:r>
          </w:p>
          <w:p w:rsidR="009F06F6" w:rsidRDefault="009F06F6" w:rsidP="000B66A0">
            <w:pPr>
              <w:widowControl w:val="0"/>
            </w:pPr>
            <w:r>
              <w:t>[DMS-504]</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5.3.1.6 External Trigger Events</w:t>
            </w:r>
          </w:p>
          <w:p w:rsidR="009F06F6" w:rsidRDefault="009F06F6" w:rsidP="000B66A0">
            <w:pPr>
              <w:widowControl w:val="0"/>
            </w:pPr>
            <w:r>
              <w:t>[DMS-505]</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5.3.1.7 Multi-threaded Stages</w:t>
            </w:r>
          </w:p>
          <w:p w:rsidR="009F06F6" w:rsidRDefault="009F06F6" w:rsidP="000B66A0">
            <w:pPr>
              <w:widowControl w:val="0"/>
            </w:pPr>
            <w:r>
              <w:t>[DMS-506]</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5.3.1.8 Dynamic Stages</w:t>
            </w:r>
          </w:p>
          <w:p w:rsidR="009F06F6" w:rsidRDefault="009F06F6" w:rsidP="000B66A0">
            <w:pPr>
              <w:widowControl w:val="0"/>
            </w:pPr>
            <w:r>
              <w:t>[DMS-598]</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5.3.1.9 Connect to Internet Resources</w:t>
            </w:r>
          </w:p>
          <w:p w:rsidR="009F06F6" w:rsidRDefault="009F06F6" w:rsidP="000B66A0">
            <w:pPr>
              <w:widowControl w:val="0"/>
            </w:pPr>
            <w:r>
              <w:t>[DMS-507]</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 GUI for Monitoring and Control</w:t>
            </w:r>
          </w:p>
          <w:p w:rsidR="009F06F6" w:rsidRDefault="009F06F6" w:rsidP="000B66A0">
            <w:pPr>
              <w:widowControl w:val="0"/>
            </w:pPr>
            <w:r>
              <w:t>[DMS-508]</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5.3.2.2 Workflow Monitoring</w:t>
            </w:r>
          </w:p>
          <w:p w:rsidR="009F06F6" w:rsidRDefault="009F06F6" w:rsidP="000B66A0">
            <w:pPr>
              <w:widowControl w:val="0"/>
            </w:pPr>
            <w:r>
              <w:t>[DMS-509]</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5.3.2.3 Workflow Control</w:t>
            </w:r>
          </w:p>
          <w:p w:rsidR="009F06F6" w:rsidRDefault="009F06F6" w:rsidP="000B66A0">
            <w:pPr>
              <w:widowControl w:val="0"/>
            </w:pPr>
            <w:r>
              <w:t>[DMS-510]</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5.3.2.4 Application/Workflow Segregation</w:t>
            </w:r>
          </w:p>
          <w:p w:rsidR="009F06F6" w:rsidRDefault="009F06F6" w:rsidP="000B66A0">
            <w:pPr>
              <w:widowControl w:val="0"/>
            </w:pPr>
            <w:r>
              <w:t>[DMS-511]</w:t>
            </w:r>
          </w:p>
        </w:tc>
        <w:tc>
          <w:tcPr>
            <w:tcW w:w="3960" w:type="dxa"/>
          </w:tcPr>
          <w:p w:rsidR="009F06F6" w:rsidRDefault="009F06F6" w:rsidP="000B66A0">
            <w:r>
              <w:t>3.4.2.1.1   Science Data Characteristics [SOC-2173]</w:t>
            </w:r>
          </w:p>
        </w:tc>
        <w:tc>
          <w:tcPr>
            <w:tcW w:w="1710" w:type="dxa"/>
          </w:tcPr>
          <w:p w:rsidR="009F06F6" w:rsidRDefault="009F06F6" w:rsidP="000B66A0">
            <w:r>
              <w:t>Analysis</w:t>
            </w:r>
          </w:p>
        </w:tc>
      </w:tr>
      <w:tr w:rsidR="009F06F6" w:rsidTr="000B66A0">
        <w:tc>
          <w:tcPr>
            <w:tcW w:w="3888" w:type="dxa"/>
          </w:tcPr>
          <w:p w:rsidR="009F06F6" w:rsidRDefault="009F06F6" w:rsidP="000B66A0">
            <w:r>
              <w:t>5.3.2.5 Workflow Priority</w:t>
            </w:r>
          </w:p>
          <w:p w:rsidR="009F06F6" w:rsidRDefault="009F06F6" w:rsidP="000B66A0">
            <w:pPr>
              <w:widowControl w:val="0"/>
            </w:pPr>
            <w:r>
              <w:t>[DMS-512]</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5.3.2.6 Workflow Shutdown</w:t>
            </w:r>
          </w:p>
          <w:p w:rsidR="009F06F6" w:rsidRDefault="009F06F6" w:rsidP="000B66A0">
            <w:pPr>
              <w:widowControl w:val="0"/>
            </w:pPr>
            <w:r>
              <w:t>[DMS-513]</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5.3.2.7 Workflow Restart</w:t>
            </w:r>
          </w:p>
          <w:p w:rsidR="009F06F6" w:rsidRDefault="009F06F6" w:rsidP="000B66A0">
            <w:pPr>
              <w:widowControl w:val="0"/>
            </w:pPr>
            <w:r>
              <w:t>[DMS-514]</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5.3.2.8 Stage Status Monitoring</w:t>
            </w:r>
          </w:p>
          <w:p w:rsidR="009F06F6" w:rsidRDefault="009F06F6" w:rsidP="000B66A0">
            <w:pPr>
              <w:widowControl w:val="0"/>
            </w:pPr>
            <w:r>
              <w:t>[DMS-515]</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5.3.2.9 Dataset Status Monitoring</w:t>
            </w:r>
          </w:p>
          <w:p w:rsidR="009F06F6" w:rsidRDefault="009F06F6" w:rsidP="000B66A0">
            <w:pPr>
              <w:widowControl w:val="0"/>
            </w:pPr>
            <w:r>
              <w:t>[DMS-516]</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5.3.2.10 Suspend/Resume Stage</w:t>
            </w:r>
          </w:p>
          <w:p w:rsidR="009F06F6" w:rsidRDefault="009F06F6" w:rsidP="000B66A0">
            <w:pPr>
              <w:widowControl w:val="0"/>
            </w:pPr>
            <w:r>
              <w:t>[DMS-517]</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5.3.2.11 Suspend/Resume Process</w:t>
            </w:r>
          </w:p>
          <w:p w:rsidR="009F06F6" w:rsidRDefault="009F06F6" w:rsidP="000B66A0">
            <w:pPr>
              <w:widowControl w:val="0"/>
            </w:pPr>
            <w:r>
              <w:t>[DMS-518]</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5.3.2.12 Restart Failed Dataset</w:t>
            </w:r>
          </w:p>
          <w:p w:rsidR="009F06F6" w:rsidRDefault="009F06F6" w:rsidP="000B66A0">
            <w:pPr>
              <w:widowControl w:val="0"/>
            </w:pPr>
            <w:r>
              <w:t>[DMS-523]</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5.3.2.13 Halt Stage or Workflow</w:t>
            </w:r>
          </w:p>
          <w:p w:rsidR="009F06F6" w:rsidRDefault="009F06F6" w:rsidP="000B66A0">
            <w:pPr>
              <w:widowControl w:val="0"/>
            </w:pPr>
            <w:r>
              <w:t>[DMS-524]</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5.3.2.14 Remote Monitoring and Control</w:t>
            </w:r>
          </w:p>
          <w:p w:rsidR="009F06F6" w:rsidRDefault="009F06F6" w:rsidP="000B66A0">
            <w:pPr>
              <w:widowControl w:val="0"/>
            </w:pPr>
            <w:r>
              <w:t>[DMS-525]</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5.3.2.15 Display State of Processing</w:t>
            </w:r>
          </w:p>
          <w:p w:rsidR="009F06F6" w:rsidRDefault="009F06F6" w:rsidP="000B66A0">
            <w:pPr>
              <w:widowControl w:val="0"/>
            </w:pPr>
            <w:r>
              <w:t>[DMS-526]</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5.3.2.16 Sort Display of Processing State</w:t>
            </w:r>
          </w:p>
          <w:p w:rsidR="009F06F6" w:rsidRDefault="009F06F6" w:rsidP="000B66A0">
            <w:pPr>
              <w:widowControl w:val="0"/>
            </w:pPr>
            <w:r>
              <w:t>[DMS-527]</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5.3.2.17 View Datasets Active in Stage</w:t>
            </w:r>
          </w:p>
          <w:p w:rsidR="009F06F6" w:rsidRDefault="009F06F6" w:rsidP="000B66A0">
            <w:pPr>
              <w:widowControl w:val="0"/>
            </w:pPr>
            <w:r>
              <w:t>[DMS-528]</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5.3.2.18 View Failed Datasets Only</w:t>
            </w:r>
          </w:p>
          <w:p w:rsidR="009F06F6" w:rsidRDefault="009F06F6" w:rsidP="000B66A0">
            <w:pPr>
              <w:widowControl w:val="0"/>
            </w:pPr>
            <w:r>
              <w:t>[DMS-529]</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5.3.2.19 Operate Workflow without Admin Privileges</w:t>
            </w:r>
          </w:p>
          <w:p w:rsidR="009F06F6" w:rsidRDefault="009F06F6" w:rsidP="000B66A0">
            <w:pPr>
              <w:widowControl w:val="0"/>
            </w:pPr>
            <w:r>
              <w:t>[DMS-530]</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5.3.2.20 Automated Workflow Start</w:t>
            </w:r>
          </w:p>
          <w:p w:rsidR="009F06F6" w:rsidRDefault="009F06F6" w:rsidP="000B66A0">
            <w:pPr>
              <w:widowControl w:val="0"/>
            </w:pPr>
            <w:r>
              <w:t>[DMS-531]</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5.3.2.21 Suspend Workflow for Insufficient Disk Space</w:t>
            </w:r>
          </w:p>
          <w:p w:rsidR="009F06F6" w:rsidRDefault="009F06F6" w:rsidP="000B66A0">
            <w:pPr>
              <w:widowControl w:val="0"/>
            </w:pPr>
            <w:r>
              <w:t>[DMS-532]</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5.3.2.22 Save Processing Configuration</w:t>
            </w:r>
          </w:p>
          <w:p w:rsidR="009F06F6" w:rsidRDefault="009F06F6" w:rsidP="000B66A0">
            <w:pPr>
              <w:widowControl w:val="0"/>
            </w:pPr>
            <w:r>
              <w:t>[DMS-533]</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5.3.2.23 Text Formatted Configuration Definition</w:t>
            </w:r>
          </w:p>
          <w:p w:rsidR="009F06F6" w:rsidRDefault="009F06F6" w:rsidP="000B66A0">
            <w:pPr>
              <w:widowControl w:val="0"/>
            </w:pPr>
            <w:r>
              <w:t>[DMS-534]</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5.3.3.1 Capture Stage Specific Log Messages</w:t>
            </w:r>
          </w:p>
          <w:p w:rsidR="009F06F6" w:rsidRDefault="009F06F6" w:rsidP="000B66A0">
            <w:pPr>
              <w:widowControl w:val="0"/>
            </w:pPr>
            <w:r>
              <w:t>[DMS-519]</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5.3.3.2 Search Stage Specific Log Messages</w:t>
            </w:r>
          </w:p>
          <w:p w:rsidR="009F06F6" w:rsidRDefault="009F06F6" w:rsidP="000B66A0">
            <w:pPr>
              <w:widowControl w:val="0"/>
            </w:pPr>
            <w:r>
              <w:t>[DMS-520]</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5.3.3.3 Capture Dataset Specific Log Messages</w:t>
            </w:r>
          </w:p>
          <w:p w:rsidR="009F06F6" w:rsidRDefault="009F06F6" w:rsidP="000B66A0">
            <w:pPr>
              <w:widowControl w:val="0"/>
            </w:pPr>
            <w:r>
              <w:t>[DMS-521]</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5.3.3.4 Search Dataset Specific Log Messages</w:t>
            </w:r>
          </w:p>
          <w:p w:rsidR="009F06F6" w:rsidRDefault="009F06F6" w:rsidP="000B66A0">
            <w:pPr>
              <w:widowControl w:val="0"/>
            </w:pPr>
            <w:r>
              <w:t>[DMS-522]</w:t>
            </w:r>
          </w:p>
        </w:tc>
        <w:tc>
          <w:tcPr>
            <w:tcW w:w="3960" w:type="dxa"/>
          </w:tcPr>
          <w:p w:rsidR="009F06F6" w:rsidRDefault="009F06F6" w:rsidP="000B66A0">
            <w:r>
              <w:t>3.4.2.1.1   Science Data Characteristics [SOC-2173]</w:t>
            </w:r>
          </w:p>
        </w:tc>
        <w:tc>
          <w:tcPr>
            <w:tcW w:w="1710" w:type="dxa"/>
          </w:tcPr>
          <w:p w:rsidR="009F06F6" w:rsidRDefault="009F06F6" w:rsidP="000B66A0">
            <w:r>
              <w:t>Demonstration</w:t>
            </w:r>
          </w:p>
        </w:tc>
      </w:tr>
      <w:tr w:rsidR="009F06F6" w:rsidTr="000B66A0">
        <w:tc>
          <w:tcPr>
            <w:tcW w:w="3888" w:type="dxa"/>
          </w:tcPr>
          <w:p w:rsidR="009F06F6" w:rsidRDefault="009F06F6" w:rsidP="000B66A0">
            <w:r>
              <w:t>6.1.1.1 Associate Science Data with Calibration Reference Data</w:t>
            </w:r>
          </w:p>
          <w:p w:rsidR="009F06F6" w:rsidRDefault="009F06F6" w:rsidP="000B66A0">
            <w:pPr>
              <w:widowControl w:val="0"/>
            </w:pPr>
            <w:r>
              <w:t>[DMS-134]</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6.1.1.2 User Designated Calibration Reference Data</w:t>
            </w:r>
          </w:p>
          <w:p w:rsidR="009F06F6" w:rsidRDefault="009F06F6" w:rsidP="000B66A0">
            <w:pPr>
              <w:widowControl w:val="0"/>
            </w:pPr>
            <w:r>
              <w:t>[DMS-187]</w:t>
            </w:r>
          </w:p>
        </w:tc>
        <w:tc>
          <w:tcPr>
            <w:tcW w:w="3960" w:type="dxa"/>
          </w:tcPr>
          <w:p w:rsidR="009F06F6" w:rsidRDefault="009F06F6" w:rsidP="000B66A0">
            <w:r>
              <w:t>3.4.3.1.4   Designation of Calibration Reference Data [SOC-523]</w:t>
            </w:r>
          </w:p>
        </w:tc>
        <w:tc>
          <w:tcPr>
            <w:tcW w:w="1710" w:type="dxa"/>
          </w:tcPr>
          <w:p w:rsidR="009F06F6" w:rsidRDefault="009F06F6" w:rsidP="000B66A0">
            <w:r>
              <w:t>Test</w:t>
            </w:r>
          </w:p>
        </w:tc>
      </w:tr>
      <w:tr w:rsidR="009F06F6" w:rsidTr="000B66A0">
        <w:tc>
          <w:tcPr>
            <w:tcW w:w="3888" w:type="dxa"/>
          </w:tcPr>
          <w:p w:rsidR="009F06F6" w:rsidRDefault="009F06F6" w:rsidP="000B66A0">
            <w:r>
              <w:t>6.1.2.1 Image Statistic Keywords</w:t>
            </w:r>
          </w:p>
          <w:p w:rsidR="009F06F6" w:rsidRDefault="009F06F6" w:rsidP="000B66A0">
            <w:pPr>
              <w:widowControl w:val="0"/>
            </w:pPr>
            <w:r>
              <w:t>[DMS-193]</w:t>
            </w:r>
          </w:p>
        </w:tc>
        <w:tc>
          <w:tcPr>
            <w:tcW w:w="3960" w:type="dxa"/>
          </w:tcPr>
          <w:p w:rsidR="009F06F6" w:rsidRDefault="009F06F6" w:rsidP="000B66A0">
            <w:r>
              <w:t>3.4.1.3.3.1   Science Data Product Transfer [SOC-2086]</w:t>
            </w:r>
          </w:p>
        </w:tc>
        <w:tc>
          <w:tcPr>
            <w:tcW w:w="1710" w:type="dxa"/>
          </w:tcPr>
          <w:p w:rsidR="009F06F6" w:rsidRDefault="009F06F6" w:rsidP="000B66A0">
            <w:r>
              <w:t>Test</w:t>
            </w:r>
          </w:p>
        </w:tc>
      </w:tr>
      <w:tr w:rsidR="009F06F6" w:rsidTr="000B66A0">
        <w:tc>
          <w:tcPr>
            <w:tcW w:w="3888" w:type="dxa"/>
          </w:tcPr>
          <w:p w:rsidR="009F06F6" w:rsidRDefault="009F06F6" w:rsidP="000B66A0">
            <w:r>
              <w:t>6.2.1.1 Generate Science Data Products</w:t>
            </w:r>
          </w:p>
          <w:p w:rsidR="009F06F6" w:rsidRDefault="009F06F6" w:rsidP="000B66A0">
            <w:pPr>
              <w:widowControl w:val="0"/>
            </w:pPr>
            <w:r>
              <w:t>[DMS-192]</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6.2.1.2 Calibration Algorithms for Science Instruments</w:t>
            </w:r>
          </w:p>
          <w:p w:rsidR="009F06F6" w:rsidRDefault="009F06F6" w:rsidP="000B66A0">
            <w:pPr>
              <w:widowControl w:val="0"/>
            </w:pPr>
            <w:r>
              <w:t>[DMS-188]</w:t>
            </w:r>
          </w:p>
        </w:tc>
        <w:tc>
          <w:tcPr>
            <w:tcW w:w="3960" w:type="dxa"/>
          </w:tcPr>
          <w:p w:rsidR="009F06F6" w:rsidRDefault="009F06F6" w:rsidP="000B66A0">
            <w:r>
              <w:t>3.4.3.1.2   Science Data Calibration [SOC-513]</w:t>
            </w:r>
          </w:p>
        </w:tc>
        <w:tc>
          <w:tcPr>
            <w:tcW w:w="1710" w:type="dxa"/>
          </w:tcPr>
          <w:p w:rsidR="009F06F6" w:rsidRDefault="009F06F6" w:rsidP="000B66A0">
            <w:r>
              <w:t>Demonstration</w:t>
            </w:r>
          </w:p>
        </w:tc>
      </w:tr>
      <w:tr w:rsidR="009F06F6" w:rsidTr="000B66A0">
        <w:tc>
          <w:tcPr>
            <w:tcW w:w="3888" w:type="dxa"/>
          </w:tcPr>
          <w:p w:rsidR="009F06F6" w:rsidRDefault="009F06F6" w:rsidP="000B66A0">
            <w:r>
              <w:t>6.2.1.3 Calibration Algorithms for Guider</w:t>
            </w:r>
          </w:p>
          <w:p w:rsidR="009F06F6" w:rsidRDefault="009F06F6" w:rsidP="000B66A0">
            <w:pPr>
              <w:widowControl w:val="0"/>
            </w:pPr>
            <w:r>
              <w:t>[DMS-189]</w:t>
            </w:r>
          </w:p>
        </w:tc>
        <w:tc>
          <w:tcPr>
            <w:tcW w:w="3960" w:type="dxa"/>
          </w:tcPr>
          <w:p w:rsidR="009F06F6" w:rsidRDefault="009F06F6" w:rsidP="000B66A0">
            <w:r>
              <w:t>3.4.3.1.2   Science Data Calibration [SOC-513]</w:t>
            </w:r>
          </w:p>
        </w:tc>
        <w:tc>
          <w:tcPr>
            <w:tcW w:w="1710" w:type="dxa"/>
          </w:tcPr>
          <w:p w:rsidR="009F06F6" w:rsidRDefault="009F06F6" w:rsidP="000B66A0">
            <w:r>
              <w:t>Demonstration</w:t>
            </w:r>
          </w:p>
        </w:tc>
      </w:tr>
      <w:tr w:rsidR="009F06F6" w:rsidTr="000B66A0">
        <w:tc>
          <w:tcPr>
            <w:tcW w:w="3888" w:type="dxa"/>
          </w:tcPr>
          <w:p w:rsidR="009F06F6" w:rsidRDefault="009F06F6" w:rsidP="000B66A0">
            <w:r>
              <w:t>6.2.1.4 Create Level-2 Data Products</w:t>
            </w:r>
          </w:p>
          <w:p w:rsidR="009F06F6" w:rsidRDefault="009F06F6" w:rsidP="000B66A0">
            <w:pPr>
              <w:widowControl w:val="0"/>
            </w:pPr>
            <w:r>
              <w:t>[DMS-460]</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6.2.1.5 Create Level-3 Data Products</w:t>
            </w:r>
          </w:p>
          <w:p w:rsidR="009F06F6" w:rsidRDefault="009F06F6" w:rsidP="000B66A0">
            <w:pPr>
              <w:widowControl w:val="0"/>
            </w:pPr>
            <w:r>
              <w:t>[DMS-461]</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6.2.1.6 Observatory Subsystems Calibration</w:t>
            </w:r>
          </w:p>
          <w:p w:rsidR="009F06F6" w:rsidRDefault="009F06F6" w:rsidP="000B66A0">
            <w:pPr>
              <w:widowControl w:val="0"/>
            </w:pPr>
            <w:r>
              <w:t>[DMS-186]</w:t>
            </w:r>
          </w:p>
        </w:tc>
        <w:tc>
          <w:tcPr>
            <w:tcW w:w="3960" w:type="dxa"/>
          </w:tcPr>
          <w:p w:rsidR="009F06F6" w:rsidRDefault="009F06F6" w:rsidP="000B66A0">
            <w:r>
              <w:t>3.4.5.1.7   Observatory Subsystem Calibration [SOC-3356]</w:t>
            </w:r>
          </w:p>
        </w:tc>
        <w:tc>
          <w:tcPr>
            <w:tcW w:w="1710" w:type="dxa"/>
          </w:tcPr>
          <w:p w:rsidR="009F06F6" w:rsidRDefault="009F06F6" w:rsidP="000B66A0">
            <w:r>
              <w:t>Demonstration</w:t>
            </w:r>
          </w:p>
        </w:tc>
      </w:tr>
      <w:tr w:rsidR="009F06F6" w:rsidTr="000B66A0">
        <w:tc>
          <w:tcPr>
            <w:tcW w:w="3888" w:type="dxa"/>
          </w:tcPr>
          <w:p w:rsidR="009F06F6" w:rsidRDefault="009F06F6" w:rsidP="000B66A0">
            <w:r>
              <w:t xml:space="preserve">6.2.1.7 User-configurable Calibration </w:t>
            </w:r>
            <w:r>
              <w:lastRenderedPageBreak/>
              <w:t>Steps</w:t>
            </w:r>
          </w:p>
          <w:p w:rsidR="009F06F6" w:rsidRDefault="009F06F6" w:rsidP="000B66A0">
            <w:pPr>
              <w:widowControl w:val="0"/>
            </w:pPr>
            <w:r>
              <w:t>[DMS-194]</w:t>
            </w:r>
          </w:p>
        </w:tc>
        <w:tc>
          <w:tcPr>
            <w:tcW w:w="3960" w:type="dxa"/>
          </w:tcPr>
          <w:p w:rsidR="009F06F6" w:rsidRDefault="009F06F6" w:rsidP="000B66A0">
            <w:r>
              <w:lastRenderedPageBreak/>
              <w:t xml:space="preserve">3.4.3.1.5   Configurable Calibration </w:t>
            </w:r>
            <w:r>
              <w:lastRenderedPageBreak/>
              <w:t>Steps [SOC-2521]</w:t>
            </w:r>
          </w:p>
        </w:tc>
        <w:tc>
          <w:tcPr>
            <w:tcW w:w="1710" w:type="dxa"/>
          </w:tcPr>
          <w:p w:rsidR="009F06F6" w:rsidRDefault="009F06F6" w:rsidP="000B66A0">
            <w:r>
              <w:lastRenderedPageBreak/>
              <w:t>Test</w:t>
            </w:r>
          </w:p>
        </w:tc>
      </w:tr>
      <w:tr w:rsidR="009F06F6" w:rsidTr="000B66A0">
        <w:tc>
          <w:tcPr>
            <w:tcW w:w="3888" w:type="dxa"/>
          </w:tcPr>
          <w:p w:rsidR="009F06F6" w:rsidRDefault="009F06F6" w:rsidP="000B66A0">
            <w:r>
              <w:lastRenderedPageBreak/>
              <w:t>6.2.1.8 Keywords for Derived Calibration Parameters</w:t>
            </w:r>
          </w:p>
          <w:p w:rsidR="009F06F6" w:rsidRDefault="009F06F6" w:rsidP="000B66A0">
            <w:pPr>
              <w:widowControl w:val="0"/>
            </w:pPr>
            <w:r>
              <w:t>[DMS-255]</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6.2.1.9 Calibration Access to DMS Engineering Database</w:t>
            </w:r>
          </w:p>
          <w:p w:rsidR="009F06F6" w:rsidRDefault="009F06F6" w:rsidP="000B66A0">
            <w:pPr>
              <w:widowControl w:val="0"/>
            </w:pPr>
            <w:r>
              <w:t>[DMS-256]</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6.2.1.10 Receive Engineering Data in Calibration</w:t>
            </w:r>
          </w:p>
          <w:p w:rsidR="009F06F6" w:rsidRDefault="009F06F6" w:rsidP="000B66A0">
            <w:pPr>
              <w:widowControl w:val="0"/>
            </w:pPr>
            <w:r>
              <w:t>[DMS-458]</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6.2.1.11 Calibration Data from Workflow Manager</w:t>
            </w:r>
          </w:p>
          <w:p w:rsidR="009F06F6" w:rsidRDefault="009F06F6" w:rsidP="000B66A0">
            <w:pPr>
              <w:widowControl w:val="0"/>
            </w:pPr>
            <w:r>
              <w:t>[DMS-453]</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6.2.1.12 Association Information from Workflow Manager</w:t>
            </w:r>
          </w:p>
          <w:p w:rsidR="009F06F6" w:rsidRDefault="009F06F6" w:rsidP="000B66A0">
            <w:pPr>
              <w:widowControl w:val="0"/>
            </w:pPr>
            <w:r>
              <w:t>[DMS-454]</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6.2.1.13 Calibrated Science Data Products</w:t>
            </w:r>
          </w:p>
          <w:p w:rsidR="009F06F6" w:rsidRDefault="009F06F6" w:rsidP="000B66A0">
            <w:pPr>
              <w:widowControl w:val="0"/>
            </w:pPr>
            <w:r>
              <w:t>[DMS-596]</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6.2.1.14 Request Calibration Reference Data from CRDS</w:t>
            </w:r>
          </w:p>
          <w:p w:rsidR="009F06F6" w:rsidRDefault="009F06F6" w:rsidP="000B66A0">
            <w:pPr>
              <w:widowControl w:val="0"/>
            </w:pPr>
            <w:r>
              <w:t>[DMS-455]</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6.2.1.15 Receive Calibration Reference Data from CRDS</w:t>
            </w:r>
          </w:p>
          <w:p w:rsidR="009F06F6" w:rsidRDefault="009F06F6" w:rsidP="000B66A0">
            <w:pPr>
              <w:widowControl w:val="0"/>
            </w:pPr>
            <w:r>
              <w:t>[DMS-456]</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6.2.1.16 Remote Execution of Calibration Software</w:t>
            </w:r>
          </w:p>
          <w:p w:rsidR="009F06F6" w:rsidRDefault="009F06F6" w:rsidP="000B66A0">
            <w:pPr>
              <w:widowControl w:val="0"/>
            </w:pPr>
            <w:r>
              <w:t>[DMS-459]</w:t>
            </w:r>
          </w:p>
        </w:tc>
        <w:tc>
          <w:tcPr>
            <w:tcW w:w="3960" w:type="dxa"/>
          </w:tcPr>
          <w:p w:rsidR="009F06F6" w:rsidRDefault="009F06F6" w:rsidP="000B66A0">
            <w:r>
              <w:t>3.4.3.1.5   Configurable Calibration Steps [SOC-2521]</w:t>
            </w:r>
          </w:p>
        </w:tc>
        <w:tc>
          <w:tcPr>
            <w:tcW w:w="1710" w:type="dxa"/>
          </w:tcPr>
          <w:p w:rsidR="009F06F6" w:rsidRDefault="009F06F6" w:rsidP="000B66A0">
            <w:r>
              <w:t>Test</w:t>
            </w:r>
          </w:p>
        </w:tc>
      </w:tr>
      <w:tr w:rsidR="009F06F6" w:rsidTr="000B66A0">
        <w:tc>
          <w:tcPr>
            <w:tcW w:w="3888" w:type="dxa"/>
          </w:tcPr>
          <w:p w:rsidR="009F06F6" w:rsidRDefault="009F06F6" w:rsidP="000B66A0">
            <w:r>
              <w:t>6.2.1.17 Level-2a Data Processing Rate</w:t>
            </w:r>
          </w:p>
          <w:p w:rsidR="009F06F6" w:rsidRDefault="009F06F6" w:rsidP="000B66A0">
            <w:pPr>
              <w:widowControl w:val="0"/>
            </w:pPr>
            <w:r>
              <w:t>[DMS-463]</w:t>
            </w:r>
          </w:p>
        </w:tc>
        <w:tc>
          <w:tcPr>
            <w:tcW w:w="3960" w:type="dxa"/>
          </w:tcPr>
          <w:p w:rsidR="009F06F6" w:rsidRDefault="009F06F6" w:rsidP="000B66A0">
            <w:r>
              <w:t>3.4.5.3.2   Science Data Product Availability for Designated Visits [SOC-561]</w:t>
            </w:r>
          </w:p>
        </w:tc>
        <w:tc>
          <w:tcPr>
            <w:tcW w:w="1710" w:type="dxa"/>
          </w:tcPr>
          <w:p w:rsidR="009F06F6" w:rsidRDefault="009F06F6" w:rsidP="000B66A0">
            <w:r>
              <w:t>Test</w:t>
            </w:r>
          </w:p>
        </w:tc>
      </w:tr>
      <w:tr w:rsidR="009F06F6" w:rsidTr="000B66A0">
        <w:tc>
          <w:tcPr>
            <w:tcW w:w="3888" w:type="dxa"/>
          </w:tcPr>
          <w:p w:rsidR="009F06F6" w:rsidRDefault="009F06F6" w:rsidP="000B66A0">
            <w:r>
              <w:t>6.2.1.18 Calibration History</w:t>
            </w:r>
          </w:p>
          <w:p w:rsidR="009F06F6" w:rsidRDefault="009F06F6" w:rsidP="000B66A0">
            <w:pPr>
              <w:widowControl w:val="0"/>
            </w:pPr>
            <w:r>
              <w:t>[DMS-484]</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6.2.1.19 Archive Level-2a Data</w:t>
            </w:r>
          </w:p>
          <w:p w:rsidR="009F06F6" w:rsidRDefault="009F06F6" w:rsidP="000B66A0">
            <w:pPr>
              <w:widowControl w:val="0"/>
            </w:pPr>
            <w:r>
              <w:t>[DMS-650]</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6.2.1.20 Archive Level-2b Data</w:t>
            </w:r>
          </w:p>
          <w:p w:rsidR="009F06F6" w:rsidRDefault="009F06F6" w:rsidP="000B66A0">
            <w:pPr>
              <w:widowControl w:val="0"/>
            </w:pPr>
            <w:r>
              <w:t>[DMS-651]</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6.2.1.21 Archive Level-3 Data</w:t>
            </w:r>
          </w:p>
          <w:p w:rsidR="009F06F6" w:rsidRDefault="009F06F6" w:rsidP="000B66A0">
            <w:pPr>
              <w:widowControl w:val="0"/>
            </w:pPr>
            <w:r>
              <w:t>[DMS-652]</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6.2.2.1 Error Calculation</w:t>
            </w:r>
          </w:p>
          <w:p w:rsidR="009F06F6" w:rsidRDefault="009F06F6" w:rsidP="000B66A0">
            <w:pPr>
              <w:widowControl w:val="0"/>
            </w:pPr>
            <w:r>
              <w:t>[DMS-464]</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6.2.2.2 Data Quality Flags</w:t>
            </w:r>
          </w:p>
          <w:p w:rsidR="009F06F6" w:rsidRDefault="009F06F6" w:rsidP="000B66A0">
            <w:pPr>
              <w:widowControl w:val="0"/>
            </w:pPr>
            <w:r>
              <w:t>[DMS-465]</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6.2.2.3 Saturation Detection</w:t>
            </w:r>
          </w:p>
          <w:p w:rsidR="009F06F6" w:rsidRDefault="009F06F6" w:rsidP="000B66A0">
            <w:pPr>
              <w:widowControl w:val="0"/>
            </w:pPr>
            <w:r>
              <w:t>[DMS-466]</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6.2.2.4 Bias Drift Correction</w:t>
            </w:r>
          </w:p>
          <w:p w:rsidR="009F06F6" w:rsidRDefault="009F06F6" w:rsidP="000B66A0">
            <w:pPr>
              <w:widowControl w:val="0"/>
            </w:pPr>
            <w:r>
              <w:t>[DMS-467]</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6.2.2.5 Nonlinearity Correction</w:t>
            </w:r>
          </w:p>
          <w:p w:rsidR="009F06F6" w:rsidRDefault="009F06F6" w:rsidP="000B66A0">
            <w:pPr>
              <w:widowControl w:val="0"/>
            </w:pPr>
            <w:r>
              <w:t>[DMS-468]</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6.2.2.6 Detector Background Correction</w:t>
            </w:r>
          </w:p>
          <w:p w:rsidR="009F06F6" w:rsidRDefault="009F06F6" w:rsidP="000B66A0">
            <w:pPr>
              <w:widowControl w:val="0"/>
            </w:pPr>
            <w:r>
              <w:t>[DMS-469]</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6.2.2.7 Ramp Jump Detection</w:t>
            </w:r>
          </w:p>
          <w:p w:rsidR="009F06F6" w:rsidRDefault="009F06F6" w:rsidP="000B66A0">
            <w:pPr>
              <w:widowControl w:val="0"/>
            </w:pPr>
            <w:r>
              <w:t>[DMS-470]</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6.2.2.8 Ramp Fitting</w:t>
            </w:r>
          </w:p>
          <w:p w:rsidR="009F06F6" w:rsidRDefault="009F06F6" w:rsidP="000B66A0">
            <w:pPr>
              <w:widowControl w:val="0"/>
            </w:pPr>
            <w:r>
              <w:t>[DMS-471]</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6.2.2.9 Pixel Sensitivity Correction</w:t>
            </w:r>
          </w:p>
          <w:p w:rsidR="009F06F6" w:rsidRDefault="009F06F6" w:rsidP="000B66A0">
            <w:pPr>
              <w:widowControl w:val="0"/>
            </w:pPr>
            <w:r>
              <w:t>[DMS-472]</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6.2.2.10 Illumination Correction</w:t>
            </w:r>
          </w:p>
          <w:p w:rsidR="009F06F6" w:rsidRDefault="009F06F6" w:rsidP="000B66A0">
            <w:pPr>
              <w:widowControl w:val="0"/>
            </w:pPr>
            <w:r>
              <w:t>[DMS-473]</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6.2.2.11 Latent Signal Correction</w:t>
            </w:r>
          </w:p>
          <w:p w:rsidR="009F06F6" w:rsidRDefault="009F06F6" w:rsidP="000B66A0">
            <w:pPr>
              <w:widowControl w:val="0"/>
            </w:pPr>
            <w:r>
              <w:t>[DMS-474]</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6.2.2.12 Telescope Emission Correction</w:t>
            </w:r>
          </w:p>
          <w:p w:rsidR="009F06F6" w:rsidRDefault="009F06F6" w:rsidP="000B66A0">
            <w:pPr>
              <w:widowControl w:val="0"/>
            </w:pPr>
            <w:r>
              <w:t>[DMS-475]</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6.2.2.13 Geometric Distortion Correction</w:t>
            </w:r>
          </w:p>
          <w:p w:rsidR="009F06F6" w:rsidRDefault="009F06F6" w:rsidP="000B66A0">
            <w:pPr>
              <w:widowControl w:val="0"/>
            </w:pPr>
            <w:r>
              <w:t>[DMS-476]</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6.2.2.14 Photometric Calibration</w:t>
            </w:r>
          </w:p>
          <w:p w:rsidR="009F06F6" w:rsidRDefault="009F06F6" w:rsidP="000B66A0">
            <w:pPr>
              <w:widowControl w:val="0"/>
            </w:pPr>
            <w:r>
              <w:t>[DMS-477]</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6.2.2.15 Image Combination - Same Guide Stars</w:t>
            </w:r>
          </w:p>
          <w:p w:rsidR="009F06F6" w:rsidRDefault="009F06F6" w:rsidP="000B66A0">
            <w:pPr>
              <w:widowControl w:val="0"/>
            </w:pPr>
            <w:r>
              <w:t>[DMS-478]</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6.2.2.16 Image Combination - Different Guide Stars</w:t>
            </w:r>
          </w:p>
          <w:p w:rsidR="009F06F6" w:rsidRDefault="009F06F6" w:rsidP="000B66A0">
            <w:pPr>
              <w:widowControl w:val="0"/>
            </w:pPr>
            <w:r>
              <w:t>[DMS-479]</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6.2.2.17 Spectra Combination</w:t>
            </w:r>
          </w:p>
          <w:p w:rsidR="009F06F6" w:rsidRDefault="009F06F6" w:rsidP="000B66A0">
            <w:pPr>
              <w:widowControl w:val="0"/>
            </w:pPr>
            <w:r>
              <w:t>[DMS-480]</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6.2.2.18 Background Subtraction</w:t>
            </w:r>
          </w:p>
          <w:p w:rsidR="009F06F6" w:rsidRDefault="009F06F6" w:rsidP="000B66A0">
            <w:pPr>
              <w:widowControl w:val="0"/>
            </w:pPr>
            <w:r>
              <w:t>[DMS-481]</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6.2.2.19 Spectroscopic Extraction</w:t>
            </w:r>
          </w:p>
          <w:p w:rsidR="009F06F6" w:rsidRDefault="009F06F6" w:rsidP="000B66A0">
            <w:pPr>
              <w:widowControl w:val="0"/>
            </w:pPr>
            <w:r>
              <w:t>[DMS-482]</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6.2.2.20 Aperture Throughput </w:t>
            </w:r>
            <w:r>
              <w:lastRenderedPageBreak/>
              <w:t>Correction</w:t>
            </w:r>
          </w:p>
          <w:p w:rsidR="009F06F6" w:rsidRDefault="009F06F6" w:rsidP="000B66A0">
            <w:pPr>
              <w:widowControl w:val="0"/>
            </w:pPr>
            <w:r>
              <w:t>[DMS-483]</w:t>
            </w:r>
          </w:p>
        </w:tc>
        <w:tc>
          <w:tcPr>
            <w:tcW w:w="3960" w:type="dxa"/>
          </w:tcPr>
          <w:p w:rsidR="009F06F6" w:rsidRDefault="009F06F6" w:rsidP="000B66A0">
            <w:r>
              <w:lastRenderedPageBreak/>
              <w:t xml:space="preserve">3.4.3.1.2   Science Data Calibration </w:t>
            </w:r>
            <w:r>
              <w:lastRenderedPageBreak/>
              <w:t>[SOC-513]</w:t>
            </w:r>
          </w:p>
        </w:tc>
        <w:tc>
          <w:tcPr>
            <w:tcW w:w="1710" w:type="dxa"/>
          </w:tcPr>
          <w:p w:rsidR="009F06F6" w:rsidRDefault="009F06F6" w:rsidP="000B66A0">
            <w:r>
              <w:lastRenderedPageBreak/>
              <w:t>Test</w:t>
            </w:r>
          </w:p>
        </w:tc>
      </w:tr>
      <w:tr w:rsidR="009F06F6" w:rsidTr="000B66A0">
        <w:tc>
          <w:tcPr>
            <w:tcW w:w="3888" w:type="dxa"/>
          </w:tcPr>
          <w:p w:rsidR="009F06F6" w:rsidRDefault="009F06F6" w:rsidP="000B66A0">
            <w:r>
              <w:lastRenderedPageBreak/>
              <w:t>6.2.3.1 Fixed Target Calibration</w:t>
            </w:r>
          </w:p>
          <w:p w:rsidR="009F06F6" w:rsidRDefault="009F06F6" w:rsidP="000B66A0">
            <w:pPr>
              <w:widowControl w:val="0"/>
            </w:pPr>
            <w:r>
              <w:t>[DMS-485]</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6.2.3.2 Moving Target Calibration</w:t>
            </w:r>
          </w:p>
          <w:p w:rsidR="009F06F6" w:rsidRDefault="009F06F6" w:rsidP="000B66A0">
            <w:pPr>
              <w:widowControl w:val="0"/>
            </w:pPr>
            <w:r>
              <w:t>[DMS-486]</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6.2.3.3 FAST Data Calibration</w:t>
            </w:r>
          </w:p>
          <w:p w:rsidR="009F06F6" w:rsidRDefault="009F06F6" w:rsidP="000B66A0">
            <w:pPr>
              <w:widowControl w:val="0"/>
            </w:pPr>
            <w:r>
              <w:t>[DMS-487]</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6.2.3.4 SLOW Data Calibration</w:t>
            </w:r>
          </w:p>
          <w:p w:rsidR="009F06F6" w:rsidRDefault="009F06F6" w:rsidP="000B66A0">
            <w:pPr>
              <w:widowControl w:val="0"/>
            </w:pPr>
            <w:r>
              <w:t>[DMS-488]</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6.2.3.5 Full Frame Data Calibration</w:t>
            </w:r>
          </w:p>
          <w:p w:rsidR="009F06F6" w:rsidRDefault="009F06F6" w:rsidP="000B66A0">
            <w:pPr>
              <w:widowControl w:val="0"/>
            </w:pPr>
            <w:r>
              <w:t>[DMS-489]</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6.2.3.6 Subarray Data Calibration</w:t>
            </w:r>
          </w:p>
          <w:p w:rsidR="009F06F6" w:rsidRDefault="009F06F6" w:rsidP="000B66A0">
            <w:pPr>
              <w:widowControl w:val="0"/>
            </w:pPr>
            <w:r>
              <w:t>[DMS-490]</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6.2.3.7 Internal Data Calibration</w:t>
            </w:r>
          </w:p>
          <w:p w:rsidR="009F06F6" w:rsidRDefault="009F06F6" w:rsidP="000B66A0">
            <w:pPr>
              <w:widowControl w:val="0"/>
            </w:pPr>
            <w:r>
              <w:t>[DMS-491]</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6.2.3.8 Wavefront Sensing Data Calibration</w:t>
            </w:r>
          </w:p>
          <w:p w:rsidR="009F06F6" w:rsidRDefault="009F06F6" w:rsidP="000B66A0">
            <w:pPr>
              <w:widowControl w:val="0"/>
            </w:pPr>
            <w:r>
              <w:t>[DMS-492]</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6.3.1.1 Association Definition</w:t>
            </w:r>
          </w:p>
          <w:p w:rsidR="009F06F6" w:rsidRDefault="009F06F6" w:rsidP="000B66A0">
            <w:pPr>
              <w:widowControl w:val="0"/>
            </w:pPr>
            <w:r>
              <w:t>[DMS-549]</w:t>
            </w:r>
          </w:p>
        </w:tc>
        <w:tc>
          <w:tcPr>
            <w:tcW w:w="3960" w:type="dxa"/>
          </w:tcPr>
          <w:p w:rsidR="009F06F6" w:rsidRDefault="009F06F6" w:rsidP="000B66A0">
            <w:r>
              <w:t>3.4.3.1.2   Science Data Calibration [SOC-513]</w:t>
            </w:r>
          </w:p>
        </w:tc>
        <w:tc>
          <w:tcPr>
            <w:tcW w:w="1710" w:type="dxa"/>
          </w:tcPr>
          <w:p w:rsidR="009F06F6" w:rsidRDefault="009F06F6" w:rsidP="000B66A0">
            <w:r>
              <w:t>Analysis</w:t>
            </w:r>
          </w:p>
        </w:tc>
      </w:tr>
      <w:tr w:rsidR="009F06F6" w:rsidTr="000B66A0">
        <w:tc>
          <w:tcPr>
            <w:tcW w:w="3888" w:type="dxa"/>
          </w:tcPr>
          <w:p w:rsidR="009F06F6" w:rsidRDefault="009F06F6" w:rsidP="000B66A0">
            <w:r>
              <w:t>6.3.1.2 Associate Exposures from Different Programs</w:t>
            </w:r>
          </w:p>
          <w:p w:rsidR="009F06F6" w:rsidRDefault="009F06F6" w:rsidP="000B66A0">
            <w:pPr>
              <w:widowControl w:val="0"/>
            </w:pPr>
            <w:r>
              <w:t>[DMS-550]</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6.3.1.3 Dither Associations</w:t>
            </w:r>
          </w:p>
          <w:p w:rsidR="009F06F6" w:rsidRDefault="009F06F6" w:rsidP="000B66A0">
            <w:pPr>
              <w:widowControl w:val="0"/>
            </w:pPr>
            <w:r>
              <w:t>[DMS-551]</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6.3.1.4 Mosaic Associations</w:t>
            </w:r>
          </w:p>
          <w:p w:rsidR="009F06F6" w:rsidRDefault="009F06F6" w:rsidP="000B66A0">
            <w:pPr>
              <w:widowControl w:val="0"/>
            </w:pPr>
            <w:r>
              <w:t>[DMS-552]</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6.3.1.5 Contemporaneous Calibration Associations</w:t>
            </w:r>
          </w:p>
          <w:p w:rsidR="009F06F6" w:rsidRDefault="009F06F6" w:rsidP="000B66A0">
            <w:pPr>
              <w:widowControl w:val="0"/>
            </w:pPr>
            <w:r>
              <w:t>[DMS-553]</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6.3.1.6 Target Acquisition Associations</w:t>
            </w:r>
          </w:p>
          <w:p w:rsidR="009F06F6" w:rsidRDefault="009F06F6" w:rsidP="000B66A0">
            <w:pPr>
              <w:widowControl w:val="0"/>
            </w:pPr>
            <w:r>
              <w:t>[DMS-554]</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6.3.2.1 Association Pool Definition</w:t>
            </w:r>
          </w:p>
          <w:p w:rsidR="009F06F6" w:rsidRDefault="009F06F6" w:rsidP="000B66A0">
            <w:pPr>
              <w:widowControl w:val="0"/>
            </w:pPr>
            <w:r>
              <w:t>[DMS-555]</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6.3.2.2 Association Failed Exposure Status</w:t>
            </w:r>
          </w:p>
          <w:p w:rsidR="009F06F6" w:rsidRDefault="009F06F6" w:rsidP="000B66A0">
            <w:pPr>
              <w:widowControl w:val="0"/>
            </w:pPr>
            <w:r>
              <w:t>[DMS-556]</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6.3.2.3 Association Degraded Exposure Status</w:t>
            </w:r>
          </w:p>
          <w:p w:rsidR="009F06F6" w:rsidRDefault="009F06F6" w:rsidP="000B66A0">
            <w:pPr>
              <w:widowControl w:val="0"/>
            </w:pPr>
            <w:r>
              <w:t>[DMS-557]</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lastRenderedPageBreak/>
              <w:t>6.3.2.4 Association Pool Versions</w:t>
            </w:r>
          </w:p>
          <w:p w:rsidR="009F06F6" w:rsidRDefault="009F06F6" w:rsidP="000B66A0">
            <w:pPr>
              <w:widowControl w:val="0"/>
            </w:pPr>
            <w:r>
              <w:t>[DMS-558]</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6.3.2.5 Association Pool Unique Name</w:t>
            </w:r>
          </w:p>
          <w:p w:rsidR="009F06F6" w:rsidRDefault="009F06F6" w:rsidP="000B66A0">
            <w:pPr>
              <w:widowControl w:val="0"/>
            </w:pPr>
            <w:r>
              <w:t>[DMS-559]</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6.3.2.6 Complete Association Pool</w:t>
            </w:r>
          </w:p>
          <w:p w:rsidR="009F06F6" w:rsidRDefault="009F06F6" w:rsidP="000B66A0">
            <w:pPr>
              <w:widowControl w:val="0"/>
            </w:pPr>
            <w:r>
              <w:t>[DMS-560]</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6.3.2.7 Partial Association Pool Creation</w:t>
            </w:r>
          </w:p>
          <w:p w:rsidR="009F06F6" w:rsidRDefault="009F06F6" w:rsidP="000B66A0">
            <w:pPr>
              <w:widowControl w:val="0"/>
            </w:pPr>
            <w:r>
              <w:t>[DMS-561]</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6.3.2.8 Partial Association Pool Name</w:t>
            </w:r>
          </w:p>
          <w:p w:rsidR="009F06F6" w:rsidRDefault="009F06F6" w:rsidP="000B66A0">
            <w:pPr>
              <w:widowControl w:val="0"/>
            </w:pPr>
            <w:r>
              <w:t>[DMS-562]</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6.3.2.9 Exposure Processing to Level-2a</w:t>
            </w:r>
          </w:p>
          <w:p w:rsidR="009F06F6" w:rsidRDefault="009F06F6" w:rsidP="000B66A0">
            <w:pPr>
              <w:widowControl w:val="0"/>
            </w:pPr>
            <w:r>
              <w:t>[DMS-563]</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6.3.2.10 Level-2b Processing Initiation</w:t>
            </w:r>
          </w:p>
          <w:p w:rsidR="009F06F6" w:rsidRDefault="009F06F6" w:rsidP="000B66A0">
            <w:pPr>
              <w:widowControl w:val="0"/>
            </w:pPr>
            <w:r>
              <w:t>[DMS-564]</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6.3.2.11 Level-3 Processing Initiation</w:t>
            </w:r>
          </w:p>
          <w:p w:rsidR="009F06F6" w:rsidRDefault="009F06F6" w:rsidP="000B66A0">
            <w:pPr>
              <w:widowControl w:val="0"/>
            </w:pPr>
            <w:r>
              <w:t>[DMS-565]</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6.3.3.1 Association Generation from Pool</w:t>
            </w:r>
          </w:p>
          <w:p w:rsidR="009F06F6" w:rsidRDefault="009F06F6" w:rsidP="000B66A0">
            <w:pPr>
              <w:widowControl w:val="0"/>
            </w:pPr>
            <w:r>
              <w:t>[DMS-566]</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6.3.3.2 Association Unique Name</w:t>
            </w:r>
          </w:p>
          <w:p w:rsidR="009F06F6" w:rsidRDefault="009F06F6" w:rsidP="000B66A0">
            <w:pPr>
              <w:widowControl w:val="0"/>
            </w:pPr>
            <w:r>
              <w:t>[DMS-567]</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6.3.3.3 Association Pool in Association Name</w:t>
            </w:r>
          </w:p>
          <w:p w:rsidR="009F06F6" w:rsidRDefault="009F06F6" w:rsidP="000B66A0">
            <w:pPr>
              <w:widowControl w:val="0"/>
            </w:pPr>
            <w:r>
              <w:t>[DMS-568]</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6.3.3.4 Association Table</w:t>
            </w:r>
          </w:p>
          <w:p w:rsidR="009F06F6" w:rsidRDefault="009F06F6" w:rsidP="000B66A0">
            <w:pPr>
              <w:widowControl w:val="0"/>
            </w:pPr>
            <w:r>
              <w:t>[DMS-569]</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6.3.3.5 Association Version</w:t>
            </w:r>
          </w:p>
          <w:p w:rsidR="009F06F6" w:rsidRDefault="009F06F6" w:rsidP="000B66A0">
            <w:pPr>
              <w:widowControl w:val="0"/>
            </w:pPr>
            <w:r>
              <w:t>[DMS-570]</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6.3.3.6 Association Name in Data Product</w:t>
            </w:r>
          </w:p>
          <w:p w:rsidR="009F06F6" w:rsidRDefault="009F06F6" w:rsidP="000B66A0">
            <w:pPr>
              <w:widowControl w:val="0"/>
            </w:pPr>
            <w:r>
              <w:t>[DMS-571]</w:t>
            </w:r>
          </w:p>
        </w:tc>
        <w:tc>
          <w:tcPr>
            <w:tcW w:w="3960" w:type="dxa"/>
          </w:tcPr>
          <w:p w:rsidR="009F06F6" w:rsidRDefault="009F06F6" w:rsidP="000B66A0">
            <w:r>
              <w:t>3.4.3.1.2   Science Data Calibration [SOC-513]</w:t>
            </w:r>
          </w:p>
        </w:tc>
        <w:tc>
          <w:tcPr>
            <w:tcW w:w="1710" w:type="dxa"/>
          </w:tcPr>
          <w:p w:rsidR="009F06F6" w:rsidRDefault="009F06F6" w:rsidP="000B66A0">
            <w:r>
              <w:t>Inspection</w:t>
            </w:r>
          </w:p>
        </w:tc>
      </w:tr>
      <w:tr w:rsidR="009F06F6" w:rsidTr="000B66A0">
        <w:tc>
          <w:tcPr>
            <w:tcW w:w="3888" w:type="dxa"/>
          </w:tcPr>
          <w:p w:rsidR="009F06F6" w:rsidRDefault="009F06F6" w:rsidP="000B66A0">
            <w:r>
              <w:t>6.3.3.7 Partial Association Product Generation</w:t>
            </w:r>
          </w:p>
          <w:p w:rsidR="009F06F6" w:rsidRDefault="009F06F6" w:rsidP="000B66A0">
            <w:pPr>
              <w:widowControl w:val="0"/>
            </w:pPr>
            <w:r>
              <w:t>[DMS-572]</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6.3.3.8 Association History</w:t>
            </w:r>
          </w:p>
          <w:p w:rsidR="009F06F6" w:rsidRDefault="009F06F6" w:rsidP="000B66A0">
            <w:pPr>
              <w:widowControl w:val="0"/>
            </w:pPr>
            <w:r>
              <w:t>[DMS-573]</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6.3.3.9 Degraded Data Quality </w:t>
            </w:r>
            <w:r>
              <w:lastRenderedPageBreak/>
              <w:t>Reported in Association History</w:t>
            </w:r>
          </w:p>
          <w:p w:rsidR="009F06F6" w:rsidRDefault="009F06F6" w:rsidP="000B66A0">
            <w:pPr>
              <w:widowControl w:val="0"/>
            </w:pPr>
            <w:r>
              <w:t>[DMS-574]</w:t>
            </w:r>
          </w:p>
        </w:tc>
        <w:tc>
          <w:tcPr>
            <w:tcW w:w="3960" w:type="dxa"/>
          </w:tcPr>
          <w:p w:rsidR="009F06F6" w:rsidRDefault="009F06F6" w:rsidP="000B66A0">
            <w:r>
              <w:lastRenderedPageBreak/>
              <w:t xml:space="preserve">3.4.3.1.2   Science Data Calibration </w:t>
            </w:r>
            <w:r>
              <w:lastRenderedPageBreak/>
              <w:t>[SOC-513]</w:t>
            </w:r>
          </w:p>
        </w:tc>
        <w:tc>
          <w:tcPr>
            <w:tcW w:w="1710" w:type="dxa"/>
          </w:tcPr>
          <w:p w:rsidR="009F06F6" w:rsidRDefault="009F06F6" w:rsidP="000B66A0">
            <w:r>
              <w:lastRenderedPageBreak/>
              <w:t>Inspection</w:t>
            </w:r>
          </w:p>
        </w:tc>
      </w:tr>
      <w:tr w:rsidR="009F06F6" w:rsidTr="000B66A0">
        <w:tc>
          <w:tcPr>
            <w:tcW w:w="3888" w:type="dxa"/>
          </w:tcPr>
          <w:p w:rsidR="009F06F6" w:rsidRDefault="009F06F6" w:rsidP="000B66A0">
            <w:r>
              <w:lastRenderedPageBreak/>
              <w:t>6.3.4.1 Association Pool in Archive</w:t>
            </w:r>
          </w:p>
          <w:p w:rsidR="009F06F6" w:rsidRDefault="009F06F6" w:rsidP="000B66A0">
            <w:pPr>
              <w:widowControl w:val="0"/>
            </w:pPr>
            <w:r>
              <w:t>[DMS-575]</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6.3.4.2 Association Table in Archive</w:t>
            </w:r>
          </w:p>
          <w:p w:rsidR="009F06F6" w:rsidRDefault="009F06F6" w:rsidP="000B66A0">
            <w:pPr>
              <w:widowControl w:val="0"/>
            </w:pPr>
            <w:r>
              <w:t>[DMS-576]</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6.3.4.3 Association Data Products in Archive</w:t>
            </w:r>
          </w:p>
          <w:p w:rsidR="009F06F6" w:rsidRDefault="009F06F6" w:rsidP="000B66A0">
            <w:pPr>
              <w:widowControl w:val="0"/>
            </w:pPr>
            <w:r>
              <w:t>[DMS-577]</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6.3.4.4 Multiple Versions of Association Tables in Archive</w:t>
            </w:r>
          </w:p>
          <w:p w:rsidR="009F06F6" w:rsidRDefault="009F06F6" w:rsidP="000B66A0">
            <w:pPr>
              <w:widowControl w:val="0"/>
            </w:pPr>
            <w:r>
              <w:t>[DMS-578]</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6.3.4.5 Multiple Versions of Association Data Products in Archive</w:t>
            </w:r>
          </w:p>
          <w:p w:rsidR="009F06F6" w:rsidRDefault="009F06F6" w:rsidP="000B66A0">
            <w:pPr>
              <w:widowControl w:val="0"/>
            </w:pPr>
            <w:r>
              <w:t>[DMS-579]</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6.3.4.6 Association Data Product Proprietary Rights</w:t>
            </w:r>
          </w:p>
          <w:p w:rsidR="009F06F6" w:rsidRDefault="009F06F6" w:rsidP="000B66A0">
            <w:pPr>
              <w:widowControl w:val="0"/>
            </w:pPr>
            <w:r>
              <w:t>[DMS-580]</w:t>
            </w:r>
          </w:p>
        </w:tc>
        <w:tc>
          <w:tcPr>
            <w:tcW w:w="3960" w:type="dxa"/>
          </w:tcPr>
          <w:p w:rsidR="009F06F6" w:rsidRDefault="009F06F6" w:rsidP="000B66A0">
            <w:r>
              <w:t>3.4.3.1.2   Science Data Calibration [SOC-513]</w:t>
            </w:r>
          </w:p>
        </w:tc>
        <w:tc>
          <w:tcPr>
            <w:tcW w:w="1710" w:type="dxa"/>
          </w:tcPr>
          <w:p w:rsidR="009F06F6" w:rsidRDefault="009F06F6" w:rsidP="000B66A0">
            <w:r>
              <w:t>Demonstration</w:t>
            </w:r>
          </w:p>
        </w:tc>
      </w:tr>
      <w:tr w:rsidR="009F06F6" w:rsidTr="000B66A0">
        <w:tc>
          <w:tcPr>
            <w:tcW w:w="3888" w:type="dxa"/>
          </w:tcPr>
          <w:p w:rsidR="009F06F6" w:rsidRDefault="009F06F6" w:rsidP="000B66A0">
            <w:r>
              <w:t>6.4.1.1 Calibration Reference Data Generation</w:t>
            </w:r>
          </w:p>
          <w:p w:rsidR="009F06F6" w:rsidRDefault="009F06F6" w:rsidP="000B66A0">
            <w:pPr>
              <w:widowControl w:val="0"/>
            </w:pPr>
            <w:r>
              <w:t>[DMS-190]</w:t>
            </w:r>
          </w:p>
        </w:tc>
        <w:tc>
          <w:tcPr>
            <w:tcW w:w="3960" w:type="dxa"/>
          </w:tcPr>
          <w:p w:rsidR="009F06F6" w:rsidRDefault="009F06F6" w:rsidP="000B66A0">
            <w:r>
              <w:t>3.4.3.1.1   Calibration Reference Data Generation [SOC-2471]</w:t>
            </w:r>
          </w:p>
        </w:tc>
        <w:tc>
          <w:tcPr>
            <w:tcW w:w="1710" w:type="dxa"/>
          </w:tcPr>
          <w:p w:rsidR="009F06F6" w:rsidRDefault="009F06F6" w:rsidP="000B66A0">
            <w:r>
              <w:t>Test</w:t>
            </w:r>
          </w:p>
        </w:tc>
      </w:tr>
      <w:tr w:rsidR="009F06F6" w:rsidTr="000B66A0">
        <w:tc>
          <w:tcPr>
            <w:tcW w:w="3888" w:type="dxa"/>
          </w:tcPr>
          <w:p w:rsidR="009F06F6" w:rsidRDefault="009F06F6" w:rsidP="000B66A0">
            <w:r>
              <w:t>6.4.1.2 Calibration Reference File Format</w:t>
            </w:r>
          </w:p>
          <w:p w:rsidR="009F06F6" w:rsidRDefault="009F06F6" w:rsidP="000B66A0">
            <w:pPr>
              <w:widowControl w:val="0"/>
            </w:pPr>
            <w:r>
              <w:t>[DMS-653]</w:t>
            </w:r>
          </w:p>
        </w:tc>
        <w:tc>
          <w:tcPr>
            <w:tcW w:w="3960" w:type="dxa"/>
          </w:tcPr>
          <w:p w:rsidR="009F06F6" w:rsidRDefault="009F06F6" w:rsidP="000B66A0">
            <w:r>
              <w:t>3.4.3.1.1   Calibration Reference Data Generation [SOC-2471]</w:t>
            </w:r>
          </w:p>
        </w:tc>
        <w:tc>
          <w:tcPr>
            <w:tcW w:w="1710" w:type="dxa"/>
          </w:tcPr>
          <w:p w:rsidR="009F06F6" w:rsidRDefault="009F06F6" w:rsidP="000B66A0">
            <w:r>
              <w:t>Inspection</w:t>
            </w:r>
          </w:p>
        </w:tc>
      </w:tr>
      <w:tr w:rsidR="009F06F6" w:rsidTr="000B66A0">
        <w:tc>
          <w:tcPr>
            <w:tcW w:w="3888" w:type="dxa"/>
          </w:tcPr>
          <w:p w:rsidR="009F06F6" w:rsidRDefault="009F06F6" w:rsidP="000B66A0">
            <w:r>
              <w:t>6.4.2.1 Calibration Reference Data in the Archive</w:t>
            </w:r>
          </w:p>
          <w:p w:rsidR="009F06F6" w:rsidRDefault="009F06F6" w:rsidP="000B66A0">
            <w:pPr>
              <w:widowControl w:val="0"/>
            </w:pPr>
            <w:r>
              <w:t>[DMS-191]</w:t>
            </w:r>
          </w:p>
        </w:tc>
        <w:tc>
          <w:tcPr>
            <w:tcW w:w="3960" w:type="dxa"/>
          </w:tcPr>
          <w:p w:rsidR="009F06F6" w:rsidRDefault="009F06F6" w:rsidP="000B66A0">
            <w:r>
              <w:t>3.4.2.3.1   Science Data Volume [SOC-72]</w:t>
            </w:r>
          </w:p>
        </w:tc>
        <w:tc>
          <w:tcPr>
            <w:tcW w:w="1710" w:type="dxa"/>
          </w:tcPr>
          <w:p w:rsidR="009F06F6" w:rsidRDefault="009F06F6" w:rsidP="000B66A0">
            <w:r>
              <w:t>Test</w:t>
            </w:r>
          </w:p>
        </w:tc>
      </w:tr>
      <w:tr w:rsidR="009F06F6" w:rsidTr="000B66A0">
        <w:tc>
          <w:tcPr>
            <w:tcW w:w="3888" w:type="dxa"/>
          </w:tcPr>
          <w:p w:rsidR="009F06F6" w:rsidRDefault="009F06F6" w:rsidP="000B66A0">
            <w:r>
              <w:t>6.4.2.2 Archive Calibration Reference Data before Use</w:t>
            </w:r>
          </w:p>
          <w:p w:rsidR="009F06F6" w:rsidRDefault="009F06F6" w:rsidP="000B66A0">
            <w:pPr>
              <w:widowControl w:val="0"/>
            </w:pPr>
            <w:r>
              <w:t>[DMS-535]</w:t>
            </w:r>
          </w:p>
        </w:tc>
        <w:tc>
          <w:tcPr>
            <w:tcW w:w="3960" w:type="dxa"/>
          </w:tcPr>
          <w:p w:rsidR="009F06F6" w:rsidRDefault="009F06F6" w:rsidP="000B66A0">
            <w:r>
              <w:t>3.4.2.1.5   Archive Calibration Reference Data [SOC-1866]</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6.4.3.1 Identifying Appropriate Reference Data </w:t>
            </w:r>
          </w:p>
          <w:p w:rsidR="009F06F6" w:rsidRDefault="009F06F6" w:rsidP="000B66A0">
            <w:pPr>
              <w:widowControl w:val="0"/>
            </w:pPr>
            <w:r>
              <w:t>[DMS-536]</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6.4.3.2 Support for Multiple Versions of Pipelines</w:t>
            </w:r>
          </w:p>
          <w:p w:rsidR="009F06F6" w:rsidRDefault="009F06F6" w:rsidP="000B66A0">
            <w:pPr>
              <w:widowControl w:val="0"/>
            </w:pPr>
            <w:r>
              <w:t>[DMS-537]</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6.4.3.3 Separation of Commits and Use</w:t>
            </w:r>
          </w:p>
          <w:p w:rsidR="009F06F6" w:rsidRDefault="009F06F6" w:rsidP="000B66A0">
            <w:pPr>
              <w:widowControl w:val="0"/>
            </w:pPr>
            <w:r>
              <w:t>[DMS-538]</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6.4.3.4 CRDS Universal Interface</w:t>
            </w:r>
          </w:p>
          <w:p w:rsidR="009F06F6" w:rsidRDefault="009F06F6" w:rsidP="000B66A0">
            <w:pPr>
              <w:widowControl w:val="0"/>
            </w:pPr>
            <w:r>
              <w:t>[DMS-539]</w:t>
            </w:r>
          </w:p>
        </w:tc>
        <w:tc>
          <w:tcPr>
            <w:tcW w:w="3960" w:type="dxa"/>
          </w:tcPr>
          <w:p w:rsidR="009F06F6" w:rsidRDefault="009F06F6" w:rsidP="000B66A0">
            <w:r>
              <w:t>3.4.3.1.3   Use of Up-to-Date Calibrations [SOC-3425]</w:t>
            </w:r>
          </w:p>
        </w:tc>
        <w:tc>
          <w:tcPr>
            <w:tcW w:w="1710" w:type="dxa"/>
          </w:tcPr>
          <w:p w:rsidR="009F06F6" w:rsidRDefault="009F06F6" w:rsidP="000B66A0">
            <w:r>
              <w:t>Demonstration</w:t>
            </w:r>
          </w:p>
        </w:tc>
      </w:tr>
      <w:tr w:rsidR="009F06F6" w:rsidTr="000B66A0">
        <w:tc>
          <w:tcPr>
            <w:tcW w:w="3888" w:type="dxa"/>
          </w:tcPr>
          <w:p w:rsidR="009F06F6" w:rsidRDefault="009F06F6" w:rsidP="000B66A0">
            <w:r>
              <w:t>6.4.3.5 CRDS User Access</w:t>
            </w:r>
          </w:p>
          <w:p w:rsidR="009F06F6" w:rsidRDefault="009F06F6" w:rsidP="000B66A0">
            <w:pPr>
              <w:widowControl w:val="0"/>
            </w:pPr>
            <w:r>
              <w:t>[DMS-540]</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6.4.3.6 Supplying Provenance for All Times of Use</w:t>
            </w:r>
          </w:p>
          <w:p w:rsidR="009F06F6" w:rsidRDefault="009F06F6" w:rsidP="000B66A0">
            <w:pPr>
              <w:widowControl w:val="0"/>
            </w:pPr>
            <w:r>
              <w:t>[DMS-541]</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6.4.3.7 Saving Metadata for Reference Files</w:t>
            </w:r>
          </w:p>
          <w:p w:rsidR="009F06F6" w:rsidRDefault="009F06F6" w:rsidP="000B66A0">
            <w:pPr>
              <w:widowControl w:val="0"/>
            </w:pPr>
            <w:r>
              <w:t>[DMS-542]</w:t>
            </w:r>
          </w:p>
        </w:tc>
        <w:tc>
          <w:tcPr>
            <w:tcW w:w="3960" w:type="dxa"/>
          </w:tcPr>
          <w:p w:rsidR="009F06F6" w:rsidRDefault="009F06F6" w:rsidP="000B66A0">
            <w:r>
              <w:t>3.4.3.1.3   Use of Up-to-Date Calibrations [SOC-3425]</w:t>
            </w:r>
          </w:p>
        </w:tc>
        <w:tc>
          <w:tcPr>
            <w:tcW w:w="1710" w:type="dxa"/>
          </w:tcPr>
          <w:p w:rsidR="009F06F6" w:rsidRDefault="009F06F6" w:rsidP="000B66A0">
            <w:r>
              <w:t>Inspection</w:t>
            </w:r>
          </w:p>
        </w:tc>
      </w:tr>
      <w:tr w:rsidR="009F06F6" w:rsidTr="000B66A0">
        <w:tc>
          <w:tcPr>
            <w:tcW w:w="3888" w:type="dxa"/>
          </w:tcPr>
          <w:p w:rsidR="009F06F6" w:rsidRDefault="009F06F6" w:rsidP="000B66A0">
            <w:r>
              <w:t>6.4.3.8 Reference File Undo Capability</w:t>
            </w:r>
          </w:p>
          <w:p w:rsidR="009F06F6" w:rsidRDefault="009F06F6" w:rsidP="000B66A0">
            <w:pPr>
              <w:widowControl w:val="0"/>
            </w:pPr>
            <w:r>
              <w:t>[DMS-543]</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6.4.3.9 Separation of Mapping Rules from Reference Data</w:t>
            </w:r>
          </w:p>
          <w:p w:rsidR="009F06F6" w:rsidRDefault="009F06F6" w:rsidP="000B66A0">
            <w:pPr>
              <w:widowControl w:val="0"/>
            </w:pPr>
            <w:r>
              <w:t>[DMS-544]</w:t>
            </w:r>
          </w:p>
        </w:tc>
        <w:tc>
          <w:tcPr>
            <w:tcW w:w="3960" w:type="dxa"/>
          </w:tcPr>
          <w:p w:rsidR="009F06F6" w:rsidRDefault="009F06F6" w:rsidP="000B66A0">
            <w:r>
              <w:t>3.4.3.1.3   Use of Up-to-Date Calibrations [SOC-3425]</w:t>
            </w:r>
          </w:p>
        </w:tc>
        <w:tc>
          <w:tcPr>
            <w:tcW w:w="1710" w:type="dxa"/>
          </w:tcPr>
          <w:p w:rsidR="009F06F6" w:rsidRDefault="009F06F6" w:rsidP="000B66A0">
            <w:r>
              <w:t>Analysis</w:t>
            </w:r>
          </w:p>
        </w:tc>
      </w:tr>
      <w:tr w:rsidR="009F06F6" w:rsidTr="000B66A0">
        <w:tc>
          <w:tcPr>
            <w:tcW w:w="3888" w:type="dxa"/>
          </w:tcPr>
          <w:p w:rsidR="009F06F6" w:rsidRDefault="009F06F6" w:rsidP="000B66A0">
            <w:r>
              <w:t>6.4.3.10 Showing Effects of Mapping Rule Changes</w:t>
            </w:r>
          </w:p>
          <w:p w:rsidR="009F06F6" w:rsidRDefault="009F06F6" w:rsidP="000B66A0">
            <w:pPr>
              <w:widowControl w:val="0"/>
            </w:pPr>
            <w:r>
              <w:t>[DMS-545]</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6.4.3.11 Rule Undo Capability</w:t>
            </w:r>
          </w:p>
          <w:p w:rsidR="009F06F6" w:rsidRDefault="009F06F6" w:rsidP="000B66A0">
            <w:pPr>
              <w:widowControl w:val="0"/>
            </w:pPr>
            <w:r>
              <w:t>[DMS-642]</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6.4.3.12 Bad Rule Capability</w:t>
            </w:r>
          </w:p>
          <w:p w:rsidR="009F06F6" w:rsidRDefault="009F06F6" w:rsidP="000B66A0">
            <w:pPr>
              <w:widowControl w:val="0"/>
            </w:pPr>
            <w:r>
              <w:t>[DMS-641]</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6.4.3.13 Metadata Requirements for Reference Data</w:t>
            </w:r>
          </w:p>
          <w:p w:rsidR="009F06F6" w:rsidRDefault="009F06F6" w:rsidP="000B66A0">
            <w:pPr>
              <w:widowControl w:val="0"/>
            </w:pPr>
            <w:r>
              <w:t>[DMS-546]</w:t>
            </w:r>
          </w:p>
        </w:tc>
        <w:tc>
          <w:tcPr>
            <w:tcW w:w="3960" w:type="dxa"/>
          </w:tcPr>
          <w:p w:rsidR="009F06F6" w:rsidRDefault="009F06F6" w:rsidP="000B66A0">
            <w:r>
              <w:t>3.4.3.1.3   Use of Up-to-Date Calibrations [SOC-3425]</w:t>
            </w:r>
          </w:p>
        </w:tc>
        <w:tc>
          <w:tcPr>
            <w:tcW w:w="1710" w:type="dxa"/>
          </w:tcPr>
          <w:p w:rsidR="009F06F6" w:rsidRDefault="009F06F6" w:rsidP="000B66A0">
            <w:r>
              <w:t>Inspection</w:t>
            </w:r>
          </w:p>
        </w:tc>
      </w:tr>
      <w:tr w:rsidR="009F06F6" w:rsidTr="000B66A0">
        <w:tc>
          <w:tcPr>
            <w:tcW w:w="3888" w:type="dxa"/>
          </w:tcPr>
          <w:p w:rsidR="009F06F6" w:rsidRDefault="009F06F6" w:rsidP="000B66A0">
            <w:r>
              <w:t>6.4.3.14 Displaying Active Reference Files</w:t>
            </w:r>
          </w:p>
          <w:p w:rsidR="009F06F6" w:rsidRDefault="009F06F6" w:rsidP="000B66A0">
            <w:pPr>
              <w:widowControl w:val="0"/>
            </w:pPr>
            <w:r>
              <w:t>[DMS-547]</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6.4.3.15 Displaying Reference Files by Mode</w:t>
            </w:r>
          </w:p>
          <w:p w:rsidR="009F06F6" w:rsidRDefault="009F06F6" w:rsidP="000B66A0">
            <w:pPr>
              <w:widowControl w:val="0"/>
            </w:pPr>
            <w:r>
              <w:t>[DMS-548]</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6.5.1.1 Data Formats</w:t>
            </w:r>
          </w:p>
          <w:p w:rsidR="009F06F6" w:rsidRDefault="009F06F6" w:rsidP="000B66A0">
            <w:pPr>
              <w:widowControl w:val="0"/>
            </w:pPr>
            <w:r>
              <w:t>[DMS-627]</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6.5.1.2 Data Access Protocols</w:t>
            </w:r>
          </w:p>
          <w:p w:rsidR="009F06F6" w:rsidRDefault="009F06F6" w:rsidP="000B66A0">
            <w:pPr>
              <w:widowControl w:val="0"/>
            </w:pPr>
            <w:r>
              <w:t>[DMS-654]</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6.5.2.1 Calibration Pipeline Steps</w:t>
            </w:r>
          </w:p>
          <w:p w:rsidR="009F06F6" w:rsidRDefault="009F06F6" w:rsidP="000B66A0">
            <w:pPr>
              <w:widowControl w:val="0"/>
            </w:pPr>
            <w:r>
              <w:t>[DMS-629]</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6.5.3.1 Display and Analyze Science Data</w:t>
            </w:r>
          </w:p>
          <w:p w:rsidR="009F06F6" w:rsidRDefault="009F06F6" w:rsidP="000B66A0">
            <w:pPr>
              <w:widowControl w:val="0"/>
            </w:pPr>
            <w:r>
              <w:t>[DMS-233]</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6.5.3.2 Distribute Data Analysis Software</w:t>
            </w:r>
          </w:p>
          <w:p w:rsidR="009F06F6" w:rsidRDefault="009F06F6" w:rsidP="000B66A0">
            <w:pPr>
              <w:widowControl w:val="0"/>
            </w:pPr>
            <w:r>
              <w:t>[DMS-640]</w:t>
            </w:r>
          </w:p>
        </w:tc>
        <w:tc>
          <w:tcPr>
            <w:tcW w:w="3960" w:type="dxa"/>
          </w:tcPr>
          <w:p w:rsidR="009F06F6" w:rsidRDefault="009F06F6" w:rsidP="000B66A0">
            <w:r>
              <w:t>3.4.6.2.1   Remote Data Analysis [SOC-586]</w:t>
            </w:r>
          </w:p>
        </w:tc>
        <w:tc>
          <w:tcPr>
            <w:tcW w:w="1710" w:type="dxa"/>
          </w:tcPr>
          <w:p w:rsidR="009F06F6" w:rsidRDefault="009F06F6" w:rsidP="000B66A0">
            <w:r>
              <w:t>Demonstration</w:t>
            </w:r>
          </w:p>
        </w:tc>
      </w:tr>
      <w:tr w:rsidR="009F06F6" w:rsidTr="000B66A0">
        <w:tc>
          <w:tcPr>
            <w:tcW w:w="3888" w:type="dxa"/>
          </w:tcPr>
          <w:p w:rsidR="009F06F6" w:rsidRDefault="009F06F6" w:rsidP="000B66A0">
            <w:r>
              <w:t>6.5.3.3 Perform Data Analysis Functions Remotely</w:t>
            </w:r>
          </w:p>
          <w:p w:rsidR="009F06F6" w:rsidRDefault="009F06F6" w:rsidP="000B66A0">
            <w:pPr>
              <w:widowControl w:val="0"/>
            </w:pPr>
            <w:r>
              <w:t>[DMS-241]</w:t>
            </w:r>
          </w:p>
        </w:tc>
        <w:tc>
          <w:tcPr>
            <w:tcW w:w="3960" w:type="dxa"/>
          </w:tcPr>
          <w:p w:rsidR="009F06F6" w:rsidRDefault="009F06F6" w:rsidP="000B66A0">
            <w:r>
              <w:t>3.4.6.2.1   Remote Data Analysis [SOC-586]</w:t>
            </w:r>
          </w:p>
        </w:tc>
        <w:tc>
          <w:tcPr>
            <w:tcW w:w="1710" w:type="dxa"/>
          </w:tcPr>
          <w:p w:rsidR="009F06F6" w:rsidRDefault="009F06F6" w:rsidP="000B66A0">
            <w:r>
              <w:t>Demonstration</w:t>
            </w:r>
          </w:p>
        </w:tc>
      </w:tr>
      <w:tr w:rsidR="009F06F6" w:rsidTr="000B66A0">
        <w:tc>
          <w:tcPr>
            <w:tcW w:w="3888" w:type="dxa"/>
          </w:tcPr>
          <w:p w:rsidR="009F06F6" w:rsidRDefault="009F06F6" w:rsidP="000B66A0">
            <w:r>
              <w:lastRenderedPageBreak/>
              <w:t>6.5.3.4 Dataset Visualization</w:t>
            </w:r>
          </w:p>
          <w:p w:rsidR="009F06F6" w:rsidRDefault="009F06F6" w:rsidP="000B66A0">
            <w:pPr>
              <w:widowControl w:val="0"/>
            </w:pPr>
            <w:r>
              <w:t>[DMS-625]</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6.5.3.5 Dataset Arithmetic</w:t>
            </w:r>
          </w:p>
          <w:p w:rsidR="009F06F6" w:rsidRDefault="009F06F6" w:rsidP="000B66A0">
            <w:pPr>
              <w:widowControl w:val="0"/>
            </w:pPr>
            <w:r>
              <w:t>[DMS-626]</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6.5.3.6 Model Evaluation</w:t>
            </w:r>
          </w:p>
          <w:p w:rsidR="009F06F6" w:rsidRDefault="009F06F6" w:rsidP="000B66A0">
            <w:pPr>
              <w:widowControl w:val="0"/>
            </w:pPr>
            <w:r>
              <w:t>[DMS-628]</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6.5.3.7 Dataset Combination Tools</w:t>
            </w:r>
          </w:p>
          <w:p w:rsidR="009F06F6" w:rsidRDefault="009F06F6" w:rsidP="000B66A0">
            <w:pPr>
              <w:widowControl w:val="0"/>
            </w:pPr>
            <w:r>
              <w:t>[DMS-630]</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6.5.3.8 Coronagraphic Science Support</w:t>
            </w:r>
          </w:p>
          <w:p w:rsidR="009F06F6" w:rsidRDefault="009F06F6" w:rsidP="000B66A0">
            <w:pPr>
              <w:widowControl w:val="0"/>
            </w:pPr>
            <w:r>
              <w:t>[DMS-631]</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6.5.3.9 IFU Tools</w:t>
            </w:r>
          </w:p>
          <w:p w:rsidR="009F06F6" w:rsidRDefault="009F06F6" w:rsidP="000B66A0">
            <w:pPr>
              <w:widowControl w:val="0"/>
            </w:pPr>
            <w:r>
              <w:t>[DMS-632]</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6.5.3.10 Spectral Data Analysis Tools</w:t>
            </w:r>
          </w:p>
          <w:p w:rsidR="009F06F6" w:rsidRDefault="009F06F6" w:rsidP="000B66A0">
            <w:pPr>
              <w:widowControl w:val="0"/>
            </w:pPr>
            <w:r>
              <w:t>[DMS-633]</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6.5.3.11 JWST Instrument Modeling</w:t>
            </w:r>
          </w:p>
          <w:p w:rsidR="009F06F6" w:rsidRDefault="009F06F6" w:rsidP="000B66A0">
            <w:pPr>
              <w:widowControl w:val="0"/>
            </w:pPr>
            <w:r>
              <w:t>[DMS-634]</w:t>
            </w:r>
          </w:p>
        </w:tc>
        <w:tc>
          <w:tcPr>
            <w:tcW w:w="3960" w:type="dxa"/>
          </w:tcPr>
          <w:p w:rsidR="009F06F6" w:rsidRDefault="009F06F6" w:rsidP="000B66A0">
            <w:r>
              <w:t>3.4.6.1.1   Data Analysis Capability [SOC-584]</w:t>
            </w:r>
          </w:p>
        </w:tc>
        <w:tc>
          <w:tcPr>
            <w:tcW w:w="1710" w:type="dxa"/>
          </w:tcPr>
          <w:p w:rsidR="009F06F6" w:rsidRDefault="009F06F6" w:rsidP="000B66A0">
            <w:r>
              <w:t>Demonstration</w:t>
            </w:r>
          </w:p>
        </w:tc>
      </w:tr>
      <w:tr w:rsidR="009F06F6" w:rsidTr="000B66A0">
        <w:tc>
          <w:tcPr>
            <w:tcW w:w="3888" w:type="dxa"/>
          </w:tcPr>
          <w:p w:rsidR="009F06F6" w:rsidRDefault="009F06F6" w:rsidP="000B66A0">
            <w:r>
              <w:t>7.1.1.1 Archive Catalog Accessibility</w:t>
            </w:r>
          </w:p>
          <w:p w:rsidR="009F06F6" w:rsidRDefault="009F06F6" w:rsidP="000B66A0">
            <w:pPr>
              <w:widowControl w:val="0"/>
            </w:pPr>
            <w:r>
              <w:t>[DMS-196]</w:t>
            </w:r>
          </w:p>
        </w:tc>
        <w:tc>
          <w:tcPr>
            <w:tcW w:w="3960" w:type="dxa"/>
          </w:tcPr>
          <w:p w:rsidR="009F06F6" w:rsidRDefault="009F06F6" w:rsidP="000B66A0">
            <w:r>
              <w:t>3.4.2.1.6   Science Archive Catalog [SOC-490]</w:t>
            </w:r>
          </w:p>
        </w:tc>
        <w:tc>
          <w:tcPr>
            <w:tcW w:w="1710" w:type="dxa"/>
          </w:tcPr>
          <w:p w:rsidR="009F06F6" w:rsidRDefault="009F06F6" w:rsidP="000B66A0">
            <w:r>
              <w:t>Demonstration</w:t>
            </w:r>
          </w:p>
        </w:tc>
      </w:tr>
      <w:tr w:rsidR="009F06F6" w:rsidTr="000B66A0">
        <w:tc>
          <w:tcPr>
            <w:tcW w:w="3888" w:type="dxa"/>
          </w:tcPr>
          <w:p w:rsidR="009F06F6" w:rsidRDefault="009F06F6" w:rsidP="000B66A0">
            <w:r>
              <w:t>7.1.1.2 Archive all Level-2 Data Inputs</w:t>
            </w:r>
          </w:p>
          <w:p w:rsidR="009F06F6" w:rsidRDefault="009F06F6" w:rsidP="000B66A0">
            <w:pPr>
              <w:widowControl w:val="0"/>
            </w:pPr>
            <w:r>
              <w:t>[DMS-197]</w:t>
            </w:r>
          </w:p>
        </w:tc>
        <w:tc>
          <w:tcPr>
            <w:tcW w:w="3960" w:type="dxa"/>
          </w:tcPr>
          <w:p w:rsidR="009F06F6" w:rsidRDefault="009F06F6" w:rsidP="000B66A0">
            <w:r>
              <w:t>3.4.2.1.6   Science Archive Catalog [SOC-490]</w:t>
            </w:r>
          </w:p>
        </w:tc>
        <w:tc>
          <w:tcPr>
            <w:tcW w:w="1710" w:type="dxa"/>
          </w:tcPr>
          <w:p w:rsidR="009F06F6" w:rsidRDefault="009F06F6" w:rsidP="000B66A0">
            <w:r>
              <w:t>Demonstration</w:t>
            </w:r>
          </w:p>
        </w:tc>
      </w:tr>
      <w:tr w:rsidR="009F06F6" w:rsidTr="000B66A0">
        <w:tc>
          <w:tcPr>
            <w:tcW w:w="3888" w:type="dxa"/>
          </w:tcPr>
          <w:p w:rsidR="009F06F6" w:rsidRDefault="009F06F6" w:rsidP="000B66A0">
            <w:r>
              <w:t>7.1.1.3 Level-0 Archive Data Volume - 5.5 years</w:t>
            </w:r>
          </w:p>
          <w:p w:rsidR="009F06F6" w:rsidRDefault="009F06F6" w:rsidP="000B66A0">
            <w:pPr>
              <w:widowControl w:val="0"/>
            </w:pPr>
            <w:r>
              <w:t>[DMS-198]</w:t>
            </w:r>
          </w:p>
        </w:tc>
        <w:tc>
          <w:tcPr>
            <w:tcW w:w="3960" w:type="dxa"/>
          </w:tcPr>
          <w:p w:rsidR="009F06F6" w:rsidRDefault="009F06F6" w:rsidP="000B66A0">
            <w:r>
              <w:t>3.4.2.3.5   Science Data Archive Capacity [SOC-509]</w:t>
            </w:r>
          </w:p>
        </w:tc>
        <w:tc>
          <w:tcPr>
            <w:tcW w:w="1710" w:type="dxa"/>
          </w:tcPr>
          <w:p w:rsidR="009F06F6" w:rsidRDefault="009F06F6" w:rsidP="000B66A0">
            <w:r>
              <w:t>Analysis</w:t>
            </w:r>
          </w:p>
        </w:tc>
      </w:tr>
      <w:tr w:rsidR="009F06F6" w:rsidTr="000B66A0">
        <w:tc>
          <w:tcPr>
            <w:tcW w:w="3888" w:type="dxa"/>
          </w:tcPr>
          <w:p w:rsidR="009F06F6" w:rsidRDefault="009F06F6" w:rsidP="000B66A0">
            <w:r>
              <w:t>7.1.1.4 Level-2 Archive Data Volume - 5.5 years</w:t>
            </w:r>
          </w:p>
          <w:p w:rsidR="009F06F6" w:rsidRDefault="009F06F6" w:rsidP="000B66A0">
            <w:pPr>
              <w:widowControl w:val="0"/>
            </w:pPr>
            <w:r>
              <w:t>[DMS-635]</w:t>
            </w:r>
          </w:p>
        </w:tc>
        <w:tc>
          <w:tcPr>
            <w:tcW w:w="3960" w:type="dxa"/>
          </w:tcPr>
          <w:p w:rsidR="009F06F6" w:rsidRDefault="009F06F6" w:rsidP="000B66A0">
            <w:r>
              <w:t>3.4.2.3.5   Science Data Archive Capacity [SOC-509]</w:t>
            </w:r>
          </w:p>
        </w:tc>
        <w:tc>
          <w:tcPr>
            <w:tcW w:w="1710" w:type="dxa"/>
          </w:tcPr>
          <w:p w:rsidR="009F06F6" w:rsidRDefault="009F06F6" w:rsidP="000B66A0">
            <w:r>
              <w:t>Analysis</w:t>
            </w:r>
          </w:p>
        </w:tc>
      </w:tr>
      <w:tr w:rsidR="009F06F6" w:rsidTr="000B66A0">
        <w:tc>
          <w:tcPr>
            <w:tcW w:w="3888" w:type="dxa"/>
          </w:tcPr>
          <w:p w:rsidR="009F06F6" w:rsidRDefault="009F06F6" w:rsidP="000B66A0">
            <w:r>
              <w:t>7.1.1.5 Level-0 Archive Data Volume - 10 Years</w:t>
            </w:r>
          </w:p>
          <w:p w:rsidR="009F06F6" w:rsidRDefault="009F06F6" w:rsidP="000B66A0">
            <w:pPr>
              <w:widowControl w:val="0"/>
            </w:pPr>
            <w:r>
              <w:t>[DMS-195]</w:t>
            </w:r>
          </w:p>
        </w:tc>
        <w:tc>
          <w:tcPr>
            <w:tcW w:w="3960" w:type="dxa"/>
          </w:tcPr>
          <w:p w:rsidR="009F06F6" w:rsidRDefault="009F06F6" w:rsidP="000B66A0">
            <w:r>
              <w:t>3.4.2.5.1   Scalability of Archive Design [SOC-1855]</w:t>
            </w:r>
          </w:p>
        </w:tc>
        <w:tc>
          <w:tcPr>
            <w:tcW w:w="1710" w:type="dxa"/>
          </w:tcPr>
          <w:p w:rsidR="009F06F6" w:rsidRDefault="009F06F6" w:rsidP="000B66A0">
            <w:r>
              <w:t>Analysis</w:t>
            </w:r>
          </w:p>
        </w:tc>
      </w:tr>
      <w:tr w:rsidR="009F06F6" w:rsidTr="000B66A0">
        <w:tc>
          <w:tcPr>
            <w:tcW w:w="3888" w:type="dxa"/>
          </w:tcPr>
          <w:p w:rsidR="009F06F6" w:rsidRDefault="009F06F6" w:rsidP="000B66A0">
            <w:r>
              <w:t>7.1.1.6 Level-2 Archive Data Volume - 10 years</w:t>
            </w:r>
          </w:p>
          <w:p w:rsidR="009F06F6" w:rsidRDefault="009F06F6" w:rsidP="000B66A0">
            <w:pPr>
              <w:widowControl w:val="0"/>
            </w:pPr>
            <w:r>
              <w:t>[DMS-636]</w:t>
            </w:r>
          </w:p>
        </w:tc>
        <w:tc>
          <w:tcPr>
            <w:tcW w:w="3960" w:type="dxa"/>
          </w:tcPr>
          <w:p w:rsidR="009F06F6" w:rsidRDefault="009F06F6" w:rsidP="000B66A0">
            <w:r>
              <w:t>3.4.2.5.1   Scalability of Archive Design [SOC-1855]</w:t>
            </w:r>
          </w:p>
        </w:tc>
        <w:tc>
          <w:tcPr>
            <w:tcW w:w="1710" w:type="dxa"/>
          </w:tcPr>
          <w:p w:rsidR="009F06F6" w:rsidRDefault="009F06F6" w:rsidP="000B66A0">
            <w:r>
              <w:t>Analysis</w:t>
            </w:r>
          </w:p>
        </w:tc>
      </w:tr>
      <w:tr w:rsidR="009F06F6" w:rsidTr="000B66A0">
        <w:tc>
          <w:tcPr>
            <w:tcW w:w="3888" w:type="dxa"/>
          </w:tcPr>
          <w:p w:rsidR="009F06F6" w:rsidRDefault="009F06F6" w:rsidP="000B66A0">
            <w:r>
              <w:t>7.1.2.1 Ingest Data Receipt</w:t>
            </w:r>
          </w:p>
          <w:p w:rsidR="009F06F6" w:rsidRDefault="009F06F6" w:rsidP="000B66A0">
            <w:pPr>
              <w:widowControl w:val="0"/>
            </w:pPr>
            <w:r>
              <w:t>[DMS-289]</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7.1.2.2 Archive Level-0 Science Data</w:t>
            </w:r>
          </w:p>
          <w:p w:rsidR="009F06F6" w:rsidRDefault="009F06F6" w:rsidP="000B66A0">
            <w:pPr>
              <w:widowControl w:val="0"/>
            </w:pPr>
            <w:r>
              <w:t>[DMS-290]</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7.1.2.3 Archive Level-1a Science Data</w:t>
            </w:r>
          </w:p>
          <w:p w:rsidR="009F06F6" w:rsidRDefault="009F06F6" w:rsidP="000B66A0">
            <w:pPr>
              <w:widowControl w:val="0"/>
            </w:pPr>
            <w:r>
              <w:t>[DMS-291]</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7.1.2.4 Archive Level-1b Science </w:t>
            </w:r>
            <w:r>
              <w:lastRenderedPageBreak/>
              <w:t>Data</w:t>
            </w:r>
          </w:p>
          <w:p w:rsidR="009F06F6" w:rsidRDefault="009F06F6" w:rsidP="000B66A0">
            <w:pPr>
              <w:widowControl w:val="0"/>
            </w:pPr>
            <w:r>
              <w:t>[DMS-292]</w:t>
            </w:r>
          </w:p>
        </w:tc>
        <w:tc>
          <w:tcPr>
            <w:tcW w:w="3960" w:type="dxa"/>
          </w:tcPr>
          <w:p w:rsidR="009F06F6" w:rsidRDefault="009F06F6" w:rsidP="000B66A0">
            <w:r>
              <w:lastRenderedPageBreak/>
              <w:t xml:space="preserve">3.4.2.1.3   Archive Science Data </w:t>
            </w:r>
            <w:r>
              <w:lastRenderedPageBreak/>
              <w:t>[SOC-472]</w:t>
            </w:r>
          </w:p>
        </w:tc>
        <w:tc>
          <w:tcPr>
            <w:tcW w:w="1710" w:type="dxa"/>
          </w:tcPr>
          <w:p w:rsidR="009F06F6" w:rsidRDefault="009F06F6" w:rsidP="000B66A0">
            <w:r>
              <w:lastRenderedPageBreak/>
              <w:t>Test</w:t>
            </w:r>
          </w:p>
        </w:tc>
      </w:tr>
      <w:tr w:rsidR="009F06F6" w:rsidTr="000B66A0">
        <w:tc>
          <w:tcPr>
            <w:tcW w:w="3888" w:type="dxa"/>
          </w:tcPr>
          <w:p w:rsidR="009F06F6" w:rsidRDefault="009F06F6" w:rsidP="000B66A0">
            <w:r>
              <w:lastRenderedPageBreak/>
              <w:t>7.1.2.5 Archive Level-2a Science Data</w:t>
            </w:r>
          </w:p>
          <w:p w:rsidR="009F06F6" w:rsidRDefault="009F06F6" w:rsidP="000B66A0">
            <w:pPr>
              <w:widowControl w:val="0"/>
            </w:pPr>
            <w:r>
              <w:t>[DMS-294]</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7.1.2.6 Archive Level-2b Science Data</w:t>
            </w:r>
          </w:p>
          <w:p w:rsidR="009F06F6" w:rsidRDefault="009F06F6" w:rsidP="000B66A0">
            <w:pPr>
              <w:widowControl w:val="0"/>
            </w:pPr>
            <w:r>
              <w:t>[DMS-639]</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7.1.2.7 Archive Level-3 Science Data Products</w:t>
            </w:r>
          </w:p>
          <w:p w:rsidR="009F06F6" w:rsidRDefault="009F06F6" w:rsidP="000B66A0">
            <w:pPr>
              <w:widowControl w:val="0"/>
            </w:pPr>
            <w:r>
              <w:t>[DMS-295]</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7.1.2.8 Archive Level-4 Science Data Products</w:t>
            </w:r>
          </w:p>
          <w:p w:rsidR="009F06F6" w:rsidRDefault="009F06F6" w:rsidP="000B66A0">
            <w:pPr>
              <w:widowControl w:val="0"/>
            </w:pPr>
            <w:r>
              <w:t>[DMS-293]</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7.1.2.9 Archive Guide Star Acquisition Images</w:t>
            </w:r>
          </w:p>
          <w:p w:rsidR="009F06F6" w:rsidRDefault="009F06F6" w:rsidP="000B66A0">
            <w:pPr>
              <w:widowControl w:val="0"/>
            </w:pPr>
            <w:r>
              <w:t>[DMS-102]</w:t>
            </w:r>
          </w:p>
        </w:tc>
        <w:tc>
          <w:tcPr>
            <w:tcW w:w="3960" w:type="dxa"/>
          </w:tcPr>
          <w:p w:rsidR="009F06F6" w:rsidRDefault="009F06F6" w:rsidP="000B66A0">
            <w:r>
              <w:t>3.4.2.1.3   Archive Science Data [SOC-472]</w:t>
            </w:r>
          </w:p>
        </w:tc>
        <w:tc>
          <w:tcPr>
            <w:tcW w:w="1710" w:type="dxa"/>
          </w:tcPr>
          <w:p w:rsidR="009F06F6" w:rsidRDefault="009F06F6" w:rsidP="000B66A0">
            <w:r>
              <w:t>Demonstration</w:t>
            </w:r>
          </w:p>
        </w:tc>
      </w:tr>
      <w:tr w:rsidR="009F06F6" w:rsidTr="000B66A0">
        <w:tc>
          <w:tcPr>
            <w:tcW w:w="3888" w:type="dxa"/>
          </w:tcPr>
          <w:p w:rsidR="009F06F6" w:rsidRDefault="009F06F6" w:rsidP="000B66A0">
            <w:r>
              <w:t>7.1.2.10 Archive Request Completion Status</w:t>
            </w:r>
          </w:p>
          <w:p w:rsidR="009F06F6" w:rsidRDefault="009F06F6" w:rsidP="000B66A0">
            <w:pPr>
              <w:widowControl w:val="0"/>
            </w:pPr>
            <w:r>
              <w:t>[DMS-301]</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7.1.2.11 Level-4 Archive Completion Status</w:t>
            </w:r>
          </w:p>
          <w:p w:rsidR="009F06F6" w:rsidRDefault="009F06F6" w:rsidP="000B66A0">
            <w:pPr>
              <w:widowControl w:val="0"/>
            </w:pPr>
            <w:r>
              <w:t>[DMS-302]</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7.1.2.12 First Science Data Archived Notification</w:t>
            </w:r>
          </w:p>
          <w:p w:rsidR="009F06F6" w:rsidRDefault="009F06F6" w:rsidP="000B66A0">
            <w:pPr>
              <w:widowControl w:val="0"/>
            </w:pPr>
            <w:r>
              <w:t>[DMS-303]</w:t>
            </w:r>
          </w:p>
        </w:tc>
        <w:tc>
          <w:tcPr>
            <w:tcW w:w="3960" w:type="dxa"/>
          </w:tcPr>
          <w:p w:rsidR="009F06F6" w:rsidRDefault="009F06F6" w:rsidP="000B66A0">
            <w:r>
              <w:t>3.4.1.3.1.3   Data Availability Notification  [SOC-2444]</w:t>
            </w:r>
          </w:p>
        </w:tc>
        <w:tc>
          <w:tcPr>
            <w:tcW w:w="1710" w:type="dxa"/>
          </w:tcPr>
          <w:p w:rsidR="009F06F6" w:rsidRDefault="009F06F6" w:rsidP="000B66A0">
            <w:r>
              <w:t>Test</w:t>
            </w:r>
          </w:p>
        </w:tc>
      </w:tr>
      <w:tr w:rsidR="009F06F6" w:rsidTr="000B66A0">
        <w:tc>
          <w:tcPr>
            <w:tcW w:w="3888" w:type="dxa"/>
          </w:tcPr>
          <w:p w:rsidR="009F06F6" w:rsidRDefault="009F06F6" w:rsidP="000B66A0">
            <w:r>
              <w:t>7.1.2.13 Archive DMS Software</w:t>
            </w:r>
          </w:p>
          <w:p w:rsidR="009F06F6" w:rsidRDefault="009F06F6" w:rsidP="000B66A0">
            <w:pPr>
              <w:widowControl w:val="0"/>
            </w:pPr>
            <w:r>
              <w:t>[DMS-304]</w:t>
            </w:r>
          </w:p>
        </w:tc>
        <w:tc>
          <w:tcPr>
            <w:tcW w:w="3960" w:type="dxa"/>
          </w:tcPr>
          <w:p w:rsidR="009F06F6" w:rsidRDefault="009F06F6" w:rsidP="000B66A0">
            <w:r>
              <w:t>3.4.1.4.1   Data Security [SOC-1754]</w:t>
            </w:r>
          </w:p>
        </w:tc>
        <w:tc>
          <w:tcPr>
            <w:tcW w:w="1710" w:type="dxa"/>
          </w:tcPr>
          <w:p w:rsidR="009F06F6" w:rsidRDefault="009F06F6" w:rsidP="000B66A0">
            <w:r>
              <w:t>Test</w:t>
            </w:r>
          </w:p>
        </w:tc>
      </w:tr>
      <w:tr w:rsidR="009F06F6" w:rsidTr="000B66A0">
        <w:tc>
          <w:tcPr>
            <w:tcW w:w="3888" w:type="dxa"/>
          </w:tcPr>
          <w:p w:rsidR="009F06F6" w:rsidRDefault="009F06F6" w:rsidP="000B66A0">
            <w:r>
              <w:t>7.1.2.14 Archive Data Set</w:t>
            </w:r>
          </w:p>
          <w:p w:rsidR="009F06F6" w:rsidRDefault="009F06F6" w:rsidP="000B66A0">
            <w:pPr>
              <w:widowControl w:val="0"/>
            </w:pPr>
            <w:r>
              <w:t>[DMS-306]</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7.1.2.15 Uniquely Identify Data in Archive</w:t>
            </w:r>
          </w:p>
          <w:p w:rsidR="009F06F6" w:rsidRDefault="009F06F6" w:rsidP="000B66A0">
            <w:pPr>
              <w:widowControl w:val="0"/>
            </w:pPr>
            <w:r>
              <w:t>[DMS-307]</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7.1.2.16 Archive Data Set Processing Log</w:t>
            </w:r>
          </w:p>
          <w:p w:rsidR="009F06F6" w:rsidRDefault="009F06F6" w:rsidP="000B66A0">
            <w:pPr>
              <w:widowControl w:val="0"/>
            </w:pPr>
            <w:r>
              <w:t>[DMS-308]</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7.1.2.17 Bundle Data Set</w:t>
            </w:r>
          </w:p>
          <w:p w:rsidR="009F06F6" w:rsidRDefault="009F06F6" w:rsidP="000B66A0">
            <w:pPr>
              <w:widowControl w:val="0"/>
            </w:pPr>
            <w:r>
              <w:t>[DMS-305]</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7.1.2.18 Validate Presence of Required Files</w:t>
            </w:r>
          </w:p>
          <w:p w:rsidR="009F06F6" w:rsidRDefault="009F06F6" w:rsidP="000B66A0">
            <w:pPr>
              <w:widowControl w:val="0"/>
            </w:pPr>
            <w:r>
              <w:t>[DMS-310]</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7.1.2.19 Override List of Required Files</w:t>
            </w:r>
          </w:p>
          <w:p w:rsidR="009F06F6" w:rsidRDefault="009F06F6" w:rsidP="000B66A0">
            <w:pPr>
              <w:widowControl w:val="0"/>
            </w:pPr>
            <w:r>
              <w:lastRenderedPageBreak/>
              <w:t>[DMS-311]</w:t>
            </w:r>
          </w:p>
        </w:tc>
        <w:tc>
          <w:tcPr>
            <w:tcW w:w="3960" w:type="dxa"/>
          </w:tcPr>
          <w:p w:rsidR="009F06F6" w:rsidRDefault="009F06F6" w:rsidP="000B66A0">
            <w:r>
              <w:lastRenderedPageBreak/>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7.1.2.20 Validate FITS Standard</w:t>
            </w:r>
          </w:p>
          <w:p w:rsidR="009F06F6" w:rsidRDefault="009F06F6" w:rsidP="000B66A0">
            <w:pPr>
              <w:widowControl w:val="0"/>
            </w:pPr>
            <w:r>
              <w:t>[DMS-312]</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7.1.2.21 Ingest Checksum to SDP</w:t>
            </w:r>
          </w:p>
          <w:p w:rsidR="009F06F6" w:rsidRDefault="009F06F6" w:rsidP="000B66A0">
            <w:pPr>
              <w:widowControl w:val="0"/>
            </w:pPr>
            <w:r>
              <w:t>[DMS-313]</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7.1.2.22 Ingest Checksum to Storage Broker</w:t>
            </w:r>
          </w:p>
          <w:p w:rsidR="009F06F6" w:rsidRDefault="009F06F6" w:rsidP="000B66A0">
            <w:pPr>
              <w:widowControl w:val="0"/>
            </w:pPr>
            <w:r>
              <w:t>[DMS-314]</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7.1.2.23 Validate Storage Broker Checksum</w:t>
            </w:r>
          </w:p>
          <w:p w:rsidR="009F06F6" w:rsidRDefault="009F06F6" w:rsidP="000B66A0">
            <w:pPr>
              <w:widowControl w:val="0"/>
            </w:pPr>
            <w:r>
              <w:t>[DMS-309]</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7.1.3.1 Long-term, Off-site Storage</w:t>
            </w:r>
          </w:p>
          <w:p w:rsidR="009F06F6" w:rsidRDefault="009F06F6" w:rsidP="000B66A0">
            <w:pPr>
              <w:widowControl w:val="0"/>
            </w:pPr>
            <w:r>
              <w:t>[DMS-200]</w:t>
            </w:r>
          </w:p>
        </w:tc>
        <w:tc>
          <w:tcPr>
            <w:tcW w:w="3960" w:type="dxa"/>
          </w:tcPr>
          <w:p w:rsidR="009F06F6" w:rsidRDefault="009F06F6" w:rsidP="000B66A0">
            <w:r>
              <w:t>3.4.2.2.1   Archive Data and Catalog Safestore [SOC-1493]</w:t>
            </w:r>
          </w:p>
        </w:tc>
        <w:tc>
          <w:tcPr>
            <w:tcW w:w="1710" w:type="dxa"/>
          </w:tcPr>
          <w:p w:rsidR="009F06F6" w:rsidRDefault="009F06F6" w:rsidP="000B66A0">
            <w:r>
              <w:t>Demonstration</w:t>
            </w:r>
          </w:p>
        </w:tc>
      </w:tr>
      <w:tr w:rsidR="009F06F6" w:rsidTr="000B66A0">
        <w:tc>
          <w:tcPr>
            <w:tcW w:w="3888" w:type="dxa"/>
          </w:tcPr>
          <w:p w:rsidR="009F06F6" w:rsidRDefault="009F06F6" w:rsidP="000B66A0">
            <w:r>
              <w:t>7.1.3.2 Verify Data on Safestore</w:t>
            </w:r>
          </w:p>
          <w:p w:rsidR="009F06F6" w:rsidRDefault="009F06F6" w:rsidP="000B66A0">
            <w:pPr>
              <w:widowControl w:val="0"/>
            </w:pPr>
            <w:r>
              <w:t>[DMS-199]</w:t>
            </w:r>
          </w:p>
        </w:tc>
        <w:tc>
          <w:tcPr>
            <w:tcW w:w="3960" w:type="dxa"/>
          </w:tcPr>
          <w:p w:rsidR="009F06F6" w:rsidRDefault="009F06F6" w:rsidP="000B66A0">
            <w:r>
              <w:t>3.4.2.2.1   Archive Data and Catalog Safestore [SOC-1493]</w:t>
            </w:r>
          </w:p>
        </w:tc>
        <w:tc>
          <w:tcPr>
            <w:tcW w:w="1710" w:type="dxa"/>
          </w:tcPr>
          <w:p w:rsidR="009F06F6" w:rsidRDefault="009F06F6" w:rsidP="000B66A0">
            <w:r>
              <w:t>Demonstration</w:t>
            </w:r>
          </w:p>
        </w:tc>
      </w:tr>
      <w:tr w:rsidR="009F06F6" w:rsidTr="000B66A0">
        <w:tc>
          <w:tcPr>
            <w:tcW w:w="3888" w:type="dxa"/>
          </w:tcPr>
          <w:p w:rsidR="009F06F6" w:rsidRDefault="009F06F6" w:rsidP="000B66A0">
            <w:r>
              <w:t>7.1.3.3 Select Files for Safestore</w:t>
            </w:r>
          </w:p>
          <w:p w:rsidR="009F06F6" w:rsidRDefault="009F06F6" w:rsidP="000B66A0">
            <w:pPr>
              <w:widowControl w:val="0"/>
            </w:pPr>
            <w:r>
              <w:t>[DMS-332]</w:t>
            </w:r>
          </w:p>
        </w:tc>
        <w:tc>
          <w:tcPr>
            <w:tcW w:w="3960" w:type="dxa"/>
          </w:tcPr>
          <w:p w:rsidR="009F06F6" w:rsidRDefault="009F06F6" w:rsidP="000B66A0">
            <w:r>
              <w:t>3.4.2.2.1   Archive Data and Catalog Safestore [SOC-1493]</w:t>
            </w:r>
          </w:p>
        </w:tc>
        <w:tc>
          <w:tcPr>
            <w:tcW w:w="1710" w:type="dxa"/>
          </w:tcPr>
          <w:p w:rsidR="009F06F6" w:rsidRDefault="009F06F6" w:rsidP="000B66A0">
            <w:r>
              <w:t>Test</w:t>
            </w:r>
          </w:p>
        </w:tc>
      </w:tr>
      <w:tr w:rsidR="009F06F6" w:rsidTr="000B66A0">
        <w:tc>
          <w:tcPr>
            <w:tcW w:w="3888" w:type="dxa"/>
          </w:tcPr>
          <w:p w:rsidR="009F06F6" w:rsidRDefault="009F06F6" w:rsidP="000B66A0">
            <w:r>
              <w:t>7.1.3.4 Level-0 Data to Safestore</w:t>
            </w:r>
          </w:p>
          <w:p w:rsidR="009F06F6" w:rsidRDefault="009F06F6" w:rsidP="000B66A0">
            <w:pPr>
              <w:widowControl w:val="0"/>
            </w:pPr>
            <w:r>
              <w:t>[DMS-333]</w:t>
            </w:r>
          </w:p>
        </w:tc>
        <w:tc>
          <w:tcPr>
            <w:tcW w:w="3960" w:type="dxa"/>
          </w:tcPr>
          <w:p w:rsidR="009F06F6" w:rsidRDefault="009F06F6" w:rsidP="000B66A0">
            <w:r>
              <w:t>3.4.2.2.1   Archive Data and Catalog Safestore [SOC-1493]</w:t>
            </w:r>
          </w:p>
        </w:tc>
        <w:tc>
          <w:tcPr>
            <w:tcW w:w="1710" w:type="dxa"/>
          </w:tcPr>
          <w:p w:rsidR="009F06F6" w:rsidRDefault="009F06F6" w:rsidP="000B66A0">
            <w:r>
              <w:t>Test</w:t>
            </w:r>
          </w:p>
        </w:tc>
      </w:tr>
      <w:tr w:rsidR="009F06F6" w:rsidTr="000B66A0">
        <w:tc>
          <w:tcPr>
            <w:tcW w:w="3888" w:type="dxa"/>
          </w:tcPr>
          <w:p w:rsidR="009F06F6" w:rsidRDefault="009F06F6" w:rsidP="000B66A0">
            <w:r>
              <w:t>7.1.3.5 Level-1a Data to Safestore</w:t>
            </w:r>
          </w:p>
          <w:p w:rsidR="009F06F6" w:rsidRDefault="009F06F6" w:rsidP="000B66A0">
            <w:pPr>
              <w:widowControl w:val="0"/>
            </w:pPr>
            <w:r>
              <w:t>[DMS-334]</w:t>
            </w:r>
          </w:p>
        </w:tc>
        <w:tc>
          <w:tcPr>
            <w:tcW w:w="3960" w:type="dxa"/>
          </w:tcPr>
          <w:p w:rsidR="009F06F6" w:rsidRDefault="009F06F6" w:rsidP="000B66A0">
            <w:r>
              <w:t>3.4.2.2.1   Archive Data and Catalog Safestore [SOC-1493]</w:t>
            </w:r>
          </w:p>
        </w:tc>
        <w:tc>
          <w:tcPr>
            <w:tcW w:w="1710" w:type="dxa"/>
          </w:tcPr>
          <w:p w:rsidR="009F06F6" w:rsidRDefault="009F06F6" w:rsidP="000B66A0">
            <w:r>
              <w:t>Test</w:t>
            </w:r>
          </w:p>
        </w:tc>
      </w:tr>
      <w:tr w:rsidR="009F06F6" w:rsidTr="000B66A0">
        <w:tc>
          <w:tcPr>
            <w:tcW w:w="3888" w:type="dxa"/>
          </w:tcPr>
          <w:p w:rsidR="009F06F6" w:rsidRDefault="009F06F6" w:rsidP="000B66A0">
            <w:r>
              <w:t>7.1.3.6 Recorded Engineering Data to Safestore</w:t>
            </w:r>
          </w:p>
          <w:p w:rsidR="009F06F6" w:rsidRDefault="009F06F6" w:rsidP="000B66A0">
            <w:pPr>
              <w:widowControl w:val="0"/>
            </w:pPr>
            <w:r>
              <w:t>[DMS-335]</w:t>
            </w:r>
          </w:p>
        </w:tc>
        <w:tc>
          <w:tcPr>
            <w:tcW w:w="3960" w:type="dxa"/>
          </w:tcPr>
          <w:p w:rsidR="009F06F6" w:rsidRDefault="009F06F6" w:rsidP="000B66A0">
            <w:r>
              <w:t>3.4.2.2.1   Archive Data and Catalog Safestore [SOC-1493]</w:t>
            </w:r>
          </w:p>
        </w:tc>
        <w:tc>
          <w:tcPr>
            <w:tcW w:w="1710" w:type="dxa"/>
          </w:tcPr>
          <w:p w:rsidR="009F06F6" w:rsidRDefault="009F06F6" w:rsidP="000B66A0">
            <w:r>
              <w:t>Test</w:t>
            </w:r>
          </w:p>
        </w:tc>
      </w:tr>
      <w:tr w:rsidR="009F06F6" w:rsidTr="000B66A0">
        <w:tc>
          <w:tcPr>
            <w:tcW w:w="3888" w:type="dxa"/>
          </w:tcPr>
          <w:p w:rsidR="009F06F6" w:rsidRDefault="009F06F6" w:rsidP="000B66A0">
            <w:r>
              <w:t>7.1.3.7 Restore Data from Safestore</w:t>
            </w:r>
          </w:p>
          <w:p w:rsidR="009F06F6" w:rsidRDefault="009F06F6" w:rsidP="000B66A0">
            <w:pPr>
              <w:widowControl w:val="0"/>
            </w:pPr>
            <w:r>
              <w:t>[DMS-201]</w:t>
            </w:r>
          </w:p>
        </w:tc>
        <w:tc>
          <w:tcPr>
            <w:tcW w:w="3960" w:type="dxa"/>
          </w:tcPr>
          <w:p w:rsidR="009F06F6" w:rsidRDefault="009F06F6" w:rsidP="000B66A0">
            <w:r>
              <w:t>3.4.2.2.2   Archive Data and Catalog Restore [SOC-1495]</w:t>
            </w:r>
          </w:p>
        </w:tc>
        <w:tc>
          <w:tcPr>
            <w:tcW w:w="1710" w:type="dxa"/>
          </w:tcPr>
          <w:p w:rsidR="009F06F6" w:rsidRDefault="009F06F6" w:rsidP="000B66A0">
            <w:r>
              <w:t>Test</w:t>
            </w:r>
          </w:p>
        </w:tc>
      </w:tr>
      <w:tr w:rsidR="009F06F6" w:rsidTr="000B66A0">
        <w:tc>
          <w:tcPr>
            <w:tcW w:w="3888" w:type="dxa"/>
          </w:tcPr>
          <w:p w:rsidR="009F06F6" w:rsidRDefault="009F06F6" w:rsidP="000B66A0">
            <w:r>
              <w:t>7.1.3.8 Restore Catalog from Safestore</w:t>
            </w:r>
          </w:p>
          <w:p w:rsidR="009F06F6" w:rsidRDefault="009F06F6" w:rsidP="000B66A0">
            <w:pPr>
              <w:widowControl w:val="0"/>
            </w:pPr>
            <w:r>
              <w:t>[DMS-637]</w:t>
            </w:r>
          </w:p>
        </w:tc>
        <w:tc>
          <w:tcPr>
            <w:tcW w:w="3960" w:type="dxa"/>
          </w:tcPr>
          <w:p w:rsidR="009F06F6" w:rsidRDefault="009F06F6" w:rsidP="000B66A0">
            <w:r>
              <w:t>3.4.2.2.2   Archive Data and Catalog Restore [SOC-1495]</w:t>
            </w:r>
          </w:p>
        </w:tc>
        <w:tc>
          <w:tcPr>
            <w:tcW w:w="1710" w:type="dxa"/>
          </w:tcPr>
          <w:p w:rsidR="009F06F6" w:rsidRDefault="009F06F6" w:rsidP="000B66A0">
            <w:r>
              <w:t>Test</w:t>
            </w:r>
          </w:p>
        </w:tc>
      </w:tr>
      <w:tr w:rsidR="009F06F6" w:rsidTr="000B66A0">
        <w:tc>
          <w:tcPr>
            <w:tcW w:w="3888" w:type="dxa"/>
          </w:tcPr>
          <w:p w:rsidR="009F06F6" w:rsidRDefault="009F06F6" w:rsidP="000B66A0">
            <w:r>
              <w:t>7.1.3.9 Maintain Recorded Engineering Data on Safestore</w:t>
            </w:r>
          </w:p>
          <w:p w:rsidR="009F06F6" w:rsidRDefault="009F06F6" w:rsidP="000B66A0">
            <w:pPr>
              <w:widowControl w:val="0"/>
            </w:pPr>
            <w:r>
              <w:t>[DMS-202]</w:t>
            </w:r>
          </w:p>
        </w:tc>
        <w:tc>
          <w:tcPr>
            <w:tcW w:w="3960" w:type="dxa"/>
          </w:tcPr>
          <w:p w:rsidR="009F06F6" w:rsidRDefault="009F06F6" w:rsidP="000B66A0">
            <w:r>
              <w:t>3.4.4.2.1   Engineering Archive Data and Catalog Safestore [SOC-1497]</w:t>
            </w:r>
          </w:p>
        </w:tc>
        <w:tc>
          <w:tcPr>
            <w:tcW w:w="1710" w:type="dxa"/>
          </w:tcPr>
          <w:p w:rsidR="009F06F6" w:rsidRDefault="009F06F6" w:rsidP="000B66A0">
            <w:r>
              <w:t>Demonstration</w:t>
            </w:r>
          </w:p>
        </w:tc>
      </w:tr>
      <w:tr w:rsidR="009F06F6" w:rsidTr="000B66A0">
        <w:tc>
          <w:tcPr>
            <w:tcW w:w="3888" w:type="dxa"/>
          </w:tcPr>
          <w:p w:rsidR="009F06F6" w:rsidRDefault="009F06F6" w:rsidP="000B66A0">
            <w:r>
              <w:t>7.1.3.10 Maintain Catalog of Recorded Engineering Data on Safestore</w:t>
            </w:r>
          </w:p>
          <w:p w:rsidR="009F06F6" w:rsidRDefault="009F06F6" w:rsidP="000B66A0">
            <w:pPr>
              <w:widowControl w:val="0"/>
            </w:pPr>
            <w:r>
              <w:t>[DMS-446]</w:t>
            </w:r>
          </w:p>
        </w:tc>
        <w:tc>
          <w:tcPr>
            <w:tcW w:w="3960" w:type="dxa"/>
          </w:tcPr>
          <w:p w:rsidR="009F06F6" w:rsidRDefault="009F06F6" w:rsidP="000B66A0">
            <w:r>
              <w:t>3.4.4.2.1   Engineering Archive Data and Catalog Safestore [SOC-1497]</w:t>
            </w:r>
          </w:p>
        </w:tc>
        <w:tc>
          <w:tcPr>
            <w:tcW w:w="1710" w:type="dxa"/>
          </w:tcPr>
          <w:p w:rsidR="009F06F6" w:rsidRDefault="009F06F6" w:rsidP="000B66A0">
            <w:r>
              <w:t>Demonstration</w:t>
            </w:r>
          </w:p>
        </w:tc>
      </w:tr>
      <w:tr w:rsidR="009F06F6" w:rsidTr="000B66A0">
        <w:tc>
          <w:tcPr>
            <w:tcW w:w="3888" w:type="dxa"/>
          </w:tcPr>
          <w:p w:rsidR="009F06F6" w:rsidRDefault="009F06F6" w:rsidP="000B66A0">
            <w:r>
              <w:t>7.1.3.11 Restore Recorded Engineering Data from Safestore</w:t>
            </w:r>
          </w:p>
          <w:p w:rsidR="009F06F6" w:rsidRDefault="009F06F6" w:rsidP="000B66A0">
            <w:pPr>
              <w:widowControl w:val="0"/>
            </w:pPr>
            <w:r>
              <w:t>[DMS-203]</w:t>
            </w:r>
          </w:p>
        </w:tc>
        <w:tc>
          <w:tcPr>
            <w:tcW w:w="3960" w:type="dxa"/>
          </w:tcPr>
          <w:p w:rsidR="009F06F6" w:rsidRDefault="009F06F6" w:rsidP="000B66A0">
            <w:r>
              <w:t>3.4.4.2.2   Engineering Archive Data and Catalog Restore [SOC-1499]</w:t>
            </w:r>
          </w:p>
        </w:tc>
        <w:tc>
          <w:tcPr>
            <w:tcW w:w="1710" w:type="dxa"/>
          </w:tcPr>
          <w:p w:rsidR="009F06F6" w:rsidRDefault="009F06F6" w:rsidP="000B66A0">
            <w:r>
              <w:t>Test</w:t>
            </w:r>
          </w:p>
        </w:tc>
      </w:tr>
      <w:tr w:rsidR="009F06F6" w:rsidTr="000B66A0">
        <w:tc>
          <w:tcPr>
            <w:tcW w:w="3888" w:type="dxa"/>
          </w:tcPr>
          <w:p w:rsidR="009F06F6" w:rsidRDefault="009F06F6" w:rsidP="000B66A0">
            <w:r>
              <w:t>7.1.3.12 Restore Engineering Data Catalog from Safestore</w:t>
            </w:r>
          </w:p>
          <w:p w:rsidR="009F06F6" w:rsidRDefault="009F06F6" w:rsidP="000B66A0">
            <w:pPr>
              <w:widowControl w:val="0"/>
            </w:pPr>
            <w:r>
              <w:t>[DMS-638]</w:t>
            </w:r>
          </w:p>
        </w:tc>
        <w:tc>
          <w:tcPr>
            <w:tcW w:w="3960" w:type="dxa"/>
          </w:tcPr>
          <w:p w:rsidR="009F06F6" w:rsidRDefault="009F06F6" w:rsidP="000B66A0">
            <w:r>
              <w:t>3.4.4.2.2   Engineering Archive Data and Catalog Restore [SOC-1499]</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7.1.4.1 On-line Science Archive Catalog</w:t>
            </w:r>
          </w:p>
          <w:p w:rsidR="009F06F6" w:rsidRDefault="009F06F6" w:rsidP="000B66A0">
            <w:pPr>
              <w:widowControl w:val="0"/>
            </w:pPr>
            <w:r>
              <w:t>[DMS-205]</w:t>
            </w:r>
          </w:p>
        </w:tc>
        <w:tc>
          <w:tcPr>
            <w:tcW w:w="3960" w:type="dxa"/>
          </w:tcPr>
          <w:p w:rsidR="009F06F6" w:rsidRDefault="009F06F6" w:rsidP="000B66A0">
            <w:r>
              <w:t>3.4.2.1.6   Science Archive Catalog [SOC-490]</w:t>
            </w:r>
          </w:p>
        </w:tc>
        <w:tc>
          <w:tcPr>
            <w:tcW w:w="1710" w:type="dxa"/>
          </w:tcPr>
          <w:p w:rsidR="009F06F6" w:rsidRDefault="009F06F6" w:rsidP="000B66A0">
            <w:r>
              <w:t>Demonstration</w:t>
            </w:r>
          </w:p>
        </w:tc>
      </w:tr>
      <w:tr w:rsidR="009F06F6" w:rsidTr="000B66A0">
        <w:tc>
          <w:tcPr>
            <w:tcW w:w="3888" w:type="dxa"/>
          </w:tcPr>
          <w:p w:rsidR="009F06F6" w:rsidRDefault="009F06F6" w:rsidP="000B66A0">
            <w:r>
              <w:t>7.1.4.2 Public Archive Catalog</w:t>
            </w:r>
          </w:p>
          <w:p w:rsidR="009F06F6" w:rsidRDefault="009F06F6" w:rsidP="000B66A0">
            <w:pPr>
              <w:widowControl w:val="0"/>
            </w:pPr>
            <w:r>
              <w:t>[DMS-316]</w:t>
            </w:r>
          </w:p>
        </w:tc>
        <w:tc>
          <w:tcPr>
            <w:tcW w:w="3960" w:type="dxa"/>
          </w:tcPr>
          <w:p w:rsidR="009F06F6" w:rsidRDefault="009F06F6" w:rsidP="000B66A0">
            <w:r>
              <w:t>3.4.2.1.6   Science Archive Catalog [SOC-490]</w:t>
            </w:r>
          </w:p>
        </w:tc>
        <w:tc>
          <w:tcPr>
            <w:tcW w:w="1710" w:type="dxa"/>
          </w:tcPr>
          <w:p w:rsidR="009F06F6" w:rsidRDefault="009F06F6" w:rsidP="000B66A0">
            <w:r>
              <w:t>Test</w:t>
            </w:r>
          </w:p>
        </w:tc>
      </w:tr>
      <w:tr w:rsidR="009F06F6" w:rsidTr="000B66A0">
        <w:tc>
          <w:tcPr>
            <w:tcW w:w="3888" w:type="dxa"/>
          </w:tcPr>
          <w:p w:rsidR="009F06F6" w:rsidRDefault="009F06F6" w:rsidP="000B66A0">
            <w:r>
              <w:t>7.1.4.3 Searchable Archive Catalog</w:t>
            </w:r>
          </w:p>
          <w:p w:rsidR="009F06F6" w:rsidRDefault="009F06F6" w:rsidP="000B66A0">
            <w:pPr>
              <w:widowControl w:val="0"/>
            </w:pPr>
            <w:r>
              <w:t>[DMS-317]</w:t>
            </w:r>
          </w:p>
        </w:tc>
        <w:tc>
          <w:tcPr>
            <w:tcW w:w="3960" w:type="dxa"/>
          </w:tcPr>
          <w:p w:rsidR="009F06F6" w:rsidRDefault="009F06F6" w:rsidP="000B66A0">
            <w:r>
              <w:t>3.4.2.1.6   Science Archive Catalog [SOC-490]</w:t>
            </w:r>
          </w:p>
        </w:tc>
        <w:tc>
          <w:tcPr>
            <w:tcW w:w="1710" w:type="dxa"/>
          </w:tcPr>
          <w:p w:rsidR="009F06F6" w:rsidRDefault="009F06F6" w:rsidP="000B66A0">
            <w:r>
              <w:t>Demonstration</w:t>
            </w:r>
          </w:p>
        </w:tc>
      </w:tr>
      <w:tr w:rsidR="009F06F6" w:rsidTr="000B66A0">
        <w:tc>
          <w:tcPr>
            <w:tcW w:w="3888" w:type="dxa"/>
          </w:tcPr>
          <w:p w:rsidR="009F06F6" w:rsidRDefault="009F06F6" w:rsidP="000B66A0">
            <w:r>
              <w:t>7.1.4.4 Metadata Extracted from Science Data Headers</w:t>
            </w:r>
          </w:p>
          <w:p w:rsidR="009F06F6" w:rsidRDefault="009F06F6" w:rsidP="000B66A0">
            <w:pPr>
              <w:widowControl w:val="0"/>
            </w:pPr>
            <w:r>
              <w:t>[DMS-315]</w:t>
            </w:r>
          </w:p>
        </w:tc>
        <w:tc>
          <w:tcPr>
            <w:tcW w:w="3960" w:type="dxa"/>
          </w:tcPr>
          <w:p w:rsidR="009F06F6" w:rsidRDefault="009F06F6" w:rsidP="000B66A0">
            <w:r>
              <w:t>3.4.2.1.6   Science Archive Catalog [SOC-490]</w:t>
            </w:r>
          </w:p>
        </w:tc>
        <w:tc>
          <w:tcPr>
            <w:tcW w:w="1710" w:type="dxa"/>
          </w:tcPr>
          <w:p w:rsidR="009F06F6" w:rsidRDefault="009F06F6" w:rsidP="000B66A0">
            <w:r>
              <w:t>Inspection</w:t>
            </w:r>
          </w:p>
        </w:tc>
      </w:tr>
      <w:tr w:rsidR="009F06F6" w:rsidTr="000B66A0">
        <w:tc>
          <w:tcPr>
            <w:tcW w:w="3888" w:type="dxa"/>
          </w:tcPr>
          <w:p w:rsidR="009F06F6" w:rsidRDefault="009F06F6" w:rsidP="000B66A0">
            <w:r>
              <w:t>7.1.4.5 Metadata from External Sources</w:t>
            </w:r>
          </w:p>
          <w:p w:rsidR="009F06F6" w:rsidRDefault="009F06F6" w:rsidP="000B66A0">
            <w:pPr>
              <w:widowControl w:val="0"/>
            </w:pPr>
            <w:r>
              <w:t>[DMS-318]</w:t>
            </w:r>
          </w:p>
        </w:tc>
        <w:tc>
          <w:tcPr>
            <w:tcW w:w="3960" w:type="dxa"/>
          </w:tcPr>
          <w:p w:rsidR="009F06F6" w:rsidRDefault="009F06F6" w:rsidP="000B66A0">
            <w:r>
              <w:t>3.4.2.1.6   Science Archive Catalog [SOC-490]</w:t>
            </w:r>
          </w:p>
        </w:tc>
        <w:tc>
          <w:tcPr>
            <w:tcW w:w="1710" w:type="dxa"/>
          </w:tcPr>
          <w:p w:rsidR="009F06F6" w:rsidRDefault="009F06F6" w:rsidP="000B66A0">
            <w:r>
              <w:t>Test</w:t>
            </w:r>
          </w:p>
        </w:tc>
      </w:tr>
      <w:tr w:rsidR="009F06F6" w:rsidTr="000B66A0">
        <w:tc>
          <w:tcPr>
            <w:tcW w:w="3888" w:type="dxa"/>
          </w:tcPr>
          <w:p w:rsidR="009F06F6" w:rsidRDefault="009F06F6" w:rsidP="000B66A0">
            <w:r>
              <w:t>7.1.4.6 Automatically Enforce Archive Catalog Internal Consistency</w:t>
            </w:r>
          </w:p>
          <w:p w:rsidR="009F06F6" w:rsidRDefault="009F06F6" w:rsidP="000B66A0">
            <w:pPr>
              <w:widowControl w:val="0"/>
            </w:pPr>
            <w:r>
              <w:t>[DMS-280]</w:t>
            </w:r>
          </w:p>
        </w:tc>
        <w:tc>
          <w:tcPr>
            <w:tcW w:w="3960" w:type="dxa"/>
          </w:tcPr>
          <w:p w:rsidR="009F06F6" w:rsidRDefault="009F06F6" w:rsidP="000B66A0">
            <w:r>
              <w:t>3.4.2.1.6   Science Archive Catalog [SOC-490]</w:t>
            </w:r>
          </w:p>
        </w:tc>
        <w:tc>
          <w:tcPr>
            <w:tcW w:w="1710" w:type="dxa"/>
          </w:tcPr>
          <w:p w:rsidR="009F06F6" w:rsidRDefault="009F06F6" w:rsidP="000B66A0">
            <w:r>
              <w:t>Demonstration</w:t>
            </w:r>
          </w:p>
        </w:tc>
      </w:tr>
      <w:tr w:rsidR="009F06F6" w:rsidTr="000B66A0">
        <w:tc>
          <w:tcPr>
            <w:tcW w:w="3888" w:type="dxa"/>
          </w:tcPr>
          <w:p w:rsidR="009F06F6" w:rsidRDefault="009F06F6" w:rsidP="000B66A0">
            <w:r>
              <w:t>7.1.4.7 Data Set - Catalog Mismatch</w:t>
            </w:r>
          </w:p>
          <w:p w:rsidR="009F06F6" w:rsidRDefault="009F06F6" w:rsidP="000B66A0">
            <w:pPr>
              <w:widowControl w:val="0"/>
            </w:pPr>
            <w:r>
              <w:t>[DMS-281]</w:t>
            </w:r>
          </w:p>
        </w:tc>
        <w:tc>
          <w:tcPr>
            <w:tcW w:w="3960" w:type="dxa"/>
          </w:tcPr>
          <w:p w:rsidR="009F06F6" w:rsidRDefault="009F06F6" w:rsidP="000B66A0">
            <w:r>
              <w:t>3.4.2.1.6   Science Archive Catalog [SOC-490]</w:t>
            </w:r>
          </w:p>
        </w:tc>
        <w:tc>
          <w:tcPr>
            <w:tcW w:w="1710" w:type="dxa"/>
          </w:tcPr>
          <w:p w:rsidR="009F06F6" w:rsidRDefault="009F06F6" w:rsidP="000B66A0">
            <w:r>
              <w:t>Test</w:t>
            </w:r>
          </w:p>
        </w:tc>
      </w:tr>
      <w:tr w:rsidR="009F06F6" w:rsidTr="000B66A0">
        <w:tc>
          <w:tcPr>
            <w:tcW w:w="3888" w:type="dxa"/>
          </w:tcPr>
          <w:p w:rsidR="009F06F6" w:rsidRDefault="009F06F6" w:rsidP="000B66A0">
            <w:r>
              <w:t>7.1.4.8 Unique Identifier for Each File in Archive</w:t>
            </w:r>
          </w:p>
          <w:p w:rsidR="009F06F6" w:rsidRDefault="009F06F6" w:rsidP="000B66A0">
            <w:pPr>
              <w:widowControl w:val="0"/>
            </w:pPr>
            <w:r>
              <w:t>[DMS-321]</w:t>
            </w:r>
          </w:p>
        </w:tc>
        <w:tc>
          <w:tcPr>
            <w:tcW w:w="3960" w:type="dxa"/>
          </w:tcPr>
          <w:p w:rsidR="009F06F6" w:rsidRDefault="009F06F6" w:rsidP="000B66A0">
            <w:r>
              <w:t>3.4.2.1.6   Science Archive Catalog [SOC-490]</w:t>
            </w:r>
          </w:p>
        </w:tc>
        <w:tc>
          <w:tcPr>
            <w:tcW w:w="1710" w:type="dxa"/>
          </w:tcPr>
          <w:p w:rsidR="009F06F6" w:rsidRDefault="009F06F6" w:rsidP="000B66A0">
            <w:r>
              <w:t>Inspection</w:t>
            </w:r>
          </w:p>
        </w:tc>
      </w:tr>
      <w:tr w:rsidR="009F06F6" w:rsidTr="000B66A0">
        <w:tc>
          <w:tcPr>
            <w:tcW w:w="3888" w:type="dxa"/>
          </w:tcPr>
          <w:p w:rsidR="009F06F6" w:rsidRDefault="009F06F6" w:rsidP="000B66A0">
            <w:r>
              <w:t>7.1.4.9 Proprietary State of Data Files</w:t>
            </w:r>
          </w:p>
          <w:p w:rsidR="009F06F6" w:rsidRDefault="009F06F6" w:rsidP="000B66A0">
            <w:pPr>
              <w:widowControl w:val="0"/>
            </w:pPr>
            <w:r>
              <w:t>[DMS-322]</w:t>
            </w:r>
          </w:p>
        </w:tc>
        <w:tc>
          <w:tcPr>
            <w:tcW w:w="3960" w:type="dxa"/>
          </w:tcPr>
          <w:p w:rsidR="009F06F6" w:rsidRDefault="009F06F6" w:rsidP="000B66A0">
            <w:r>
              <w:t>3.4.2.1.6   Science Archive Catalog [SOC-490]</w:t>
            </w:r>
          </w:p>
        </w:tc>
        <w:tc>
          <w:tcPr>
            <w:tcW w:w="1710" w:type="dxa"/>
          </w:tcPr>
          <w:p w:rsidR="009F06F6" w:rsidRDefault="009F06F6" w:rsidP="000B66A0">
            <w:r>
              <w:t>Test</w:t>
            </w:r>
          </w:p>
        </w:tc>
      </w:tr>
      <w:tr w:rsidR="009F06F6" w:rsidTr="000B66A0">
        <w:tc>
          <w:tcPr>
            <w:tcW w:w="3888" w:type="dxa"/>
          </w:tcPr>
          <w:p w:rsidR="009F06F6" w:rsidRDefault="009F06F6" w:rsidP="000B66A0">
            <w:r>
              <w:t>7.1.4.10 Unique Identifier for Each Data Set in Archive</w:t>
            </w:r>
          </w:p>
          <w:p w:rsidR="009F06F6" w:rsidRDefault="009F06F6" w:rsidP="000B66A0">
            <w:pPr>
              <w:widowControl w:val="0"/>
            </w:pPr>
            <w:r>
              <w:t>[DMS-320]</w:t>
            </w:r>
          </w:p>
        </w:tc>
        <w:tc>
          <w:tcPr>
            <w:tcW w:w="3960" w:type="dxa"/>
          </w:tcPr>
          <w:p w:rsidR="009F06F6" w:rsidRDefault="009F06F6" w:rsidP="000B66A0">
            <w:r>
              <w:t>3.4.2.1.6   Science Archive Catalog [SOC-490]</w:t>
            </w:r>
          </w:p>
        </w:tc>
        <w:tc>
          <w:tcPr>
            <w:tcW w:w="1710" w:type="dxa"/>
          </w:tcPr>
          <w:p w:rsidR="009F06F6" w:rsidRDefault="009F06F6" w:rsidP="000B66A0">
            <w:r>
              <w:t>Inspection</w:t>
            </w:r>
          </w:p>
        </w:tc>
      </w:tr>
      <w:tr w:rsidR="009F06F6" w:rsidTr="000B66A0">
        <w:tc>
          <w:tcPr>
            <w:tcW w:w="3888" w:type="dxa"/>
          </w:tcPr>
          <w:p w:rsidR="009F06F6" w:rsidRDefault="009F06F6" w:rsidP="000B66A0">
            <w:r>
              <w:t>7.1.5.1 Expiration of Proprietary Period</w:t>
            </w:r>
          </w:p>
          <w:p w:rsidR="009F06F6" w:rsidRDefault="009F06F6" w:rsidP="000B66A0">
            <w:pPr>
              <w:widowControl w:val="0"/>
            </w:pPr>
            <w:r>
              <w:t>[DMS-208]</w:t>
            </w:r>
          </w:p>
        </w:tc>
        <w:tc>
          <w:tcPr>
            <w:tcW w:w="3960" w:type="dxa"/>
          </w:tcPr>
          <w:p w:rsidR="009F06F6" w:rsidRDefault="009F06F6" w:rsidP="000B66A0">
            <w:r>
              <w:t>3.4.5.2.1   Public Access to Non-Proprietary Science Data [SOC-32]</w:t>
            </w:r>
          </w:p>
        </w:tc>
        <w:tc>
          <w:tcPr>
            <w:tcW w:w="1710" w:type="dxa"/>
          </w:tcPr>
          <w:p w:rsidR="009F06F6" w:rsidRDefault="009F06F6" w:rsidP="000B66A0">
            <w:r>
              <w:t>Test</w:t>
            </w:r>
          </w:p>
        </w:tc>
      </w:tr>
      <w:tr w:rsidR="009F06F6" w:rsidTr="000B66A0">
        <w:tc>
          <w:tcPr>
            <w:tcW w:w="3888" w:type="dxa"/>
          </w:tcPr>
          <w:p w:rsidR="009F06F6" w:rsidRDefault="009F06F6" w:rsidP="000B66A0">
            <w:r>
              <w:t>7.1.6.1 Archive Recorded Engineering Data - Life of Mission</w:t>
            </w:r>
          </w:p>
          <w:p w:rsidR="009F06F6" w:rsidRDefault="009F06F6" w:rsidP="000B66A0">
            <w:pPr>
              <w:widowControl w:val="0"/>
            </w:pPr>
            <w:r>
              <w:t>[DMS-655]</w:t>
            </w:r>
          </w:p>
        </w:tc>
        <w:tc>
          <w:tcPr>
            <w:tcW w:w="3960" w:type="dxa"/>
          </w:tcPr>
          <w:p w:rsidR="009F06F6" w:rsidRDefault="009F06F6" w:rsidP="000B66A0">
            <w:r>
              <w:t>3.4.4.1.1   Storage of Recorded Engineering Data [SOC-720]</w:t>
            </w:r>
          </w:p>
        </w:tc>
        <w:tc>
          <w:tcPr>
            <w:tcW w:w="1710" w:type="dxa"/>
          </w:tcPr>
          <w:p w:rsidR="009F06F6" w:rsidRDefault="009F06F6" w:rsidP="000B66A0">
            <w:r>
              <w:t>Analysis</w:t>
            </w:r>
          </w:p>
        </w:tc>
      </w:tr>
      <w:tr w:rsidR="009F06F6" w:rsidTr="000B66A0">
        <w:tc>
          <w:tcPr>
            <w:tcW w:w="3888" w:type="dxa"/>
          </w:tcPr>
          <w:p w:rsidR="009F06F6" w:rsidRDefault="009F06F6" w:rsidP="000B66A0">
            <w:r>
              <w:t>7.1.6.2 Archive Recorded Engineering Data</w:t>
            </w:r>
          </w:p>
          <w:p w:rsidR="009F06F6" w:rsidRDefault="009F06F6" w:rsidP="000B66A0">
            <w:pPr>
              <w:widowControl w:val="0"/>
            </w:pPr>
            <w:r>
              <w:t>[DMS-656]</w:t>
            </w:r>
          </w:p>
        </w:tc>
        <w:tc>
          <w:tcPr>
            <w:tcW w:w="3960" w:type="dxa"/>
          </w:tcPr>
          <w:p w:rsidR="009F06F6" w:rsidRDefault="009F06F6" w:rsidP="000B66A0">
            <w:r>
              <w:t>3.4.4.1.1   Storage of Recorded Engineering Data [SOC-720]</w:t>
            </w:r>
          </w:p>
        </w:tc>
        <w:tc>
          <w:tcPr>
            <w:tcW w:w="1710" w:type="dxa"/>
          </w:tcPr>
          <w:p w:rsidR="009F06F6" w:rsidRDefault="009F06F6" w:rsidP="000B66A0">
            <w:r>
              <w:t>Test</w:t>
            </w:r>
          </w:p>
        </w:tc>
      </w:tr>
      <w:tr w:rsidR="009F06F6" w:rsidTr="000B66A0">
        <w:tc>
          <w:tcPr>
            <w:tcW w:w="3888" w:type="dxa"/>
          </w:tcPr>
          <w:p w:rsidR="009F06F6" w:rsidRDefault="009F06F6" w:rsidP="000B66A0">
            <w:r>
              <w:t>7.1.6.3 Archive Observatory Status Data - Life of Mission</w:t>
            </w:r>
          </w:p>
          <w:p w:rsidR="009F06F6" w:rsidRDefault="009F06F6" w:rsidP="000B66A0">
            <w:pPr>
              <w:widowControl w:val="0"/>
            </w:pPr>
            <w:r>
              <w:t>[DMS-210]</w:t>
            </w:r>
          </w:p>
        </w:tc>
        <w:tc>
          <w:tcPr>
            <w:tcW w:w="3960" w:type="dxa"/>
          </w:tcPr>
          <w:p w:rsidR="009F06F6" w:rsidRDefault="009F06F6" w:rsidP="000B66A0">
            <w:r>
              <w:t>3.4.4.1.5   Long-Term Storage of Observatory Status Data [SOC-1862]</w:t>
            </w:r>
          </w:p>
        </w:tc>
        <w:tc>
          <w:tcPr>
            <w:tcW w:w="1710" w:type="dxa"/>
          </w:tcPr>
          <w:p w:rsidR="009F06F6" w:rsidRDefault="009F06F6" w:rsidP="000B66A0">
            <w:r>
              <w:t>Analysis</w:t>
            </w:r>
          </w:p>
        </w:tc>
      </w:tr>
      <w:tr w:rsidR="009F06F6" w:rsidTr="000B66A0">
        <w:tc>
          <w:tcPr>
            <w:tcW w:w="3888" w:type="dxa"/>
          </w:tcPr>
          <w:p w:rsidR="009F06F6" w:rsidRDefault="009F06F6" w:rsidP="000B66A0">
            <w:r>
              <w:t>7.1.6.4 Archive Observatory Status Data</w:t>
            </w:r>
          </w:p>
          <w:p w:rsidR="009F06F6" w:rsidRDefault="009F06F6" w:rsidP="000B66A0">
            <w:pPr>
              <w:widowControl w:val="0"/>
            </w:pPr>
            <w:r>
              <w:t>[DMS-297]</w:t>
            </w:r>
          </w:p>
        </w:tc>
        <w:tc>
          <w:tcPr>
            <w:tcW w:w="3960" w:type="dxa"/>
          </w:tcPr>
          <w:p w:rsidR="009F06F6" w:rsidRDefault="009F06F6" w:rsidP="000B66A0">
            <w:r>
              <w:t>3.4.4.1.5   Long-Term Storage of Observatory Status Data [SOC-1862]</w:t>
            </w:r>
          </w:p>
        </w:tc>
        <w:tc>
          <w:tcPr>
            <w:tcW w:w="1710" w:type="dxa"/>
          </w:tcPr>
          <w:p w:rsidR="009F06F6" w:rsidRDefault="009F06F6" w:rsidP="000B66A0">
            <w:r>
              <w:t>Test</w:t>
            </w:r>
          </w:p>
        </w:tc>
      </w:tr>
      <w:tr w:rsidR="009F06F6" w:rsidTr="000B66A0">
        <w:tc>
          <w:tcPr>
            <w:tcW w:w="3888" w:type="dxa"/>
          </w:tcPr>
          <w:p w:rsidR="009F06F6" w:rsidRDefault="009F06F6" w:rsidP="000B66A0">
            <w:r>
              <w:t>7.1.6.5 Archive Definitive Ephemeris Data - Life of Mission</w:t>
            </w:r>
          </w:p>
          <w:p w:rsidR="009F06F6" w:rsidRDefault="009F06F6" w:rsidP="000B66A0">
            <w:pPr>
              <w:widowControl w:val="0"/>
            </w:pPr>
            <w:r>
              <w:lastRenderedPageBreak/>
              <w:t>[DMS-211]</w:t>
            </w:r>
          </w:p>
        </w:tc>
        <w:tc>
          <w:tcPr>
            <w:tcW w:w="3960" w:type="dxa"/>
          </w:tcPr>
          <w:p w:rsidR="009F06F6" w:rsidRDefault="009F06F6" w:rsidP="000B66A0">
            <w:r>
              <w:lastRenderedPageBreak/>
              <w:t>3.4.4.1.6   Long-Term Storage of Definitive Ephemeris Data [SOC-482]</w:t>
            </w:r>
          </w:p>
        </w:tc>
        <w:tc>
          <w:tcPr>
            <w:tcW w:w="1710" w:type="dxa"/>
          </w:tcPr>
          <w:p w:rsidR="009F06F6" w:rsidRDefault="009F06F6" w:rsidP="000B66A0">
            <w:r>
              <w:t>Analysis</w:t>
            </w:r>
          </w:p>
        </w:tc>
      </w:tr>
      <w:tr w:rsidR="009F06F6" w:rsidTr="000B66A0">
        <w:tc>
          <w:tcPr>
            <w:tcW w:w="3888" w:type="dxa"/>
          </w:tcPr>
          <w:p w:rsidR="009F06F6" w:rsidRDefault="009F06F6" w:rsidP="000B66A0">
            <w:r>
              <w:lastRenderedPageBreak/>
              <w:t>7.1.6.6 Archive Definitive Ephemeris Data</w:t>
            </w:r>
          </w:p>
          <w:p w:rsidR="009F06F6" w:rsidRDefault="009F06F6" w:rsidP="000B66A0">
            <w:pPr>
              <w:widowControl w:val="0"/>
            </w:pPr>
            <w:r>
              <w:t>[DMS-298]</w:t>
            </w:r>
          </w:p>
        </w:tc>
        <w:tc>
          <w:tcPr>
            <w:tcW w:w="3960" w:type="dxa"/>
          </w:tcPr>
          <w:p w:rsidR="009F06F6" w:rsidRDefault="009F06F6" w:rsidP="000B66A0">
            <w:r>
              <w:t>3.4.4.1.6   Long-Term Storage of Definitive Ephemeris Data [SOC-482]</w:t>
            </w:r>
          </w:p>
        </w:tc>
        <w:tc>
          <w:tcPr>
            <w:tcW w:w="1710" w:type="dxa"/>
          </w:tcPr>
          <w:p w:rsidR="009F06F6" w:rsidRDefault="009F06F6" w:rsidP="000B66A0">
            <w:r>
              <w:t>Test</w:t>
            </w:r>
          </w:p>
        </w:tc>
      </w:tr>
      <w:tr w:rsidR="009F06F6" w:rsidTr="000B66A0">
        <w:tc>
          <w:tcPr>
            <w:tcW w:w="3888" w:type="dxa"/>
          </w:tcPr>
          <w:p w:rsidR="009F06F6" w:rsidRDefault="009F06F6" w:rsidP="000B66A0">
            <w:r>
              <w:t>7.1.6.7 Archive WFS&amp;C Archive Packages - Life of Mission</w:t>
            </w:r>
          </w:p>
          <w:p w:rsidR="009F06F6" w:rsidRDefault="009F06F6" w:rsidP="000B66A0">
            <w:pPr>
              <w:widowControl w:val="0"/>
            </w:pPr>
            <w:r>
              <w:t>[DMS-212]</w:t>
            </w:r>
          </w:p>
        </w:tc>
        <w:tc>
          <w:tcPr>
            <w:tcW w:w="3960" w:type="dxa"/>
          </w:tcPr>
          <w:p w:rsidR="009F06F6" w:rsidRDefault="009F06F6" w:rsidP="000B66A0">
            <w:r>
              <w:t>3.4.4.1.7   Long-Term Storage of WFS&amp;C Archive Packages [SOC-2630]</w:t>
            </w:r>
          </w:p>
        </w:tc>
        <w:tc>
          <w:tcPr>
            <w:tcW w:w="1710" w:type="dxa"/>
          </w:tcPr>
          <w:p w:rsidR="009F06F6" w:rsidRDefault="009F06F6" w:rsidP="000B66A0">
            <w:r>
              <w:t>Analysis</w:t>
            </w:r>
          </w:p>
        </w:tc>
      </w:tr>
      <w:tr w:rsidR="009F06F6" w:rsidTr="000B66A0">
        <w:tc>
          <w:tcPr>
            <w:tcW w:w="3888" w:type="dxa"/>
          </w:tcPr>
          <w:p w:rsidR="009F06F6" w:rsidRDefault="009F06F6" w:rsidP="000B66A0">
            <w:r>
              <w:t>7.1.6.8 Archive WFS&amp;C MCS Archive Package</w:t>
            </w:r>
          </w:p>
          <w:p w:rsidR="009F06F6" w:rsidRDefault="009F06F6" w:rsidP="000B66A0">
            <w:pPr>
              <w:widowControl w:val="0"/>
            </w:pPr>
            <w:r>
              <w:t>[DMS-300]</w:t>
            </w:r>
          </w:p>
        </w:tc>
        <w:tc>
          <w:tcPr>
            <w:tcW w:w="3960" w:type="dxa"/>
          </w:tcPr>
          <w:p w:rsidR="009F06F6" w:rsidRDefault="009F06F6" w:rsidP="000B66A0">
            <w:r>
              <w:t>3.4.4.1.7   Long-Term Storage of WFS&amp;C Archive Packages [SOC-2630]</w:t>
            </w:r>
          </w:p>
        </w:tc>
        <w:tc>
          <w:tcPr>
            <w:tcW w:w="1710" w:type="dxa"/>
          </w:tcPr>
          <w:p w:rsidR="009F06F6" w:rsidRDefault="009F06F6" w:rsidP="000B66A0">
            <w:r>
              <w:t>Test</w:t>
            </w:r>
          </w:p>
        </w:tc>
      </w:tr>
      <w:tr w:rsidR="009F06F6" w:rsidTr="000B66A0">
        <w:tc>
          <w:tcPr>
            <w:tcW w:w="3888" w:type="dxa"/>
          </w:tcPr>
          <w:p w:rsidR="009F06F6" w:rsidRDefault="009F06F6" w:rsidP="000B66A0">
            <w:r>
              <w:t>7.1.6.9 Restrict Access to MCS Archive package</w:t>
            </w:r>
          </w:p>
          <w:p w:rsidR="009F06F6" w:rsidRDefault="009F06F6" w:rsidP="000B66A0">
            <w:pPr>
              <w:widowControl w:val="0"/>
            </w:pPr>
            <w:r>
              <w:t>[DMS-657]</w:t>
            </w:r>
          </w:p>
        </w:tc>
        <w:tc>
          <w:tcPr>
            <w:tcW w:w="3960" w:type="dxa"/>
          </w:tcPr>
          <w:p w:rsidR="009F06F6" w:rsidRDefault="009F06F6" w:rsidP="000B66A0">
            <w:r>
              <w:t>3.4.4.1.7   Long-Term Storage of WFS&amp;C Archive Packages [SOC-2630]</w:t>
            </w:r>
          </w:p>
        </w:tc>
        <w:tc>
          <w:tcPr>
            <w:tcW w:w="1710" w:type="dxa"/>
          </w:tcPr>
          <w:p w:rsidR="009F06F6" w:rsidRDefault="009F06F6" w:rsidP="000B66A0">
            <w:r>
              <w:t>Test</w:t>
            </w:r>
          </w:p>
        </w:tc>
      </w:tr>
      <w:tr w:rsidR="009F06F6" w:rsidTr="000B66A0">
        <w:tc>
          <w:tcPr>
            <w:tcW w:w="3888" w:type="dxa"/>
          </w:tcPr>
          <w:p w:rsidR="009F06F6" w:rsidRDefault="009F06F6" w:rsidP="000B66A0">
            <w:r>
              <w:t>7.1.6.10 Archive WFS&amp;C WAS Archive Package</w:t>
            </w:r>
          </w:p>
          <w:p w:rsidR="009F06F6" w:rsidRDefault="009F06F6" w:rsidP="000B66A0">
            <w:pPr>
              <w:widowControl w:val="0"/>
            </w:pPr>
            <w:r>
              <w:t>[DMS-299]</w:t>
            </w:r>
          </w:p>
        </w:tc>
        <w:tc>
          <w:tcPr>
            <w:tcW w:w="3960" w:type="dxa"/>
          </w:tcPr>
          <w:p w:rsidR="009F06F6" w:rsidRDefault="009F06F6" w:rsidP="000B66A0">
            <w:r>
              <w:t>3.4.4.1.7   Long-Term Storage of WFS&amp;C Archive Packages [SOC-2630]</w:t>
            </w:r>
          </w:p>
        </w:tc>
        <w:tc>
          <w:tcPr>
            <w:tcW w:w="1710" w:type="dxa"/>
          </w:tcPr>
          <w:p w:rsidR="009F06F6" w:rsidRDefault="009F06F6" w:rsidP="000B66A0">
            <w:r>
              <w:t>Test</w:t>
            </w:r>
          </w:p>
        </w:tc>
      </w:tr>
      <w:tr w:rsidR="009F06F6" w:rsidTr="000B66A0">
        <w:tc>
          <w:tcPr>
            <w:tcW w:w="3888" w:type="dxa"/>
          </w:tcPr>
          <w:p w:rsidR="009F06F6" w:rsidRDefault="009F06F6" w:rsidP="000B66A0">
            <w:r>
              <w:t>7.1.6.11 No Access Restrictions on WAS Archive Package</w:t>
            </w:r>
          </w:p>
          <w:p w:rsidR="009F06F6" w:rsidRDefault="009F06F6" w:rsidP="000B66A0">
            <w:pPr>
              <w:widowControl w:val="0"/>
            </w:pPr>
            <w:r>
              <w:t>[DMS-658]</w:t>
            </w:r>
          </w:p>
        </w:tc>
        <w:tc>
          <w:tcPr>
            <w:tcW w:w="3960" w:type="dxa"/>
          </w:tcPr>
          <w:p w:rsidR="009F06F6" w:rsidRDefault="009F06F6" w:rsidP="000B66A0">
            <w:r>
              <w:t>3.4.4.1.7   Long-Term Storage of WFS&amp;C Archive Packages [SOC-2630]</w:t>
            </w:r>
          </w:p>
        </w:tc>
        <w:tc>
          <w:tcPr>
            <w:tcW w:w="1710" w:type="dxa"/>
          </w:tcPr>
          <w:p w:rsidR="009F06F6" w:rsidRDefault="009F06F6" w:rsidP="000B66A0">
            <w:r>
              <w:t>Test</w:t>
            </w:r>
          </w:p>
        </w:tc>
      </w:tr>
      <w:tr w:rsidR="009F06F6" w:rsidTr="000B66A0">
        <w:tc>
          <w:tcPr>
            <w:tcW w:w="3888" w:type="dxa"/>
          </w:tcPr>
          <w:p w:rsidR="009F06F6" w:rsidRDefault="009F06F6" w:rsidP="000B66A0">
            <w:r>
              <w:t>7.1.6.12 Archive WFS&amp;C OPD Files</w:t>
            </w:r>
          </w:p>
          <w:p w:rsidR="009F06F6" w:rsidRDefault="009F06F6" w:rsidP="000B66A0">
            <w:pPr>
              <w:widowControl w:val="0"/>
            </w:pPr>
            <w:r>
              <w:t>[DMS-659]</w:t>
            </w:r>
          </w:p>
        </w:tc>
        <w:tc>
          <w:tcPr>
            <w:tcW w:w="3960" w:type="dxa"/>
          </w:tcPr>
          <w:p w:rsidR="009F06F6" w:rsidRDefault="009F06F6" w:rsidP="000B66A0">
            <w:r>
              <w:t>3.4.4.1.7   Long-Term Storage of WFS&amp;C Archive Packages [SOC-2630]</w:t>
            </w:r>
          </w:p>
        </w:tc>
        <w:tc>
          <w:tcPr>
            <w:tcW w:w="1710" w:type="dxa"/>
          </w:tcPr>
          <w:p w:rsidR="009F06F6" w:rsidRDefault="009F06F6" w:rsidP="000B66A0">
            <w:r>
              <w:t>Test</w:t>
            </w:r>
          </w:p>
        </w:tc>
      </w:tr>
      <w:tr w:rsidR="009F06F6" w:rsidTr="000B66A0">
        <w:tc>
          <w:tcPr>
            <w:tcW w:w="3888" w:type="dxa"/>
          </w:tcPr>
          <w:p w:rsidR="009F06F6" w:rsidRDefault="009F06F6" w:rsidP="000B66A0">
            <w:r>
              <w:t>7.1.6.13 Recorded Engineering Data Archive Performance</w:t>
            </w:r>
          </w:p>
          <w:p w:rsidR="009F06F6" w:rsidRDefault="009F06F6" w:rsidP="000B66A0">
            <w:pPr>
              <w:widowControl w:val="0"/>
            </w:pPr>
            <w:r>
              <w:t>[DMS-214]</w:t>
            </w:r>
          </w:p>
        </w:tc>
        <w:tc>
          <w:tcPr>
            <w:tcW w:w="3960" w:type="dxa"/>
          </w:tcPr>
          <w:p w:rsidR="009F06F6" w:rsidRDefault="009F06F6" w:rsidP="000B66A0">
            <w:r>
              <w:t>3.4.4.3.4   Engineering Archive Reliability [SOC-505]</w:t>
            </w:r>
          </w:p>
        </w:tc>
        <w:tc>
          <w:tcPr>
            <w:tcW w:w="1710" w:type="dxa"/>
          </w:tcPr>
          <w:p w:rsidR="009F06F6" w:rsidRDefault="009F06F6" w:rsidP="000B66A0">
            <w:r>
              <w:t>Analysis</w:t>
            </w:r>
          </w:p>
        </w:tc>
      </w:tr>
      <w:tr w:rsidR="009F06F6" w:rsidTr="000B66A0">
        <w:tc>
          <w:tcPr>
            <w:tcW w:w="3888" w:type="dxa"/>
          </w:tcPr>
          <w:p w:rsidR="009F06F6" w:rsidRDefault="009F06F6" w:rsidP="000B66A0">
            <w:r>
              <w:t>7.1.6.14 On-line Engineering Archive Catalog</w:t>
            </w:r>
          </w:p>
          <w:p w:rsidR="009F06F6" w:rsidRDefault="009F06F6" w:rsidP="000B66A0">
            <w:pPr>
              <w:widowControl w:val="0"/>
            </w:pPr>
            <w:r>
              <w:t>[DMS-215]</w:t>
            </w:r>
          </w:p>
        </w:tc>
        <w:tc>
          <w:tcPr>
            <w:tcW w:w="3960" w:type="dxa"/>
          </w:tcPr>
          <w:p w:rsidR="009F06F6" w:rsidRDefault="009F06F6" w:rsidP="000B66A0">
            <w:r>
              <w:t>3.4.4.1.2   Engineering Archive Catalog [SOC-711]</w:t>
            </w:r>
          </w:p>
        </w:tc>
        <w:tc>
          <w:tcPr>
            <w:tcW w:w="1710" w:type="dxa"/>
          </w:tcPr>
          <w:p w:rsidR="009F06F6" w:rsidRDefault="009F06F6" w:rsidP="000B66A0">
            <w:r>
              <w:t>Demonstration</w:t>
            </w:r>
          </w:p>
        </w:tc>
      </w:tr>
      <w:tr w:rsidR="009F06F6" w:rsidTr="000B66A0">
        <w:tc>
          <w:tcPr>
            <w:tcW w:w="3888" w:type="dxa"/>
          </w:tcPr>
          <w:p w:rsidR="009F06F6" w:rsidRDefault="009F06F6" w:rsidP="000B66A0">
            <w:r>
              <w:t>7.1.6.15 Recorded Engineering Archive Data Volume - 5.5 Years</w:t>
            </w:r>
          </w:p>
          <w:p w:rsidR="009F06F6" w:rsidRDefault="009F06F6" w:rsidP="000B66A0">
            <w:pPr>
              <w:widowControl w:val="0"/>
            </w:pPr>
            <w:r>
              <w:t>[DMS-218]</w:t>
            </w:r>
          </w:p>
        </w:tc>
        <w:tc>
          <w:tcPr>
            <w:tcW w:w="3960" w:type="dxa"/>
          </w:tcPr>
          <w:p w:rsidR="009F06F6" w:rsidRDefault="009F06F6" w:rsidP="000B66A0">
            <w:r>
              <w:t>3.4.4.3.5   Engineering Archive Data Volume [SOC-729]</w:t>
            </w:r>
          </w:p>
        </w:tc>
        <w:tc>
          <w:tcPr>
            <w:tcW w:w="1710" w:type="dxa"/>
          </w:tcPr>
          <w:p w:rsidR="009F06F6" w:rsidRDefault="009F06F6" w:rsidP="000B66A0">
            <w:r>
              <w:t>Analysis</w:t>
            </w:r>
          </w:p>
        </w:tc>
      </w:tr>
      <w:tr w:rsidR="009F06F6" w:rsidTr="000B66A0">
        <w:tc>
          <w:tcPr>
            <w:tcW w:w="3888" w:type="dxa"/>
          </w:tcPr>
          <w:p w:rsidR="009F06F6" w:rsidRDefault="009F06F6" w:rsidP="000B66A0">
            <w:r>
              <w:t>7.1.6.16 Recorded Engineering Archive Data Volume - 10 Years</w:t>
            </w:r>
          </w:p>
          <w:p w:rsidR="009F06F6" w:rsidRDefault="009F06F6" w:rsidP="000B66A0">
            <w:pPr>
              <w:widowControl w:val="0"/>
            </w:pPr>
            <w:r>
              <w:t>[DMS-204]</w:t>
            </w:r>
          </w:p>
        </w:tc>
        <w:tc>
          <w:tcPr>
            <w:tcW w:w="3960" w:type="dxa"/>
          </w:tcPr>
          <w:p w:rsidR="009F06F6" w:rsidRDefault="009F06F6" w:rsidP="000B66A0">
            <w:r>
              <w:t>3.4.4.4.1   Scalability of Archive Design [SOC-1859]</w:t>
            </w:r>
          </w:p>
        </w:tc>
        <w:tc>
          <w:tcPr>
            <w:tcW w:w="1710" w:type="dxa"/>
          </w:tcPr>
          <w:p w:rsidR="009F06F6" w:rsidRDefault="009F06F6" w:rsidP="000B66A0">
            <w:r>
              <w:t>Analysis</w:t>
            </w:r>
          </w:p>
        </w:tc>
      </w:tr>
      <w:tr w:rsidR="009F06F6" w:rsidTr="000B66A0">
        <w:tc>
          <w:tcPr>
            <w:tcW w:w="3888" w:type="dxa"/>
          </w:tcPr>
          <w:p w:rsidR="009F06F6" w:rsidRDefault="009F06F6" w:rsidP="000B66A0">
            <w:r>
              <w:t>7.1.6.17 Public DMS Engineering Database</w:t>
            </w:r>
          </w:p>
          <w:p w:rsidR="009F06F6" w:rsidRDefault="009F06F6" w:rsidP="000B66A0">
            <w:pPr>
              <w:widowControl w:val="0"/>
            </w:pPr>
            <w:r>
              <w:t>[DMS-258]</w:t>
            </w:r>
          </w:p>
        </w:tc>
        <w:tc>
          <w:tcPr>
            <w:tcW w:w="3960" w:type="dxa"/>
          </w:tcPr>
          <w:p w:rsidR="009F06F6" w:rsidRDefault="009F06F6" w:rsidP="000B66A0">
            <w:r>
              <w:t>3.4.1.3.2.3   Calibrated Engineering Data Product Receipt [SOC-2756]</w:t>
            </w:r>
          </w:p>
        </w:tc>
        <w:tc>
          <w:tcPr>
            <w:tcW w:w="1710" w:type="dxa"/>
          </w:tcPr>
          <w:p w:rsidR="009F06F6" w:rsidRDefault="009F06F6" w:rsidP="000B66A0">
            <w:r>
              <w:t>Test</w:t>
            </w:r>
          </w:p>
        </w:tc>
      </w:tr>
      <w:tr w:rsidR="009F06F6" w:rsidTr="000B66A0">
        <w:tc>
          <w:tcPr>
            <w:tcW w:w="3888" w:type="dxa"/>
          </w:tcPr>
          <w:p w:rsidR="009F06F6" w:rsidRDefault="009F06F6" w:rsidP="000B66A0">
            <w:r>
              <w:t>7.1.6.18 Engineering Database Parameters</w:t>
            </w:r>
          </w:p>
          <w:p w:rsidR="009F06F6" w:rsidRDefault="009F06F6" w:rsidP="000B66A0">
            <w:pPr>
              <w:widowControl w:val="0"/>
            </w:pPr>
            <w:r>
              <w:t>[DMS-319]</w:t>
            </w:r>
          </w:p>
        </w:tc>
        <w:tc>
          <w:tcPr>
            <w:tcW w:w="3960" w:type="dxa"/>
          </w:tcPr>
          <w:p w:rsidR="009F06F6" w:rsidRDefault="009F06F6" w:rsidP="000B66A0">
            <w:r>
              <w:t>3.4.2.1.6   Science Archive Catalog [SOC-490]</w:t>
            </w:r>
          </w:p>
        </w:tc>
        <w:tc>
          <w:tcPr>
            <w:tcW w:w="1710" w:type="dxa"/>
          </w:tcPr>
          <w:p w:rsidR="009F06F6" w:rsidRDefault="009F06F6" w:rsidP="000B66A0">
            <w:r>
              <w:t>Test</w:t>
            </w:r>
          </w:p>
        </w:tc>
      </w:tr>
      <w:tr w:rsidR="009F06F6" w:rsidTr="000B66A0">
        <w:tc>
          <w:tcPr>
            <w:tcW w:w="3888" w:type="dxa"/>
          </w:tcPr>
          <w:p w:rsidR="009F06F6" w:rsidRDefault="009F06F6" w:rsidP="000B66A0">
            <w:r>
              <w:t>7.1.6.19 Engineering Database - Parameter Queries</w:t>
            </w:r>
          </w:p>
          <w:p w:rsidR="009F06F6" w:rsidRDefault="009F06F6" w:rsidP="000B66A0">
            <w:pPr>
              <w:widowControl w:val="0"/>
            </w:pPr>
            <w:r>
              <w:t>[DMS-259]</w:t>
            </w:r>
          </w:p>
        </w:tc>
        <w:tc>
          <w:tcPr>
            <w:tcW w:w="3960" w:type="dxa"/>
          </w:tcPr>
          <w:p w:rsidR="009F06F6" w:rsidRDefault="009F06F6" w:rsidP="000B66A0">
            <w:r>
              <w:t>3.4.1.3.2.3   Calibrated Engineering Data Product Receipt [SOC-2756]</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7.1.6.20 Engineering Database - Time Queries</w:t>
            </w:r>
          </w:p>
          <w:p w:rsidR="009F06F6" w:rsidRDefault="009F06F6" w:rsidP="000B66A0">
            <w:pPr>
              <w:widowControl w:val="0"/>
            </w:pPr>
            <w:r>
              <w:t>[DMS-257]</w:t>
            </w:r>
          </w:p>
        </w:tc>
        <w:tc>
          <w:tcPr>
            <w:tcW w:w="3960" w:type="dxa"/>
          </w:tcPr>
          <w:p w:rsidR="009F06F6" w:rsidRDefault="009F06F6" w:rsidP="000B66A0">
            <w:r>
              <w:t>3.4.1.3.2.3   Calibrated Engineering Data Product Receipt [SOC-2756]</w:t>
            </w:r>
          </w:p>
        </w:tc>
        <w:tc>
          <w:tcPr>
            <w:tcW w:w="1710" w:type="dxa"/>
          </w:tcPr>
          <w:p w:rsidR="009F06F6" w:rsidRDefault="009F06F6" w:rsidP="000B66A0">
            <w:r>
              <w:t>Test</w:t>
            </w:r>
          </w:p>
        </w:tc>
      </w:tr>
      <w:tr w:rsidR="009F06F6" w:rsidTr="000B66A0">
        <w:tc>
          <w:tcPr>
            <w:tcW w:w="3888" w:type="dxa"/>
          </w:tcPr>
          <w:p w:rsidR="009F06F6" w:rsidRDefault="009F06F6" w:rsidP="000B66A0">
            <w:r>
              <w:t>7.1.6.21 Engineering Database Web Service</w:t>
            </w:r>
          </w:p>
          <w:p w:rsidR="009F06F6" w:rsidRDefault="009F06F6" w:rsidP="000B66A0">
            <w:pPr>
              <w:widowControl w:val="0"/>
            </w:pPr>
            <w:r>
              <w:t>[DMS-277]</w:t>
            </w:r>
          </w:p>
        </w:tc>
        <w:tc>
          <w:tcPr>
            <w:tcW w:w="3960" w:type="dxa"/>
          </w:tcPr>
          <w:p w:rsidR="009F06F6" w:rsidRDefault="009F06F6" w:rsidP="000B66A0">
            <w:r>
              <w:t>3.4.1.3.2.3   Calibrated Engineering Data Product Receipt [SOC-2756]</w:t>
            </w:r>
          </w:p>
        </w:tc>
        <w:tc>
          <w:tcPr>
            <w:tcW w:w="1710" w:type="dxa"/>
          </w:tcPr>
          <w:p w:rsidR="009F06F6" w:rsidRDefault="009F06F6" w:rsidP="000B66A0">
            <w:r>
              <w:t>Demonstration</w:t>
            </w:r>
          </w:p>
        </w:tc>
      </w:tr>
      <w:tr w:rsidR="009F06F6" w:rsidTr="000B66A0">
        <w:tc>
          <w:tcPr>
            <w:tcW w:w="3888" w:type="dxa"/>
          </w:tcPr>
          <w:p w:rsidR="009F06F6" w:rsidRDefault="009F06F6" w:rsidP="000B66A0">
            <w:r>
              <w:t>7.1.7.1 File Uniqueness</w:t>
            </w:r>
          </w:p>
          <w:p w:rsidR="009F06F6" w:rsidRDefault="009F06F6" w:rsidP="000B66A0">
            <w:pPr>
              <w:widowControl w:val="0"/>
            </w:pPr>
            <w:r>
              <w:t>[DMS-323]</w:t>
            </w:r>
          </w:p>
        </w:tc>
        <w:tc>
          <w:tcPr>
            <w:tcW w:w="3960" w:type="dxa"/>
          </w:tcPr>
          <w:p w:rsidR="009F06F6" w:rsidRDefault="009F06F6" w:rsidP="000B66A0">
            <w:r>
              <w:t>3.4.2.1.3   Archive Science Data [SOC-472]</w:t>
            </w:r>
          </w:p>
        </w:tc>
        <w:tc>
          <w:tcPr>
            <w:tcW w:w="1710" w:type="dxa"/>
          </w:tcPr>
          <w:p w:rsidR="009F06F6" w:rsidRDefault="009F06F6" w:rsidP="000B66A0">
            <w:r>
              <w:t>Inspection</w:t>
            </w:r>
          </w:p>
        </w:tc>
      </w:tr>
      <w:tr w:rsidR="009F06F6" w:rsidTr="000B66A0">
        <w:tc>
          <w:tcPr>
            <w:tcW w:w="3888" w:type="dxa"/>
          </w:tcPr>
          <w:p w:rsidR="009F06F6" w:rsidRDefault="009F06F6" w:rsidP="000B66A0">
            <w:r>
              <w:t>7.1.7.2 Latest Version of Data</w:t>
            </w:r>
          </w:p>
          <w:p w:rsidR="009F06F6" w:rsidRDefault="009F06F6" w:rsidP="000B66A0">
            <w:pPr>
              <w:widowControl w:val="0"/>
            </w:pPr>
            <w:r>
              <w:t>[DMS-324]</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7.1.7.3 On-line Access to Processing Data</w:t>
            </w:r>
          </w:p>
          <w:p w:rsidR="009F06F6" w:rsidRDefault="009F06F6" w:rsidP="000B66A0">
            <w:pPr>
              <w:widowControl w:val="0"/>
            </w:pPr>
            <w:r>
              <w:t>[DMS-325]</w:t>
            </w:r>
          </w:p>
        </w:tc>
        <w:tc>
          <w:tcPr>
            <w:tcW w:w="3960" w:type="dxa"/>
          </w:tcPr>
          <w:p w:rsidR="009F06F6" w:rsidRDefault="009F06F6" w:rsidP="000B66A0">
            <w:r>
              <w:t>3.4.2.1.3   Archive Science Data [SOC-472]</w:t>
            </w:r>
          </w:p>
        </w:tc>
        <w:tc>
          <w:tcPr>
            <w:tcW w:w="1710" w:type="dxa"/>
          </w:tcPr>
          <w:p w:rsidR="009F06F6" w:rsidRDefault="009F06F6" w:rsidP="000B66A0">
            <w:r>
              <w:t>Demonstration</w:t>
            </w:r>
          </w:p>
        </w:tc>
      </w:tr>
      <w:tr w:rsidR="009F06F6" w:rsidTr="000B66A0">
        <w:tc>
          <w:tcPr>
            <w:tcW w:w="3888" w:type="dxa"/>
          </w:tcPr>
          <w:p w:rsidR="009F06F6" w:rsidRDefault="009F06F6" w:rsidP="000B66A0">
            <w:r>
              <w:t>7.1.7.4 On-line Access to Contributed Data</w:t>
            </w:r>
          </w:p>
          <w:p w:rsidR="009F06F6" w:rsidRDefault="009F06F6" w:rsidP="000B66A0">
            <w:pPr>
              <w:widowControl w:val="0"/>
            </w:pPr>
            <w:r>
              <w:t>[DMS-326]</w:t>
            </w:r>
          </w:p>
        </w:tc>
        <w:tc>
          <w:tcPr>
            <w:tcW w:w="3960" w:type="dxa"/>
          </w:tcPr>
          <w:p w:rsidR="009F06F6" w:rsidRDefault="009F06F6" w:rsidP="000B66A0">
            <w:r>
              <w:t>3.4.2.1.3   Archive Science Data [SOC-472]</w:t>
            </w:r>
          </w:p>
        </w:tc>
        <w:tc>
          <w:tcPr>
            <w:tcW w:w="1710" w:type="dxa"/>
          </w:tcPr>
          <w:p w:rsidR="009F06F6" w:rsidRDefault="009F06F6" w:rsidP="000B66A0">
            <w:r>
              <w:t>Demonstration</w:t>
            </w:r>
          </w:p>
        </w:tc>
      </w:tr>
      <w:tr w:rsidR="009F06F6" w:rsidTr="000B66A0">
        <w:tc>
          <w:tcPr>
            <w:tcW w:w="3888" w:type="dxa"/>
          </w:tcPr>
          <w:p w:rsidR="009F06F6" w:rsidRDefault="009F06F6" w:rsidP="000B66A0">
            <w:r>
              <w:t>7.1.7.5 Lossless Compression of Data</w:t>
            </w:r>
          </w:p>
          <w:p w:rsidR="009F06F6" w:rsidRDefault="009F06F6" w:rsidP="000B66A0">
            <w:pPr>
              <w:widowControl w:val="0"/>
            </w:pPr>
            <w:r>
              <w:t>[DMS-327]</w:t>
            </w:r>
          </w:p>
        </w:tc>
        <w:tc>
          <w:tcPr>
            <w:tcW w:w="3960" w:type="dxa"/>
          </w:tcPr>
          <w:p w:rsidR="009F06F6" w:rsidRDefault="009F06F6" w:rsidP="000B66A0">
            <w:r>
              <w:t>3.4.2.1.3   Archive Science Data [SOC-472]</w:t>
            </w:r>
          </w:p>
        </w:tc>
        <w:tc>
          <w:tcPr>
            <w:tcW w:w="1710" w:type="dxa"/>
          </w:tcPr>
          <w:p w:rsidR="009F06F6" w:rsidRDefault="009F06F6" w:rsidP="000B66A0">
            <w:r>
              <w:t>Demonstration</w:t>
            </w:r>
          </w:p>
        </w:tc>
      </w:tr>
      <w:tr w:rsidR="009F06F6" w:rsidTr="000B66A0">
        <w:tc>
          <w:tcPr>
            <w:tcW w:w="3888" w:type="dxa"/>
          </w:tcPr>
          <w:p w:rsidR="009F06F6" w:rsidRDefault="009F06F6" w:rsidP="000B66A0">
            <w:r>
              <w:t>7.1.7.6 Storage Broker Checksum</w:t>
            </w:r>
          </w:p>
          <w:p w:rsidR="009F06F6" w:rsidRDefault="009F06F6" w:rsidP="000B66A0">
            <w:pPr>
              <w:widowControl w:val="0"/>
            </w:pPr>
            <w:r>
              <w:t>[DMS-328]</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7.1.7.7 Storage Broker Checksum to Ingest</w:t>
            </w:r>
          </w:p>
          <w:p w:rsidR="009F06F6" w:rsidRDefault="009F06F6" w:rsidP="000B66A0">
            <w:pPr>
              <w:widowControl w:val="0"/>
            </w:pPr>
            <w:r>
              <w:t>[DMS-329]</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7.1.7.8 Location of Data Files on Primary Data Store</w:t>
            </w:r>
          </w:p>
          <w:p w:rsidR="009F06F6" w:rsidRDefault="009F06F6" w:rsidP="000B66A0">
            <w:pPr>
              <w:widowControl w:val="0"/>
            </w:pPr>
            <w:r>
              <w:t>[DMS-330]</w:t>
            </w:r>
          </w:p>
        </w:tc>
        <w:tc>
          <w:tcPr>
            <w:tcW w:w="3960" w:type="dxa"/>
          </w:tcPr>
          <w:p w:rsidR="009F06F6" w:rsidRDefault="009F06F6" w:rsidP="000B66A0">
            <w:r>
              <w:t>3.4.2.1.3   Archive Science Data [SOC-472]</w:t>
            </w:r>
          </w:p>
        </w:tc>
        <w:tc>
          <w:tcPr>
            <w:tcW w:w="1710" w:type="dxa"/>
          </w:tcPr>
          <w:p w:rsidR="009F06F6" w:rsidRDefault="009F06F6" w:rsidP="000B66A0">
            <w:r>
              <w:t>Inspection</w:t>
            </w:r>
          </w:p>
        </w:tc>
      </w:tr>
      <w:tr w:rsidR="009F06F6" w:rsidTr="000B66A0">
        <w:tc>
          <w:tcPr>
            <w:tcW w:w="3888" w:type="dxa"/>
          </w:tcPr>
          <w:p w:rsidR="009F06F6" w:rsidRDefault="009F06F6" w:rsidP="000B66A0">
            <w:r>
              <w:t>7.1.7.9 Location of Data Files on Safestore</w:t>
            </w:r>
          </w:p>
          <w:p w:rsidR="009F06F6" w:rsidRDefault="009F06F6" w:rsidP="000B66A0">
            <w:pPr>
              <w:widowControl w:val="0"/>
            </w:pPr>
            <w:r>
              <w:t>[DMS-331]</w:t>
            </w:r>
          </w:p>
        </w:tc>
        <w:tc>
          <w:tcPr>
            <w:tcW w:w="3960" w:type="dxa"/>
          </w:tcPr>
          <w:p w:rsidR="009F06F6" w:rsidRDefault="009F06F6" w:rsidP="000B66A0">
            <w:r>
              <w:t>3.4.2.1.3   Archive Science Data [SOC-472]</w:t>
            </w:r>
          </w:p>
        </w:tc>
        <w:tc>
          <w:tcPr>
            <w:tcW w:w="1710" w:type="dxa"/>
          </w:tcPr>
          <w:p w:rsidR="009F06F6" w:rsidRDefault="009F06F6" w:rsidP="000B66A0">
            <w:r>
              <w:t>Inspection</w:t>
            </w:r>
          </w:p>
        </w:tc>
      </w:tr>
      <w:tr w:rsidR="009F06F6" w:rsidTr="000B66A0">
        <w:tc>
          <w:tcPr>
            <w:tcW w:w="3888" w:type="dxa"/>
          </w:tcPr>
          <w:p w:rsidR="009F06F6" w:rsidRDefault="009F06F6" w:rsidP="000B66A0">
            <w:r>
              <w:t>7.1.7.10 Continue Ingest with Off-line Safestore</w:t>
            </w:r>
          </w:p>
          <w:p w:rsidR="009F06F6" w:rsidRDefault="009F06F6" w:rsidP="000B66A0">
            <w:pPr>
              <w:widowControl w:val="0"/>
            </w:pPr>
            <w:r>
              <w:t>[DMS-336]</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7.1.7.11 Continue Distribution with Off-line Safestore</w:t>
            </w:r>
          </w:p>
          <w:p w:rsidR="009F06F6" w:rsidRDefault="009F06F6" w:rsidP="000B66A0">
            <w:pPr>
              <w:widowControl w:val="0"/>
            </w:pPr>
            <w:r>
              <w:t>[DMS-337]</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7.1.8.1 Search Science Catalog</w:t>
            </w:r>
          </w:p>
          <w:p w:rsidR="009F06F6" w:rsidRDefault="009F06F6" w:rsidP="000B66A0">
            <w:pPr>
              <w:widowControl w:val="0"/>
            </w:pPr>
            <w:r>
              <w:t>[DMS-206]</w:t>
            </w:r>
          </w:p>
        </w:tc>
        <w:tc>
          <w:tcPr>
            <w:tcW w:w="3960" w:type="dxa"/>
          </w:tcPr>
          <w:p w:rsidR="009F06F6" w:rsidRDefault="009F06F6" w:rsidP="000B66A0">
            <w:r>
              <w:t>3.4.2.1.7   Science Archive Catalog Search [SOC-494]</w:t>
            </w:r>
          </w:p>
        </w:tc>
        <w:tc>
          <w:tcPr>
            <w:tcW w:w="1710" w:type="dxa"/>
          </w:tcPr>
          <w:p w:rsidR="009F06F6" w:rsidRDefault="009F06F6" w:rsidP="000B66A0">
            <w:r>
              <w:t>Demonstration</w:t>
            </w:r>
          </w:p>
        </w:tc>
      </w:tr>
      <w:tr w:rsidR="009F06F6" w:rsidTr="000B66A0">
        <w:tc>
          <w:tcPr>
            <w:tcW w:w="3888" w:type="dxa"/>
          </w:tcPr>
          <w:p w:rsidR="009F06F6" w:rsidRDefault="009F06F6" w:rsidP="000B66A0">
            <w:r>
              <w:t>7.1.8.2 Export Science Catalog Search Results</w:t>
            </w:r>
          </w:p>
          <w:p w:rsidR="009F06F6" w:rsidRDefault="009F06F6" w:rsidP="000B66A0">
            <w:pPr>
              <w:widowControl w:val="0"/>
            </w:pPr>
            <w:r>
              <w:t>[DMS-339]</w:t>
            </w:r>
          </w:p>
        </w:tc>
        <w:tc>
          <w:tcPr>
            <w:tcW w:w="3960" w:type="dxa"/>
          </w:tcPr>
          <w:p w:rsidR="009F06F6" w:rsidRDefault="009F06F6" w:rsidP="000B66A0">
            <w:r>
              <w:t>3.4.2.1.7   Science Archive Catalog Search [SOC-494]</w:t>
            </w:r>
          </w:p>
        </w:tc>
        <w:tc>
          <w:tcPr>
            <w:tcW w:w="1710" w:type="dxa"/>
          </w:tcPr>
          <w:p w:rsidR="009F06F6" w:rsidRDefault="009F06F6" w:rsidP="000B66A0">
            <w:r>
              <w:t>Test</w:t>
            </w:r>
          </w:p>
        </w:tc>
      </w:tr>
      <w:tr w:rsidR="009F06F6" w:rsidTr="000B66A0">
        <w:tc>
          <w:tcPr>
            <w:tcW w:w="3888" w:type="dxa"/>
          </w:tcPr>
          <w:p w:rsidR="009F06F6" w:rsidRDefault="009F06F6" w:rsidP="000B66A0">
            <w:r>
              <w:t>7.1.8.3 Duplicate Target Checker</w:t>
            </w:r>
          </w:p>
          <w:p w:rsidR="009F06F6" w:rsidRDefault="009F06F6" w:rsidP="000B66A0">
            <w:pPr>
              <w:widowControl w:val="0"/>
            </w:pPr>
            <w:r>
              <w:t>[DMS-338]</w:t>
            </w:r>
          </w:p>
        </w:tc>
        <w:tc>
          <w:tcPr>
            <w:tcW w:w="3960" w:type="dxa"/>
          </w:tcPr>
          <w:p w:rsidR="009F06F6" w:rsidRDefault="009F06F6" w:rsidP="000B66A0">
            <w:r>
              <w:t>3.4.2.1.7   Science Archive Catalog Search [SOC-494]</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7.1.8.4 Request Science Data Products</w:t>
            </w:r>
          </w:p>
          <w:p w:rsidR="009F06F6" w:rsidRDefault="009F06F6" w:rsidP="000B66A0">
            <w:pPr>
              <w:widowControl w:val="0"/>
            </w:pPr>
            <w:r>
              <w:t>[DMS-222]</w:t>
            </w:r>
          </w:p>
        </w:tc>
        <w:tc>
          <w:tcPr>
            <w:tcW w:w="3960" w:type="dxa"/>
          </w:tcPr>
          <w:p w:rsidR="009F06F6" w:rsidRDefault="009F06F6" w:rsidP="000B66A0">
            <w:r>
              <w:t>3.4.5.1.2   Science Data Product Request [SOC-531]</w:t>
            </w:r>
          </w:p>
        </w:tc>
        <w:tc>
          <w:tcPr>
            <w:tcW w:w="1710" w:type="dxa"/>
          </w:tcPr>
          <w:p w:rsidR="009F06F6" w:rsidRDefault="009F06F6" w:rsidP="000B66A0">
            <w:r>
              <w:t>Demonstration</w:t>
            </w:r>
          </w:p>
        </w:tc>
      </w:tr>
      <w:tr w:rsidR="009F06F6" w:rsidTr="000B66A0">
        <w:tc>
          <w:tcPr>
            <w:tcW w:w="3888" w:type="dxa"/>
          </w:tcPr>
          <w:p w:rsidR="009F06F6" w:rsidRDefault="009F06F6" w:rsidP="000B66A0">
            <w:r>
              <w:t>7.1.8.5 Display Data Previews</w:t>
            </w:r>
          </w:p>
          <w:p w:rsidR="009F06F6" w:rsidRDefault="009F06F6" w:rsidP="000B66A0">
            <w:pPr>
              <w:widowControl w:val="0"/>
            </w:pPr>
            <w:r>
              <w:t>[DMS-340]</w:t>
            </w:r>
          </w:p>
        </w:tc>
        <w:tc>
          <w:tcPr>
            <w:tcW w:w="3960" w:type="dxa"/>
          </w:tcPr>
          <w:p w:rsidR="009F06F6" w:rsidRDefault="009F06F6" w:rsidP="000B66A0">
            <w:r>
              <w:t>3.4.5.1.2   Science Data Product Request [SOC-531]</w:t>
            </w:r>
          </w:p>
        </w:tc>
        <w:tc>
          <w:tcPr>
            <w:tcW w:w="1710" w:type="dxa"/>
          </w:tcPr>
          <w:p w:rsidR="009F06F6" w:rsidRDefault="009F06F6" w:rsidP="000B66A0">
            <w:r>
              <w:t>Demonstration</w:t>
            </w:r>
          </w:p>
        </w:tc>
      </w:tr>
      <w:tr w:rsidR="009F06F6" w:rsidTr="000B66A0">
        <w:tc>
          <w:tcPr>
            <w:tcW w:w="3888" w:type="dxa"/>
          </w:tcPr>
          <w:p w:rsidR="009F06F6" w:rsidRDefault="009F06F6" w:rsidP="000B66A0">
            <w:r>
              <w:t>7.1.8.6 Display Data Footprints</w:t>
            </w:r>
          </w:p>
          <w:p w:rsidR="009F06F6" w:rsidRDefault="009F06F6" w:rsidP="000B66A0">
            <w:pPr>
              <w:widowControl w:val="0"/>
            </w:pPr>
            <w:r>
              <w:t>[DMS-341]</w:t>
            </w:r>
          </w:p>
        </w:tc>
        <w:tc>
          <w:tcPr>
            <w:tcW w:w="3960" w:type="dxa"/>
          </w:tcPr>
          <w:p w:rsidR="009F06F6" w:rsidRDefault="009F06F6" w:rsidP="000B66A0">
            <w:r>
              <w:t>3.4.5.1.2   Science Data Product Request [SOC-531]</w:t>
            </w:r>
          </w:p>
        </w:tc>
        <w:tc>
          <w:tcPr>
            <w:tcW w:w="1710" w:type="dxa"/>
          </w:tcPr>
          <w:p w:rsidR="009F06F6" w:rsidRDefault="009F06F6" w:rsidP="000B66A0">
            <w:r>
              <w:t>Demonstration</w:t>
            </w:r>
          </w:p>
        </w:tc>
      </w:tr>
      <w:tr w:rsidR="009F06F6" w:rsidTr="000B66A0">
        <w:tc>
          <w:tcPr>
            <w:tcW w:w="3888" w:type="dxa"/>
          </w:tcPr>
          <w:p w:rsidR="009F06F6" w:rsidRDefault="009F06F6" w:rsidP="000B66A0">
            <w:r>
              <w:t>7.1.8.7 Group Data for Retrieval</w:t>
            </w:r>
          </w:p>
          <w:p w:rsidR="009F06F6" w:rsidRDefault="009F06F6" w:rsidP="000B66A0">
            <w:pPr>
              <w:widowControl w:val="0"/>
            </w:pPr>
            <w:r>
              <w:t>[DMS-342]</w:t>
            </w:r>
          </w:p>
        </w:tc>
        <w:tc>
          <w:tcPr>
            <w:tcW w:w="3960" w:type="dxa"/>
          </w:tcPr>
          <w:p w:rsidR="009F06F6" w:rsidRDefault="009F06F6" w:rsidP="000B66A0">
            <w:r>
              <w:t>3.4.5.1.2   Science Data Product Request [SOC-531]</w:t>
            </w:r>
          </w:p>
        </w:tc>
        <w:tc>
          <w:tcPr>
            <w:tcW w:w="1710" w:type="dxa"/>
          </w:tcPr>
          <w:p w:rsidR="009F06F6" w:rsidRDefault="009F06F6" w:rsidP="000B66A0">
            <w:r>
              <w:t>Demonstration</w:t>
            </w:r>
          </w:p>
        </w:tc>
      </w:tr>
      <w:tr w:rsidR="009F06F6" w:rsidTr="000B66A0">
        <w:tc>
          <w:tcPr>
            <w:tcW w:w="3888" w:type="dxa"/>
          </w:tcPr>
          <w:p w:rsidR="009F06F6" w:rsidRDefault="009F06F6" w:rsidP="000B66A0">
            <w:r>
              <w:t>7.1.8.8 Search Engineering Archive Catalog</w:t>
            </w:r>
          </w:p>
          <w:p w:rsidR="009F06F6" w:rsidRDefault="009F06F6" w:rsidP="000B66A0">
            <w:pPr>
              <w:widowControl w:val="0"/>
            </w:pPr>
            <w:r>
              <w:t>[DMS-216]</w:t>
            </w:r>
          </w:p>
        </w:tc>
        <w:tc>
          <w:tcPr>
            <w:tcW w:w="3960" w:type="dxa"/>
          </w:tcPr>
          <w:p w:rsidR="009F06F6" w:rsidRDefault="009F06F6" w:rsidP="000B66A0">
            <w:r>
              <w:t>3.4.4.1.3   Engineering Archive Catalog Search [SOC-715]</w:t>
            </w:r>
          </w:p>
        </w:tc>
        <w:tc>
          <w:tcPr>
            <w:tcW w:w="1710" w:type="dxa"/>
          </w:tcPr>
          <w:p w:rsidR="009F06F6" w:rsidRDefault="009F06F6" w:rsidP="000B66A0">
            <w:r>
              <w:t>Demonstration</w:t>
            </w:r>
          </w:p>
        </w:tc>
      </w:tr>
      <w:tr w:rsidR="009F06F6" w:rsidTr="000B66A0">
        <w:tc>
          <w:tcPr>
            <w:tcW w:w="3888" w:type="dxa"/>
          </w:tcPr>
          <w:p w:rsidR="009F06F6" w:rsidRDefault="009F06F6" w:rsidP="000B66A0">
            <w:r>
              <w:t>7.1.8.9 Retrieve Recorded Engineering Data</w:t>
            </w:r>
          </w:p>
          <w:p w:rsidR="009F06F6" w:rsidRDefault="009F06F6" w:rsidP="000B66A0">
            <w:pPr>
              <w:widowControl w:val="0"/>
            </w:pPr>
            <w:r>
              <w:t>[DMS-343]</w:t>
            </w:r>
          </w:p>
        </w:tc>
        <w:tc>
          <w:tcPr>
            <w:tcW w:w="3960" w:type="dxa"/>
          </w:tcPr>
          <w:p w:rsidR="009F06F6" w:rsidRDefault="009F06F6" w:rsidP="000B66A0">
            <w:r>
              <w:t>3.4.4.1.3   Engineering Archive Catalog Search [SOC-715]</w:t>
            </w:r>
          </w:p>
        </w:tc>
        <w:tc>
          <w:tcPr>
            <w:tcW w:w="1710" w:type="dxa"/>
          </w:tcPr>
          <w:p w:rsidR="009F06F6" w:rsidRDefault="009F06F6" w:rsidP="000B66A0">
            <w:r>
              <w:t>Test</w:t>
            </w:r>
          </w:p>
        </w:tc>
      </w:tr>
      <w:tr w:rsidR="009F06F6" w:rsidTr="000B66A0">
        <w:tc>
          <w:tcPr>
            <w:tcW w:w="3888" w:type="dxa"/>
          </w:tcPr>
          <w:p w:rsidR="009F06F6" w:rsidRDefault="009F06F6" w:rsidP="000B66A0">
            <w:r>
              <w:t>7.1.8.10 Query Engineering Database for Parameters</w:t>
            </w:r>
          </w:p>
          <w:p w:rsidR="009F06F6" w:rsidRDefault="009F06F6" w:rsidP="000B66A0">
            <w:pPr>
              <w:widowControl w:val="0"/>
            </w:pPr>
            <w:r>
              <w:t>[DMS-344]</w:t>
            </w:r>
          </w:p>
        </w:tc>
        <w:tc>
          <w:tcPr>
            <w:tcW w:w="3960" w:type="dxa"/>
          </w:tcPr>
          <w:p w:rsidR="009F06F6" w:rsidRDefault="009F06F6" w:rsidP="000B66A0">
            <w:r>
              <w:t>3.4.4.1.3   Engineering Archive Catalog Search [SOC-715]</w:t>
            </w:r>
          </w:p>
        </w:tc>
        <w:tc>
          <w:tcPr>
            <w:tcW w:w="1710" w:type="dxa"/>
          </w:tcPr>
          <w:p w:rsidR="009F06F6" w:rsidRDefault="009F06F6" w:rsidP="000B66A0">
            <w:r>
              <w:t>Demonstration</w:t>
            </w:r>
          </w:p>
        </w:tc>
      </w:tr>
      <w:tr w:rsidR="009F06F6" w:rsidTr="000B66A0">
        <w:tc>
          <w:tcPr>
            <w:tcW w:w="3888" w:type="dxa"/>
          </w:tcPr>
          <w:p w:rsidR="009F06F6" w:rsidRDefault="009F06F6" w:rsidP="000B66A0">
            <w:r>
              <w:t>7.1.8.11 Query Engineering Database over Time</w:t>
            </w:r>
          </w:p>
          <w:p w:rsidR="009F06F6" w:rsidRDefault="009F06F6" w:rsidP="000B66A0">
            <w:pPr>
              <w:widowControl w:val="0"/>
            </w:pPr>
            <w:r>
              <w:t>[DMS-345]</w:t>
            </w:r>
          </w:p>
        </w:tc>
        <w:tc>
          <w:tcPr>
            <w:tcW w:w="3960" w:type="dxa"/>
          </w:tcPr>
          <w:p w:rsidR="009F06F6" w:rsidRDefault="009F06F6" w:rsidP="000B66A0">
            <w:r>
              <w:t>3.4.4.1.3   Engineering Archive Catalog Search [SOC-715]</w:t>
            </w:r>
          </w:p>
        </w:tc>
        <w:tc>
          <w:tcPr>
            <w:tcW w:w="1710" w:type="dxa"/>
          </w:tcPr>
          <w:p w:rsidR="009F06F6" w:rsidRDefault="009F06F6" w:rsidP="000B66A0">
            <w:r>
              <w:t>Demonstration</w:t>
            </w:r>
          </w:p>
        </w:tc>
      </w:tr>
      <w:tr w:rsidR="009F06F6" w:rsidTr="000B66A0">
        <w:tc>
          <w:tcPr>
            <w:tcW w:w="3888" w:type="dxa"/>
          </w:tcPr>
          <w:p w:rsidR="009F06F6" w:rsidRDefault="009F06F6" w:rsidP="000B66A0">
            <w:r>
              <w:t>7.1.8.12 Export Engineering Database Search Results</w:t>
            </w:r>
          </w:p>
          <w:p w:rsidR="009F06F6" w:rsidRDefault="009F06F6" w:rsidP="000B66A0">
            <w:pPr>
              <w:widowControl w:val="0"/>
            </w:pPr>
            <w:r>
              <w:t>[DMS-346]</w:t>
            </w:r>
          </w:p>
        </w:tc>
        <w:tc>
          <w:tcPr>
            <w:tcW w:w="3960" w:type="dxa"/>
          </w:tcPr>
          <w:p w:rsidR="009F06F6" w:rsidRDefault="009F06F6" w:rsidP="000B66A0">
            <w:r>
              <w:t>3.4.4.1.3   Engineering Archive Catalog Search [SOC-715]</w:t>
            </w:r>
          </w:p>
        </w:tc>
        <w:tc>
          <w:tcPr>
            <w:tcW w:w="1710" w:type="dxa"/>
          </w:tcPr>
          <w:p w:rsidR="009F06F6" w:rsidRDefault="009F06F6" w:rsidP="000B66A0">
            <w:r>
              <w:t>Test</w:t>
            </w:r>
          </w:p>
        </w:tc>
      </w:tr>
      <w:tr w:rsidR="009F06F6" w:rsidTr="000B66A0">
        <w:tc>
          <w:tcPr>
            <w:tcW w:w="3888" w:type="dxa"/>
          </w:tcPr>
          <w:p w:rsidR="009F06F6" w:rsidRDefault="009F06F6" w:rsidP="000B66A0">
            <w:r>
              <w:t>7.1.8.13 Map Engineering Data to Science Data</w:t>
            </w:r>
          </w:p>
          <w:p w:rsidR="009F06F6" w:rsidRDefault="009F06F6" w:rsidP="000B66A0">
            <w:pPr>
              <w:widowControl w:val="0"/>
            </w:pPr>
            <w:r>
              <w:t>[DMS-347]</w:t>
            </w:r>
          </w:p>
        </w:tc>
        <w:tc>
          <w:tcPr>
            <w:tcW w:w="3960" w:type="dxa"/>
          </w:tcPr>
          <w:p w:rsidR="009F06F6" w:rsidRDefault="009F06F6" w:rsidP="000B66A0">
            <w:r>
              <w:t>3.4.4.1.3   Engineering Archive Catalog Search [SOC-715]</w:t>
            </w:r>
          </w:p>
        </w:tc>
        <w:tc>
          <w:tcPr>
            <w:tcW w:w="1710" w:type="dxa"/>
          </w:tcPr>
          <w:p w:rsidR="009F06F6" w:rsidRDefault="009F06F6" w:rsidP="000B66A0">
            <w:r>
              <w:t>Test</w:t>
            </w:r>
          </w:p>
        </w:tc>
      </w:tr>
      <w:tr w:rsidR="009F06F6" w:rsidTr="000B66A0">
        <w:tc>
          <w:tcPr>
            <w:tcW w:w="3888" w:type="dxa"/>
          </w:tcPr>
          <w:p w:rsidR="009F06F6" w:rsidRDefault="009F06F6" w:rsidP="000B66A0">
            <w:r>
              <w:t>7.1.8.14 Filter and Sort Engineering Database Search Results</w:t>
            </w:r>
          </w:p>
          <w:p w:rsidR="009F06F6" w:rsidRDefault="009F06F6" w:rsidP="000B66A0">
            <w:pPr>
              <w:widowControl w:val="0"/>
            </w:pPr>
            <w:r>
              <w:t>[DMS-348]</w:t>
            </w:r>
          </w:p>
        </w:tc>
        <w:tc>
          <w:tcPr>
            <w:tcW w:w="3960" w:type="dxa"/>
          </w:tcPr>
          <w:p w:rsidR="009F06F6" w:rsidRDefault="009F06F6" w:rsidP="000B66A0">
            <w:r>
              <w:t>3.4.5.1.2   Science Data Product Request [SOC-531]</w:t>
            </w:r>
          </w:p>
        </w:tc>
        <w:tc>
          <w:tcPr>
            <w:tcW w:w="1710" w:type="dxa"/>
          </w:tcPr>
          <w:p w:rsidR="009F06F6" w:rsidRDefault="009F06F6" w:rsidP="000B66A0">
            <w:r>
              <w:t>Demonstration</w:t>
            </w:r>
          </w:p>
        </w:tc>
      </w:tr>
      <w:tr w:rsidR="009F06F6" w:rsidTr="000B66A0">
        <w:tc>
          <w:tcPr>
            <w:tcW w:w="3888" w:type="dxa"/>
          </w:tcPr>
          <w:p w:rsidR="009F06F6" w:rsidRDefault="009F06F6" w:rsidP="000B66A0">
            <w:r>
              <w:t>7.1.8.15 Distribution Mechanisms</w:t>
            </w:r>
          </w:p>
          <w:p w:rsidR="009F06F6" w:rsidRDefault="009F06F6" w:rsidP="000B66A0">
            <w:pPr>
              <w:widowControl w:val="0"/>
            </w:pPr>
            <w:r>
              <w:t>[DMS-349]</w:t>
            </w:r>
          </w:p>
        </w:tc>
        <w:tc>
          <w:tcPr>
            <w:tcW w:w="3960" w:type="dxa"/>
          </w:tcPr>
          <w:p w:rsidR="009F06F6" w:rsidRDefault="009F06F6" w:rsidP="000B66A0">
            <w:r>
              <w:t>3.4.5.1.2   Science Data Product Request [SOC-531]</w:t>
            </w:r>
          </w:p>
        </w:tc>
        <w:tc>
          <w:tcPr>
            <w:tcW w:w="1710" w:type="dxa"/>
          </w:tcPr>
          <w:p w:rsidR="009F06F6" w:rsidRDefault="009F06F6" w:rsidP="000B66A0">
            <w:r>
              <w:t>Test</w:t>
            </w:r>
          </w:p>
        </w:tc>
      </w:tr>
      <w:tr w:rsidR="009F06F6" w:rsidTr="000B66A0">
        <w:tc>
          <w:tcPr>
            <w:tcW w:w="3888" w:type="dxa"/>
          </w:tcPr>
          <w:p w:rsidR="009F06F6" w:rsidRDefault="009F06F6" w:rsidP="000B66A0">
            <w:r>
              <w:t>7.1.8.16 Compress Data for Retrieval Transfer</w:t>
            </w:r>
          </w:p>
          <w:p w:rsidR="009F06F6" w:rsidRDefault="009F06F6" w:rsidP="000B66A0">
            <w:pPr>
              <w:widowControl w:val="0"/>
            </w:pPr>
            <w:r>
              <w:t>[DMS-350]</w:t>
            </w:r>
          </w:p>
        </w:tc>
        <w:tc>
          <w:tcPr>
            <w:tcW w:w="3960" w:type="dxa"/>
          </w:tcPr>
          <w:p w:rsidR="009F06F6" w:rsidRDefault="009F06F6" w:rsidP="000B66A0">
            <w:r>
              <w:t>3.4.5.1.2   Science Data Product Request [SOC-531]</w:t>
            </w:r>
          </w:p>
        </w:tc>
        <w:tc>
          <w:tcPr>
            <w:tcW w:w="1710" w:type="dxa"/>
          </w:tcPr>
          <w:p w:rsidR="009F06F6" w:rsidRDefault="009F06F6" w:rsidP="000B66A0">
            <w:r>
              <w:t>Test</w:t>
            </w:r>
          </w:p>
        </w:tc>
      </w:tr>
      <w:tr w:rsidR="009F06F6" w:rsidTr="000B66A0">
        <w:tc>
          <w:tcPr>
            <w:tcW w:w="3888" w:type="dxa"/>
          </w:tcPr>
          <w:p w:rsidR="009F06F6" w:rsidRDefault="009F06F6" w:rsidP="000B66A0">
            <w:r>
              <w:t>7.1.8.17 Unfulfilled Request</w:t>
            </w:r>
          </w:p>
          <w:p w:rsidR="009F06F6" w:rsidRDefault="009F06F6" w:rsidP="000B66A0">
            <w:pPr>
              <w:widowControl w:val="0"/>
            </w:pPr>
            <w:r>
              <w:t>[DMS-351]</w:t>
            </w:r>
          </w:p>
        </w:tc>
        <w:tc>
          <w:tcPr>
            <w:tcW w:w="3960" w:type="dxa"/>
          </w:tcPr>
          <w:p w:rsidR="009F06F6" w:rsidRDefault="009F06F6" w:rsidP="000B66A0">
            <w:r>
              <w:t>3.4.5.1.2   Science Data Product Request [SOC-531]</w:t>
            </w:r>
          </w:p>
        </w:tc>
        <w:tc>
          <w:tcPr>
            <w:tcW w:w="1710" w:type="dxa"/>
          </w:tcPr>
          <w:p w:rsidR="009F06F6" w:rsidRDefault="009F06F6" w:rsidP="000B66A0">
            <w:r>
              <w:t>Demonstration</w:t>
            </w:r>
          </w:p>
        </w:tc>
      </w:tr>
      <w:tr w:rsidR="009F06F6" w:rsidTr="000B66A0">
        <w:tc>
          <w:tcPr>
            <w:tcW w:w="3888" w:type="dxa"/>
          </w:tcPr>
          <w:p w:rsidR="009F06F6" w:rsidRDefault="009F06F6" w:rsidP="000B66A0">
            <w:r>
              <w:t>7.1.8.18 User Subscription Service</w:t>
            </w:r>
          </w:p>
          <w:p w:rsidR="009F06F6" w:rsidRDefault="009F06F6" w:rsidP="000B66A0">
            <w:pPr>
              <w:widowControl w:val="0"/>
            </w:pPr>
            <w:r>
              <w:t>[DMS-352]</w:t>
            </w:r>
          </w:p>
        </w:tc>
        <w:tc>
          <w:tcPr>
            <w:tcW w:w="3960" w:type="dxa"/>
          </w:tcPr>
          <w:p w:rsidR="009F06F6" w:rsidRDefault="009F06F6" w:rsidP="000B66A0">
            <w:r>
              <w:t>3.4.5.1.2   Science Data Product Request [SOC-531]</w:t>
            </w:r>
          </w:p>
        </w:tc>
        <w:tc>
          <w:tcPr>
            <w:tcW w:w="1710" w:type="dxa"/>
          </w:tcPr>
          <w:p w:rsidR="009F06F6" w:rsidRDefault="009F06F6" w:rsidP="000B66A0">
            <w:r>
              <w:t>Test</w:t>
            </w:r>
          </w:p>
        </w:tc>
      </w:tr>
      <w:tr w:rsidR="009F06F6" w:rsidTr="000B66A0">
        <w:tc>
          <w:tcPr>
            <w:tcW w:w="3888" w:type="dxa"/>
          </w:tcPr>
          <w:p w:rsidR="009F06F6" w:rsidRDefault="009F06F6" w:rsidP="000B66A0">
            <w:r>
              <w:t>7.1.8.19 Package Retrieved Files for Transfer</w:t>
            </w:r>
          </w:p>
          <w:p w:rsidR="009F06F6" w:rsidRDefault="009F06F6" w:rsidP="000B66A0">
            <w:pPr>
              <w:widowControl w:val="0"/>
            </w:pPr>
            <w:r>
              <w:t>[DMS-449]</w:t>
            </w:r>
          </w:p>
        </w:tc>
        <w:tc>
          <w:tcPr>
            <w:tcW w:w="3960" w:type="dxa"/>
          </w:tcPr>
          <w:p w:rsidR="009F06F6" w:rsidRDefault="009F06F6" w:rsidP="000B66A0">
            <w:r>
              <w:t>3.4.5.1.2   Science Data Product Request [SOC-531]</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7.1.8.20 Authenticate Registered User</w:t>
            </w:r>
          </w:p>
          <w:p w:rsidR="009F06F6" w:rsidRDefault="009F06F6" w:rsidP="000B66A0">
            <w:pPr>
              <w:widowControl w:val="0"/>
            </w:pPr>
            <w:r>
              <w:t>[DMS-353]</w:t>
            </w:r>
          </w:p>
        </w:tc>
        <w:tc>
          <w:tcPr>
            <w:tcW w:w="3960" w:type="dxa"/>
          </w:tcPr>
          <w:p w:rsidR="009F06F6" w:rsidRDefault="009F06F6" w:rsidP="000B66A0">
            <w:r>
              <w:t>3.4.5.1.2   Science Data Product Request [SOC-531]</w:t>
            </w:r>
          </w:p>
        </w:tc>
        <w:tc>
          <w:tcPr>
            <w:tcW w:w="1710" w:type="dxa"/>
          </w:tcPr>
          <w:p w:rsidR="009F06F6" w:rsidRDefault="009F06F6" w:rsidP="000B66A0">
            <w:r>
              <w:t>Test</w:t>
            </w:r>
          </w:p>
        </w:tc>
      </w:tr>
      <w:tr w:rsidR="009F06F6" w:rsidTr="000B66A0">
        <w:tc>
          <w:tcPr>
            <w:tcW w:w="3888" w:type="dxa"/>
          </w:tcPr>
          <w:p w:rsidR="009F06F6" w:rsidRDefault="009F06F6" w:rsidP="000B66A0">
            <w:r>
              <w:t>7.1.8.21 Support Guest User Account</w:t>
            </w:r>
          </w:p>
          <w:p w:rsidR="009F06F6" w:rsidRDefault="009F06F6" w:rsidP="000B66A0">
            <w:pPr>
              <w:widowControl w:val="0"/>
            </w:pPr>
            <w:r>
              <w:t>[DMS-354]</w:t>
            </w:r>
          </w:p>
        </w:tc>
        <w:tc>
          <w:tcPr>
            <w:tcW w:w="3960" w:type="dxa"/>
          </w:tcPr>
          <w:p w:rsidR="009F06F6" w:rsidRDefault="009F06F6" w:rsidP="000B66A0">
            <w:r>
              <w:t>3.4.5.1.2   Science Data Product Request [SOC-531]</w:t>
            </w:r>
          </w:p>
        </w:tc>
        <w:tc>
          <w:tcPr>
            <w:tcW w:w="1710" w:type="dxa"/>
          </w:tcPr>
          <w:p w:rsidR="009F06F6" w:rsidRDefault="009F06F6" w:rsidP="000B66A0">
            <w:r>
              <w:t>Test</w:t>
            </w:r>
          </w:p>
        </w:tc>
      </w:tr>
      <w:tr w:rsidR="009F06F6" w:rsidTr="000B66A0">
        <w:tc>
          <w:tcPr>
            <w:tcW w:w="3888" w:type="dxa"/>
          </w:tcPr>
          <w:p w:rsidR="009F06F6" w:rsidRDefault="009F06F6" w:rsidP="000B66A0">
            <w:r>
              <w:t>7.1.8.22 No Proprietary Data for Guest Users</w:t>
            </w:r>
          </w:p>
          <w:p w:rsidR="009F06F6" w:rsidRDefault="009F06F6" w:rsidP="000B66A0">
            <w:pPr>
              <w:widowControl w:val="0"/>
            </w:pPr>
            <w:r>
              <w:t>[DMS-356]</w:t>
            </w:r>
          </w:p>
        </w:tc>
        <w:tc>
          <w:tcPr>
            <w:tcW w:w="3960" w:type="dxa"/>
          </w:tcPr>
          <w:p w:rsidR="009F06F6" w:rsidRDefault="009F06F6" w:rsidP="000B66A0">
            <w:r>
              <w:t>3.4.5.1.2   Science Data Product Request [SOC-531]</w:t>
            </w:r>
          </w:p>
        </w:tc>
        <w:tc>
          <w:tcPr>
            <w:tcW w:w="1710" w:type="dxa"/>
          </w:tcPr>
          <w:p w:rsidR="009F06F6" w:rsidRDefault="009F06F6" w:rsidP="000B66A0">
            <w:r>
              <w:t>Test</w:t>
            </w:r>
          </w:p>
        </w:tc>
      </w:tr>
      <w:tr w:rsidR="009F06F6" w:rsidTr="000B66A0">
        <w:tc>
          <w:tcPr>
            <w:tcW w:w="3888" w:type="dxa"/>
          </w:tcPr>
          <w:p w:rsidR="009F06F6" w:rsidRDefault="009F06F6" w:rsidP="000B66A0">
            <w:r>
              <w:t>7.1.8.23 Provide Access to Level-4 Data Products</w:t>
            </w:r>
          </w:p>
          <w:p w:rsidR="009F06F6" w:rsidRDefault="009F06F6" w:rsidP="000B66A0">
            <w:pPr>
              <w:widowControl w:val="0"/>
            </w:pPr>
            <w:r>
              <w:t>[DMS-357]</w:t>
            </w:r>
          </w:p>
        </w:tc>
        <w:tc>
          <w:tcPr>
            <w:tcW w:w="3960" w:type="dxa"/>
          </w:tcPr>
          <w:p w:rsidR="009F06F6" w:rsidRDefault="009F06F6" w:rsidP="000B66A0">
            <w:r>
              <w:t>3.4.1.2.1.5   Science Data Product Access [SOC-546]</w:t>
            </w:r>
          </w:p>
        </w:tc>
        <w:tc>
          <w:tcPr>
            <w:tcW w:w="1710" w:type="dxa"/>
          </w:tcPr>
          <w:p w:rsidR="009F06F6" w:rsidRDefault="009F06F6" w:rsidP="000B66A0">
            <w:r>
              <w:t>Test</w:t>
            </w:r>
          </w:p>
        </w:tc>
      </w:tr>
      <w:tr w:rsidR="009F06F6" w:rsidTr="000B66A0">
        <w:tc>
          <w:tcPr>
            <w:tcW w:w="3888" w:type="dxa"/>
          </w:tcPr>
          <w:p w:rsidR="009F06F6" w:rsidRDefault="009F06F6" w:rsidP="000B66A0">
            <w:r>
              <w:t>7.1.8.24 Host Level-4 Data Products</w:t>
            </w:r>
          </w:p>
          <w:p w:rsidR="009F06F6" w:rsidRDefault="009F06F6" w:rsidP="000B66A0">
            <w:pPr>
              <w:widowControl w:val="0"/>
            </w:pPr>
            <w:r>
              <w:t>[DMS-358]</w:t>
            </w:r>
          </w:p>
        </w:tc>
        <w:tc>
          <w:tcPr>
            <w:tcW w:w="3960" w:type="dxa"/>
          </w:tcPr>
          <w:p w:rsidR="009F06F6" w:rsidRDefault="009F06F6" w:rsidP="000B66A0">
            <w:r>
              <w:t>3.4.1.2.1.5   Science Data Product Access [SOC-546]</w:t>
            </w:r>
          </w:p>
        </w:tc>
        <w:tc>
          <w:tcPr>
            <w:tcW w:w="1710" w:type="dxa"/>
          </w:tcPr>
          <w:p w:rsidR="009F06F6" w:rsidRDefault="009F06F6" w:rsidP="000B66A0">
            <w:r>
              <w:t>Test</w:t>
            </w:r>
          </w:p>
        </w:tc>
      </w:tr>
      <w:tr w:rsidR="009F06F6" w:rsidTr="000B66A0">
        <w:tc>
          <w:tcPr>
            <w:tcW w:w="3888" w:type="dxa"/>
          </w:tcPr>
          <w:p w:rsidR="009F06F6" w:rsidRDefault="009F06F6" w:rsidP="000B66A0">
            <w:r>
              <w:t>7.1.8.25 Follow MAST Guidelines</w:t>
            </w:r>
          </w:p>
          <w:p w:rsidR="009F06F6" w:rsidRDefault="009F06F6" w:rsidP="000B66A0">
            <w:pPr>
              <w:widowControl w:val="0"/>
            </w:pPr>
            <w:r>
              <w:t>[DMS-359]</w:t>
            </w:r>
          </w:p>
        </w:tc>
        <w:tc>
          <w:tcPr>
            <w:tcW w:w="3960" w:type="dxa"/>
          </w:tcPr>
          <w:p w:rsidR="009F06F6" w:rsidRDefault="009F06F6" w:rsidP="000B66A0">
            <w:r>
              <w:t>3.4.1.2.1.5   Science Data Product Access [SOC-546]</w:t>
            </w:r>
          </w:p>
        </w:tc>
        <w:tc>
          <w:tcPr>
            <w:tcW w:w="1710" w:type="dxa"/>
          </w:tcPr>
          <w:p w:rsidR="009F06F6" w:rsidRDefault="009F06F6" w:rsidP="000B66A0">
            <w:r>
              <w:t>Analysis</w:t>
            </w:r>
          </w:p>
        </w:tc>
      </w:tr>
      <w:tr w:rsidR="009F06F6" w:rsidTr="000B66A0">
        <w:tc>
          <w:tcPr>
            <w:tcW w:w="3888" w:type="dxa"/>
          </w:tcPr>
          <w:p w:rsidR="009F06F6" w:rsidRDefault="009F06F6" w:rsidP="000B66A0">
            <w:r>
              <w:t>7.1.9.1 Electronic Availability to PIs</w:t>
            </w:r>
          </w:p>
          <w:p w:rsidR="009F06F6" w:rsidRDefault="009F06F6" w:rsidP="000B66A0">
            <w:pPr>
              <w:widowControl w:val="0"/>
            </w:pPr>
            <w:r>
              <w:t>[DMS-223]</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7.1.9.2 Distribute Science Data Products</w:t>
            </w:r>
          </w:p>
          <w:p w:rsidR="009F06F6" w:rsidRDefault="009F06F6" w:rsidP="000B66A0">
            <w:pPr>
              <w:widowControl w:val="0"/>
            </w:pPr>
            <w:r>
              <w:t>[DMS-224]</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 Distribute Uncalibrated and/or Calibrated Data</w:t>
            </w:r>
          </w:p>
          <w:p w:rsidR="009F06F6" w:rsidRDefault="009F06F6" w:rsidP="000B66A0">
            <w:pPr>
              <w:widowControl w:val="0"/>
            </w:pPr>
            <w:r>
              <w:t>[DMS-207]</w:t>
            </w:r>
          </w:p>
        </w:tc>
        <w:tc>
          <w:tcPr>
            <w:tcW w:w="3960" w:type="dxa"/>
          </w:tcPr>
          <w:p w:rsidR="009F06F6" w:rsidRDefault="009F06F6" w:rsidP="000B66A0">
            <w:r>
              <w:t>3.4.5.1.1   Retrieval of Uncalibrated Data [SOC-1546]</w:t>
            </w:r>
          </w:p>
        </w:tc>
        <w:tc>
          <w:tcPr>
            <w:tcW w:w="1710" w:type="dxa"/>
          </w:tcPr>
          <w:p w:rsidR="009F06F6" w:rsidRDefault="009F06F6" w:rsidP="000B66A0">
            <w:r>
              <w:t>Test</w:t>
            </w:r>
          </w:p>
        </w:tc>
      </w:tr>
      <w:tr w:rsidR="009F06F6" w:rsidTr="000B66A0">
        <w:tc>
          <w:tcPr>
            <w:tcW w:w="3888" w:type="dxa"/>
          </w:tcPr>
          <w:p w:rsidR="009F06F6" w:rsidRDefault="009F06F6" w:rsidP="000B66A0">
            <w:r>
              <w:t>7.1.9.4 Distribute Calibration Reference Data</w:t>
            </w:r>
          </w:p>
          <w:p w:rsidR="009F06F6" w:rsidRDefault="009F06F6" w:rsidP="000B66A0">
            <w:pPr>
              <w:widowControl w:val="0"/>
            </w:pPr>
            <w:r>
              <w:t>[DMS-226]</w:t>
            </w:r>
          </w:p>
        </w:tc>
        <w:tc>
          <w:tcPr>
            <w:tcW w:w="3960" w:type="dxa"/>
          </w:tcPr>
          <w:p w:rsidR="009F06F6" w:rsidRDefault="009F06F6" w:rsidP="000B66A0">
            <w:r>
              <w:t>3.4.5.1.5   Retrieve Calibration Reference Data [SOC-525]</w:t>
            </w:r>
          </w:p>
        </w:tc>
        <w:tc>
          <w:tcPr>
            <w:tcW w:w="1710" w:type="dxa"/>
          </w:tcPr>
          <w:p w:rsidR="009F06F6" w:rsidRDefault="009F06F6" w:rsidP="000B66A0">
            <w:r>
              <w:t>Test</w:t>
            </w:r>
          </w:p>
        </w:tc>
      </w:tr>
      <w:tr w:rsidR="009F06F6" w:rsidTr="000B66A0">
        <w:tc>
          <w:tcPr>
            <w:tcW w:w="3888" w:type="dxa"/>
          </w:tcPr>
          <w:p w:rsidR="009F06F6" w:rsidRDefault="009F06F6" w:rsidP="000B66A0">
            <w:r>
              <w:t>7.1.9.5 Distribute Recorded Engineering Data</w:t>
            </w:r>
          </w:p>
          <w:p w:rsidR="009F06F6" w:rsidRDefault="009F06F6" w:rsidP="000B66A0">
            <w:pPr>
              <w:widowControl w:val="0"/>
            </w:pPr>
            <w:r>
              <w:t>[DMS-217]</w:t>
            </w:r>
          </w:p>
        </w:tc>
        <w:tc>
          <w:tcPr>
            <w:tcW w:w="3960" w:type="dxa"/>
          </w:tcPr>
          <w:p w:rsidR="009F06F6" w:rsidRDefault="009F06F6" w:rsidP="000B66A0">
            <w:r>
              <w:t>3.4.4.1.4   Retrieval of Raw Engineering Data [SOC-1902]</w:t>
            </w:r>
          </w:p>
        </w:tc>
        <w:tc>
          <w:tcPr>
            <w:tcW w:w="1710" w:type="dxa"/>
          </w:tcPr>
          <w:p w:rsidR="009F06F6" w:rsidRDefault="009F06F6" w:rsidP="000B66A0">
            <w:r>
              <w:t>Test</w:t>
            </w:r>
          </w:p>
        </w:tc>
      </w:tr>
      <w:tr w:rsidR="009F06F6" w:rsidTr="000B66A0">
        <w:tc>
          <w:tcPr>
            <w:tcW w:w="3888" w:type="dxa"/>
          </w:tcPr>
          <w:p w:rsidR="009F06F6" w:rsidRDefault="009F06F6" w:rsidP="000B66A0">
            <w:r>
              <w:t>7.1.9.6 Distribute Recorded Engineering Data for Life of Mission</w:t>
            </w:r>
          </w:p>
          <w:p w:rsidR="009F06F6" w:rsidRDefault="009F06F6" w:rsidP="000B66A0">
            <w:pPr>
              <w:widowControl w:val="0"/>
            </w:pPr>
            <w:r>
              <w:t>[DMS-219]</w:t>
            </w:r>
          </w:p>
        </w:tc>
        <w:tc>
          <w:tcPr>
            <w:tcW w:w="3960" w:type="dxa"/>
          </w:tcPr>
          <w:p w:rsidR="009F06F6" w:rsidRDefault="009F06F6" w:rsidP="000B66A0">
            <w:r>
              <w:t>3.4.4.3.6   Engineering Archive Lifetime [SOC-3349]</w:t>
            </w:r>
          </w:p>
        </w:tc>
        <w:tc>
          <w:tcPr>
            <w:tcW w:w="1710" w:type="dxa"/>
          </w:tcPr>
          <w:p w:rsidR="009F06F6" w:rsidRDefault="009F06F6" w:rsidP="000B66A0">
            <w:r>
              <w:t>Analysis</w:t>
            </w:r>
          </w:p>
        </w:tc>
      </w:tr>
      <w:tr w:rsidR="009F06F6" w:rsidTr="000B66A0">
        <w:tc>
          <w:tcPr>
            <w:tcW w:w="3888" w:type="dxa"/>
          </w:tcPr>
          <w:p w:rsidR="009F06F6" w:rsidRDefault="009F06F6" w:rsidP="000B66A0">
            <w:r>
              <w:t>7.1.9.7 Recorded Engineering Data Distribution Performance</w:t>
            </w:r>
          </w:p>
          <w:p w:rsidR="009F06F6" w:rsidRDefault="009F06F6" w:rsidP="000B66A0">
            <w:pPr>
              <w:widowControl w:val="0"/>
            </w:pPr>
            <w:r>
              <w:t>[DMS-220]</w:t>
            </w:r>
          </w:p>
        </w:tc>
        <w:tc>
          <w:tcPr>
            <w:tcW w:w="3960" w:type="dxa"/>
          </w:tcPr>
          <w:p w:rsidR="009F06F6" w:rsidRDefault="009F06F6" w:rsidP="000B66A0">
            <w:r>
              <w:t>3.4.4.3.7   Archived Engineering Data Retrieval Time [SOC-2460]</w:t>
            </w:r>
          </w:p>
        </w:tc>
        <w:tc>
          <w:tcPr>
            <w:tcW w:w="1710" w:type="dxa"/>
          </w:tcPr>
          <w:p w:rsidR="009F06F6" w:rsidRDefault="009F06F6" w:rsidP="000B66A0">
            <w:r>
              <w:t>Analysis</w:t>
            </w:r>
          </w:p>
        </w:tc>
      </w:tr>
      <w:tr w:rsidR="009F06F6" w:rsidTr="000B66A0">
        <w:tc>
          <w:tcPr>
            <w:tcW w:w="3888" w:type="dxa"/>
          </w:tcPr>
          <w:p w:rsidR="009F06F6" w:rsidRDefault="009F06F6" w:rsidP="000B66A0">
            <w:r>
              <w:t>7.1.9.8 Electronic Distribution</w:t>
            </w:r>
          </w:p>
          <w:p w:rsidR="009F06F6" w:rsidRDefault="009F06F6" w:rsidP="000B66A0">
            <w:pPr>
              <w:widowControl w:val="0"/>
            </w:pPr>
            <w:r>
              <w:t>[DMS-228]</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7.1.9.9 Removable Media Distribution</w:t>
            </w:r>
          </w:p>
          <w:p w:rsidR="009F06F6" w:rsidRDefault="009F06F6" w:rsidP="000B66A0">
            <w:pPr>
              <w:widowControl w:val="0"/>
            </w:pPr>
            <w:r>
              <w:t>[DMS-447]</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7.1.9.10 Distribution Mechanism Operator Override</w:t>
            </w:r>
          </w:p>
          <w:p w:rsidR="009F06F6" w:rsidRDefault="009F06F6" w:rsidP="000B66A0">
            <w:pPr>
              <w:widowControl w:val="0"/>
            </w:pPr>
            <w:r>
              <w:t>[DMS-448]</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7.1.9.11 Unique Identifier for Archive Request</w:t>
            </w:r>
          </w:p>
          <w:p w:rsidR="009F06F6" w:rsidRDefault="009F06F6" w:rsidP="000B66A0">
            <w:pPr>
              <w:widowControl w:val="0"/>
            </w:pPr>
            <w:r>
              <w:t>[DMS-361]</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7.1.9.12 Distribution Request History</w:t>
            </w:r>
          </w:p>
          <w:p w:rsidR="009F06F6" w:rsidRDefault="009F06F6" w:rsidP="000B66A0">
            <w:pPr>
              <w:widowControl w:val="0"/>
            </w:pPr>
            <w:r>
              <w:t>[DMS-362]</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7.1.9.13 Regulate Single User Resources</w:t>
            </w:r>
          </w:p>
          <w:p w:rsidR="009F06F6" w:rsidRDefault="009F06F6" w:rsidP="000B66A0">
            <w:pPr>
              <w:widowControl w:val="0"/>
            </w:pPr>
            <w:r>
              <w:t>[DMS-363]</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7.1.9.14 Distribution Priority</w:t>
            </w:r>
          </w:p>
          <w:p w:rsidR="009F06F6" w:rsidRDefault="009F06F6" w:rsidP="000B66A0">
            <w:pPr>
              <w:widowControl w:val="0"/>
            </w:pPr>
            <w:r>
              <w:t>[DMS-452]</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7.1.9.15 Pause Archive Request</w:t>
            </w:r>
          </w:p>
          <w:p w:rsidR="009F06F6" w:rsidRDefault="009F06F6" w:rsidP="000B66A0">
            <w:pPr>
              <w:widowControl w:val="0"/>
            </w:pPr>
            <w:r>
              <w:t>[DMS-364]</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7.1.9.16 Resume Archive Request</w:t>
            </w:r>
          </w:p>
          <w:p w:rsidR="009F06F6" w:rsidRDefault="009F06F6" w:rsidP="000B66A0">
            <w:pPr>
              <w:widowControl w:val="0"/>
            </w:pPr>
            <w:r>
              <w:t>[DMS-365]</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7.1.9.17 Terminate Archive Request</w:t>
            </w:r>
          </w:p>
          <w:p w:rsidR="009F06F6" w:rsidRDefault="009F06F6" w:rsidP="000B66A0">
            <w:pPr>
              <w:widowControl w:val="0"/>
            </w:pPr>
            <w:r>
              <w:t>[DMS-366]</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7.1.9.18 Restart Archive Request</w:t>
            </w:r>
          </w:p>
          <w:p w:rsidR="009F06F6" w:rsidRDefault="009F06F6" w:rsidP="000B66A0">
            <w:pPr>
              <w:widowControl w:val="0"/>
            </w:pPr>
            <w:r>
              <w:t>[DMS-367]</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7.1.9.19 Flush Terminated Request</w:t>
            </w:r>
          </w:p>
          <w:p w:rsidR="009F06F6" w:rsidRDefault="009F06F6" w:rsidP="000B66A0">
            <w:pPr>
              <w:widowControl w:val="0"/>
            </w:pPr>
            <w:r>
              <w:t>[DMS-368]</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7.1.9.20 Partial Archive Request Failure</w:t>
            </w:r>
          </w:p>
          <w:p w:rsidR="009F06F6" w:rsidRDefault="009F06F6" w:rsidP="000B66A0">
            <w:pPr>
              <w:widowControl w:val="0"/>
            </w:pPr>
            <w:r>
              <w:t>[DMS-369]</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7.1.9.21 Archive Request Transmission Error</w:t>
            </w:r>
          </w:p>
          <w:p w:rsidR="009F06F6" w:rsidRDefault="009F06F6" w:rsidP="000B66A0">
            <w:pPr>
              <w:widowControl w:val="0"/>
            </w:pPr>
            <w:r>
              <w:t>[DMS-370]</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7.1.9.22 Requests State Saved on Halt</w:t>
            </w:r>
          </w:p>
          <w:p w:rsidR="009F06F6" w:rsidRDefault="009F06F6" w:rsidP="000B66A0">
            <w:pPr>
              <w:widowControl w:val="0"/>
            </w:pPr>
            <w:r>
              <w:t>[DMS-371]</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7.1.9.23 Report Distribution Fault Conditions</w:t>
            </w:r>
          </w:p>
          <w:p w:rsidR="009F06F6" w:rsidRDefault="009F06F6" w:rsidP="000B66A0">
            <w:pPr>
              <w:widowControl w:val="0"/>
            </w:pPr>
            <w:r>
              <w:t>[DMS-372]</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7.1.9.24 Successful Request Submission Notification</w:t>
            </w:r>
          </w:p>
          <w:p w:rsidR="009F06F6" w:rsidRDefault="009F06F6" w:rsidP="000B66A0">
            <w:pPr>
              <w:widowControl w:val="0"/>
            </w:pPr>
            <w:r>
              <w:t>[DMS-374]</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7.1.9.25 Request Status Link</w:t>
            </w:r>
          </w:p>
          <w:p w:rsidR="009F06F6" w:rsidRDefault="009F06F6" w:rsidP="000B66A0">
            <w:pPr>
              <w:widowControl w:val="0"/>
            </w:pPr>
            <w:r>
              <w:t>[DMS-373]</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7.1.9.26 Request Success Notification</w:t>
            </w:r>
          </w:p>
          <w:p w:rsidR="009F06F6" w:rsidRDefault="009F06F6" w:rsidP="000B66A0">
            <w:pPr>
              <w:widowControl w:val="0"/>
            </w:pPr>
            <w:r>
              <w:t>[DMS-375]</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7.1.9.27 Unsuccessful Request Notification</w:t>
            </w:r>
          </w:p>
          <w:p w:rsidR="009F06F6" w:rsidRDefault="009F06F6" w:rsidP="000B66A0">
            <w:pPr>
              <w:widowControl w:val="0"/>
            </w:pPr>
            <w:r>
              <w:t>[DMS-376]</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 xml:space="preserve">7.1.9.28 Distribution Request </w:t>
            </w:r>
            <w:r>
              <w:lastRenderedPageBreak/>
              <w:t>Authentication</w:t>
            </w:r>
          </w:p>
          <w:p w:rsidR="009F06F6" w:rsidRDefault="009F06F6" w:rsidP="000B66A0">
            <w:pPr>
              <w:widowControl w:val="0"/>
            </w:pPr>
            <w:r>
              <w:t>[DMS-377]</w:t>
            </w:r>
          </w:p>
        </w:tc>
        <w:tc>
          <w:tcPr>
            <w:tcW w:w="3960" w:type="dxa"/>
          </w:tcPr>
          <w:p w:rsidR="009F06F6" w:rsidRDefault="009F06F6" w:rsidP="000B66A0">
            <w:r>
              <w:lastRenderedPageBreak/>
              <w:t xml:space="preserve">3.4.5.1.4   Retrieval of Science Data </w:t>
            </w:r>
            <w:r>
              <w:lastRenderedPageBreak/>
              <w:t>Products [SOC-1587]</w:t>
            </w:r>
          </w:p>
        </w:tc>
        <w:tc>
          <w:tcPr>
            <w:tcW w:w="1710" w:type="dxa"/>
          </w:tcPr>
          <w:p w:rsidR="009F06F6" w:rsidRDefault="009F06F6" w:rsidP="000B66A0">
            <w:r>
              <w:lastRenderedPageBreak/>
              <w:t>Test</w:t>
            </w:r>
          </w:p>
        </w:tc>
      </w:tr>
      <w:tr w:rsidR="009F06F6" w:rsidTr="000B66A0">
        <w:tc>
          <w:tcPr>
            <w:tcW w:w="3888" w:type="dxa"/>
          </w:tcPr>
          <w:p w:rsidR="009F06F6" w:rsidRDefault="009F06F6" w:rsidP="000B66A0">
            <w:r>
              <w:lastRenderedPageBreak/>
              <w:t>7.1.9.29 Distribution to Unregistered Users</w:t>
            </w:r>
          </w:p>
          <w:p w:rsidR="009F06F6" w:rsidRDefault="009F06F6" w:rsidP="000B66A0">
            <w:pPr>
              <w:widowControl w:val="0"/>
            </w:pPr>
            <w:r>
              <w:t>[DMS-378]</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7.1.9.30 Validate Delivery Information</w:t>
            </w:r>
          </w:p>
          <w:p w:rsidR="009F06F6" w:rsidRDefault="009F06F6" w:rsidP="000B66A0">
            <w:pPr>
              <w:widowControl w:val="0"/>
            </w:pPr>
            <w:r>
              <w:t>[DMS-379]</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7.1.9.31 Retrieve Latest Version</w:t>
            </w:r>
          </w:p>
          <w:p w:rsidR="009F06F6" w:rsidRDefault="009F06F6" w:rsidP="000B66A0">
            <w:pPr>
              <w:widowControl w:val="0"/>
            </w:pPr>
            <w:r>
              <w:t>[DMS-380]</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7.1.9.32 Override Default Retrieval Version</w:t>
            </w:r>
          </w:p>
          <w:p w:rsidR="009F06F6" w:rsidRDefault="009F06F6" w:rsidP="000B66A0">
            <w:pPr>
              <w:widowControl w:val="0"/>
            </w:pPr>
            <w:r>
              <w:t>[DMS-381]</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7.1.9.33 Deliver File in same Form</w:t>
            </w:r>
          </w:p>
          <w:p w:rsidR="009F06F6" w:rsidRDefault="009F06F6" w:rsidP="000B66A0">
            <w:pPr>
              <w:widowControl w:val="0"/>
            </w:pPr>
            <w:r>
              <w:t>[DMS-660]</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7.1.9.34 Distribution Modes</w:t>
            </w:r>
          </w:p>
          <w:p w:rsidR="009F06F6" w:rsidRDefault="009F06F6" w:rsidP="000B66A0">
            <w:pPr>
              <w:widowControl w:val="0"/>
            </w:pPr>
            <w:r>
              <w:t>[DMS-382]</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7.1.9.35 Distribution Manifest</w:t>
            </w:r>
          </w:p>
          <w:p w:rsidR="009F06F6" w:rsidRDefault="009F06F6" w:rsidP="000B66A0">
            <w:pPr>
              <w:widowControl w:val="0"/>
            </w:pPr>
            <w:r>
              <w:t>[DMS-383]</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7.1.9.36 User Directory Structure</w:t>
            </w:r>
          </w:p>
          <w:p w:rsidR="009F06F6" w:rsidRDefault="009F06F6" w:rsidP="000B66A0">
            <w:pPr>
              <w:widowControl w:val="0"/>
            </w:pPr>
            <w:r>
              <w:t>[DMS-384]</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7.1.9.37 File Compression for Data Transfer</w:t>
            </w:r>
          </w:p>
          <w:p w:rsidR="009F06F6" w:rsidRDefault="009F06F6" w:rsidP="000B66A0">
            <w:pPr>
              <w:widowControl w:val="0"/>
            </w:pPr>
            <w:r>
              <w:t>[DMS-385]</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7.1.9.38 Packaging of Files for Transfer</w:t>
            </w:r>
          </w:p>
          <w:p w:rsidR="009F06F6" w:rsidRDefault="009F06F6" w:rsidP="000B66A0">
            <w:pPr>
              <w:widowControl w:val="0"/>
            </w:pPr>
            <w:r>
              <w:t>[DMS-386]</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7.1.9.39 Distribution Options in Notification</w:t>
            </w:r>
          </w:p>
          <w:p w:rsidR="009F06F6" w:rsidRDefault="009F06F6" w:rsidP="000B66A0">
            <w:pPr>
              <w:widowControl w:val="0"/>
            </w:pPr>
            <w:r>
              <w:t>[DMS-387]</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7.1.9.40 Direct Access to Public Data</w:t>
            </w:r>
          </w:p>
          <w:p w:rsidR="009F06F6" w:rsidRDefault="009F06F6" w:rsidP="000B66A0">
            <w:pPr>
              <w:widowControl w:val="0"/>
            </w:pPr>
            <w:r>
              <w:t>[DMS-388]</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7.1.9.41 Secure Proprietary Data</w:t>
            </w:r>
          </w:p>
          <w:p w:rsidR="009F06F6" w:rsidRDefault="009F06F6" w:rsidP="000B66A0">
            <w:pPr>
              <w:widowControl w:val="0"/>
            </w:pPr>
            <w:r>
              <w:t>[DMS-389]</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7.1.9.42 Flat Directory Structure for SFTP Push</w:t>
            </w:r>
          </w:p>
          <w:p w:rsidR="009F06F6" w:rsidRDefault="009F06F6" w:rsidP="000B66A0">
            <w:pPr>
              <w:widowControl w:val="0"/>
            </w:pPr>
            <w:r>
              <w:t>[DMS-390]</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7.1.9.43 DVD Format</w:t>
            </w:r>
          </w:p>
          <w:p w:rsidR="009F06F6" w:rsidRDefault="009F06F6" w:rsidP="000B66A0">
            <w:pPr>
              <w:widowControl w:val="0"/>
            </w:pPr>
            <w:r>
              <w:t>[DMS-391]</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7.1.9.44 No Split Data Sets between Media</w:t>
            </w:r>
          </w:p>
          <w:p w:rsidR="009F06F6" w:rsidRDefault="009F06F6" w:rsidP="000B66A0">
            <w:pPr>
              <w:widowControl w:val="0"/>
            </w:pPr>
            <w:r>
              <w:t>[DMS-392]</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7.1.9.45 Labels for Each Piece of Media</w:t>
            </w:r>
          </w:p>
          <w:p w:rsidR="009F06F6" w:rsidRDefault="009F06F6" w:rsidP="000B66A0">
            <w:pPr>
              <w:widowControl w:val="0"/>
            </w:pPr>
            <w:r>
              <w:t>[DMS-393]</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7.1.9.46 Media Label Specification</w:t>
            </w:r>
          </w:p>
          <w:p w:rsidR="009F06F6" w:rsidRDefault="009F06F6" w:rsidP="000B66A0">
            <w:pPr>
              <w:widowControl w:val="0"/>
            </w:pPr>
            <w:r>
              <w:t>[DMS-394]</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7.1.9.47 Number Pieces of Media</w:t>
            </w:r>
          </w:p>
          <w:p w:rsidR="009F06F6" w:rsidRDefault="009F06F6" w:rsidP="000B66A0">
            <w:pPr>
              <w:widowControl w:val="0"/>
            </w:pPr>
            <w:r>
              <w:t>[DMS-395]</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7.1.9.48 Shipping Labels</w:t>
            </w:r>
          </w:p>
          <w:p w:rsidR="009F06F6" w:rsidRDefault="009F06F6" w:rsidP="000B66A0">
            <w:pPr>
              <w:widowControl w:val="0"/>
            </w:pPr>
            <w:r>
              <w:t>[DMS-397]</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7.1.9.49 Shipping Label Information</w:t>
            </w:r>
          </w:p>
          <w:p w:rsidR="009F06F6" w:rsidRDefault="009F06F6" w:rsidP="000B66A0">
            <w:pPr>
              <w:widowControl w:val="0"/>
            </w:pPr>
            <w:r>
              <w:t>[DMS-398]</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7.1.9.50 Distribution Performance to External Users</w:t>
            </w:r>
          </w:p>
          <w:p w:rsidR="009F06F6" w:rsidRDefault="009F06F6" w:rsidP="000B66A0">
            <w:pPr>
              <w:widowControl w:val="0"/>
            </w:pPr>
            <w:r>
              <w:t>[DMS-229]</w:t>
            </w:r>
          </w:p>
        </w:tc>
        <w:tc>
          <w:tcPr>
            <w:tcW w:w="3960" w:type="dxa"/>
          </w:tcPr>
          <w:p w:rsidR="009F06F6" w:rsidRDefault="009F06F6" w:rsidP="000B66A0">
            <w:r>
              <w:t>3.4.5.3.4   Science Data Product Volume [SOC-559]</w:t>
            </w:r>
          </w:p>
        </w:tc>
        <w:tc>
          <w:tcPr>
            <w:tcW w:w="1710" w:type="dxa"/>
          </w:tcPr>
          <w:p w:rsidR="009F06F6" w:rsidRDefault="009F06F6" w:rsidP="000B66A0">
            <w:r>
              <w:t>Analysis</w:t>
            </w:r>
          </w:p>
        </w:tc>
      </w:tr>
      <w:tr w:rsidR="009F06F6" w:rsidTr="000B66A0">
        <w:tc>
          <w:tcPr>
            <w:tcW w:w="3888" w:type="dxa"/>
          </w:tcPr>
          <w:p w:rsidR="009F06F6" w:rsidRDefault="009F06F6" w:rsidP="000B66A0">
            <w:r>
              <w:t>7.1.9.51 Distribution Performance to Internal Users</w:t>
            </w:r>
          </w:p>
          <w:p w:rsidR="009F06F6" w:rsidRDefault="009F06F6" w:rsidP="000B66A0">
            <w:pPr>
              <w:widowControl w:val="0"/>
            </w:pPr>
            <w:r>
              <w:t>[DMS-360]</w:t>
            </w:r>
          </w:p>
        </w:tc>
        <w:tc>
          <w:tcPr>
            <w:tcW w:w="3960" w:type="dxa"/>
          </w:tcPr>
          <w:p w:rsidR="009F06F6" w:rsidRDefault="009F06F6" w:rsidP="000B66A0">
            <w:r>
              <w:t>3.4.5.3.4   Science Data Product Volume [SOC-559]</w:t>
            </w:r>
          </w:p>
        </w:tc>
        <w:tc>
          <w:tcPr>
            <w:tcW w:w="1710" w:type="dxa"/>
          </w:tcPr>
          <w:p w:rsidR="009F06F6" w:rsidRDefault="009F06F6" w:rsidP="000B66A0">
            <w:r>
              <w:t>Analysis</w:t>
            </w:r>
          </w:p>
        </w:tc>
      </w:tr>
      <w:tr w:rsidR="009F06F6" w:rsidTr="000B66A0">
        <w:tc>
          <w:tcPr>
            <w:tcW w:w="3888" w:type="dxa"/>
          </w:tcPr>
          <w:p w:rsidR="009F06F6" w:rsidRDefault="009F06F6" w:rsidP="000B66A0">
            <w:r>
              <w:t>7.1.9.52 Notification Message on Request Receipt</w:t>
            </w:r>
          </w:p>
          <w:p w:rsidR="009F06F6" w:rsidRDefault="009F06F6" w:rsidP="000B66A0">
            <w:pPr>
              <w:widowControl w:val="0"/>
            </w:pPr>
            <w:r>
              <w:t>[DMS-399]</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7.1.9.53 Notification Message on Failed Request Validation</w:t>
            </w:r>
          </w:p>
          <w:p w:rsidR="009F06F6" w:rsidRDefault="009F06F6" w:rsidP="000B66A0">
            <w:pPr>
              <w:widowControl w:val="0"/>
            </w:pPr>
            <w:r>
              <w:t>[DMS-400]</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7.1.9.54 Notification on Delivery Completion</w:t>
            </w:r>
          </w:p>
          <w:p w:rsidR="009F06F6" w:rsidRDefault="009F06F6" w:rsidP="000B66A0">
            <w:pPr>
              <w:widowControl w:val="0"/>
            </w:pPr>
            <w:r>
              <w:t>[DMS-401]</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7.1.9.55 Distribution to Other Archive Facility Performance</w:t>
            </w:r>
          </w:p>
          <w:p w:rsidR="009F06F6" w:rsidRDefault="009F06F6" w:rsidP="000B66A0">
            <w:pPr>
              <w:widowControl w:val="0"/>
            </w:pPr>
            <w:r>
              <w:t>[DMS-230]</w:t>
            </w:r>
          </w:p>
        </w:tc>
        <w:tc>
          <w:tcPr>
            <w:tcW w:w="3960" w:type="dxa"/>
          </w:tcPr>
          <w:p w:rsidR="009F06F6" w:rsidRDefault="009F06F6" w:rsidP="000B66A0">
            <w:r>
              <w:t>3.4.5.3.5   International Data Center Distribution Volume [SOC-1699]</w:t>
            </w:r>
          </w:p>
        </w:tc>
        <w:tc>
          <w:tcPr>
            <w:tcW w:w="1710" w:type="dxa"/>
          </w:tcPr>
          <w:p w:rsidR="009F06F6" w:rsidRDefault="009F06F6" w:rsidP="000B66A0">
            <w:r>
              <w:t>Analysis</w:t>
            </w:r>
          </w:p>
        </w:tc>
      </w:tr>
      <w:tr w:rsidR="009F06F6" w:rsidTr="000B66A0">
        <w:tc>
          <w:tcPr>
            <w:tcW w:w="3888" w:type="dxa"/>
          </w:tcPr>
          <w:p w:rsidR="009F06F6" w:rsidRDefault="009F06F6" w:rsidP="000B66A0">
            <w:r>
              <w:t>7.1.9.56 Push Data to Public Mirror Site</w:t>
            </w:r>
          </w:p>
          <w:p w:rsidR="009F06F6" w:rsidRDefault="009F06F6" w:rsidP="000B66A0">
            <w:pPr>
              <w:widowControl w:val="0"/>
            </w:pPr>
            <w:r>
              <w:t>[DMS-287]</w:t>
            </w:r>
          </w:p>
        </w:tc>
        <w:tc>
          <w:tcPr>
            <w:tcW w:w="3960" w:type="dxa"/>
          </w:tcPr>
          <w:p w:rsidR="009F06F6" w:rsidRDefault="009F06F6" w:rsidP="000B66A0">
            <w:r>
              <w:t>3.4.5.3.5   International Data Center Distribution Volume [SOC-1699]</w:t>
            </w:r>
          </w:p>
        </w:tc>
        <w:tc>
          <w:tcPr>
            <w:tcW w:w="1710" w:type="dxa"/>
          </w:tcPr>
          <w:p w:rsidR="009F06F6" w:rsidRDefault="009F06F6" w:rsidP="000B66A0">
            <w:r>
              <w:t>Test</w:t>
            </w:r>
          </w:p>
        </w:tc>
      </w:tr>
      <w:tr w:rsidR="009F06F6" w:rsidTr="000B66A0">
        <w:tc>
          <w:tcPr>
            <w:tcW w:w="3888" w:type="dxa"/>
          </w:tcPr>
          <w:p w:rsidR="009F06F6" w:rsidRDefault="009F06F6" w:rsidP="000B66A0">
            <w:r>
              <w:t>7.1.9.57 Push Data to Protected Mirror Site</w:t>
            </w:r>
          </w:p>
          <w:p w:rsidR="009F06F6" w:rsidRDefault="009F06F6" w:rsidP="000B66A0">
            <w:pPr>
              <w:widowControl w:val="0"/>
            </w:pPr>
            <w:r>
              <w:t>[DMS-288]</w:t>
            </w:r>
          </w:p>
        </w:tc>
        <w:tc>
          <w:tcPr>
            <w:tcW w:w="3960" w:type="dxa"/>
          </w:tcPr>
          <w:p w:rsidR="009F06F6" w:rsidRDefault="009F06F6" w:rsidP="000B66A0">
            <w:r>
              <w:t>3.4.5.3.5   International Data Center Distribution Volume [SOC-1699]</w:t>
            </w:r>
          </w:p>
        </w:tc>
        <w:tc>
          <w:tcPr>
            <w:tcW w:w="1710" w:type="dxa"/>
          </w:tcPr>
          <w:p w:rsidR="009F06F6" w:rsidRDefault="009F06F6" w:rsidP="000B66A0">
            <w:r>
              <w:t>Test</w:t>
            </w:r>
          </w:p>
        </w:tc>
      </w:tr>
      <w:tr w:rsidR="009F06F6" w:rsidTr="000B66A0">
        <w:tc>
          <w:tcPr>
            <w:tcW w:w="3888" w:type="dxa"/>
          </w:tcPr>
          <w:p w:rsidR="009F06F6" w:rsidRDefault="009F06F6" w:rsidP="000B66A0">
            <w:r>
              <w:t>7.1.9.58 Data Products to Mirror Site</w:t>
            </w:r>
          </w:p>
          <w:p w:rsidR="009F06F6" w:rsidRDefault="009F06F6" w:rsidP="000B66A0">
            <w:pPr>
              <w:widowControl w:val="0"/>
            </w:pPr>
            <w:r>
              <w:t>[DMS-286]</w:t>
            </w:r>
          </w:p>
        </w:tc>
        <w:tc>
          <w:tcPr>
            <w:tcW w:w="3960" w:type="dxa"/>
          </w:tcPr>
          <w:p w:rsidR="009F06F6" w:rsidRDefault="009F06F6" w:rsidP="000B66A0">
            <w:r>
              <w:t>3.4.5.3.5   International Data Center Distribution Volume [SOC-1699]</w:t>
            </w:r>
          </w:p>
        </w:tc>
        <w:tc>
          <w:tcPr>
            <w:tcW w:w="1710" w:type="dxa"/>
          </w:tcPr>
          <w:p w:rsidR="009F06F6" w:rsidRDefault="009F06F6" w:rsidP="000B66A0">
            <w:r>
              <w:t>Test</w:t>
            </w:r>
          </w:p>
        </w:tc>
      </w:tr>
      <w:tr w:rsidR="009F06F6" w:rsidTr="000B66A0">
        <w:tc>
          <w:tcPr>
            <w:tcW w:w="3888" w:type="dxa"/>
          </w:tcPr>
          <w:p w:rsidR="009F06F6" w:rsidRDefault="009F06F6" w:rsidP="000B66A0">
            <w:r>
              <w:t>7.1.9.59 Archive Catalog to Mirror Site</w:t>
            </w:r>
          </w:p>
          <w:p w:rsidR="009F06F6" w:rsidRDefault="009F06F6" w:rsidP="000B66A0">
            <w:pPr>
              <w:widowControl w:val="0"/>
            </w:pPr>
            <w:r>
              <w:t>[DMS-499]</w:t>
            </w:r>
          </w:p>
        </w:tc>
        <w:tc>
          <w:tcPr>
            <w:tcW w:w="3960" w:type="dxa"/>
          </w:tcPr>
          <w:p w:rsidR="009F06F6" w:rsidRDefault="009F06F6" w:rsidP="000B66A0">
            <w:r>
              <w:t>3.4.5.3.5   International Data Center Distribution Volume [SOC-1699]</w:t>
            </w:r>
          </w:p>
        </w:tc>
        <w:tc>
          <w:tcPr>
            <w:tcW w:w="1710" w:type="dxa"/>
          </w:tcPr>
          <w:p w:rsidR="009F06F6" w:rsidRDefault="009F06F6" w:rsidP="000B66A0">
            <w:r>
              <w:t>Test</w:t>
            </w:r>
          </w:p>
        </w:tc>
      </w:tr>
      <w:tr w:rsidR="009F06F6" w:rsidTr="000B66A0">
        <w:tc>
          <w:tcPr>
            <w:tcW w:w="3888" w:type="dxa"/>
          </w:tcPr>
          <w:p w:rsidR="009F06F6" w:rsidRDefault="009F06F6" w:rsidP="000B66A0">
            <w:r>
              <w:t>7.1.10.1 Proprietary Data Period</w:t>
            </w:r>
          </w:p>
          <w:p w:rsidR="009F06F6" w:rsidRDefault="009F06F6" w:rsidP="000B66A0">
            <w:pPr>
              <w:widowControl w:val="0"/>
            </w:pPr>
            <w:r>
              <w:t>[DMS-231]</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7.1.10.2 Default Proprietary Period</w:t>
            </w:r>
          </w:p>
          <w:p w:rsidR="009F06F6" w:rsidRDefault="009F06F6" w:rsidP="000B66A0">
            <w:pPr>
              <w:widowControl w:val="0"/>
            </w:pPr>
            <w:r>
              <w:t>[DMS-402]</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7.1.10.3 Modify Proprietary Period</w:t>
            </w:r>
          </w:p>
          <w:p w:rsidR="009F06F6" w:rsidRDefault="009F06F6" w:rsidP="000B66A0">
            <w:pPr>
              <w:widowControl w:val="0"/>
            </w:pPr>
            <w:r>
              <w:t>[DMS-403]</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7.1.10.4 Log Proprietary Period Modifications</w:t>
            </w:r>
          </w:p>
          <w:p w:rsidR="009F06F6" w:rsidRDefault="009F06F6" w:rsidP="000B66A0">
            <w:pPr>
              <w:widowControl w:val="0"/>
            </w:pPr>
            <w:r>
              <w:t>[DMS-404]</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7.1.10.5 Notification of Public Data</w:t>
            </w:r>
          </w:p>
          <w:p w:rsidR="009F06F6" w:rsidRDefault="009F06F6" w:rsidP="000B66A0">
            <w:pPr>
              <w:widowControl w:val="0"/>
            </w:pPr>
            <w:r>
              <w:t>[DMS-405]</w:t>
            </w:r>
          </w:p>
        </w:tc>
        <w:tc>
          <w:tcPr>
            <w:tcW w:w="3960" w:type="dxa"/>
          </w:tcPr>
          <w:p w:rsidR="009F06F6" w:rsidRDefault="009F06F6" w:rsidP="000B66A0">
            <w:r>
              <w:t>3.4.1.4.2   Proprietary Data Period [SOC-566]</w:t>
            </w:r>
          </w:p>
        </w:tc>
        <w:tc>
          <w:tcPr>
            <w:tcW w:w="1710" w:type="dxa"/>
          </w:tcPr>
          <w:p w:rsidR="009F06F6" w:rsidRDefault="009F06F6" w:rsidP="000B66A0">
            <w:r>
              <w:t>Inspection</w:t>
            </w:r>
          </w:p>
        </w:tc>
      </w:tr>
      <w:tr w:rsidR="009F06F6" w:rsidTr="000B66A0">
        <w:tc>
          <w:tcPr>
            <w:tcW w:w="3888" w:type="dxa"/>
          </w:tcPr>
          <w:p w:rsidR="009F06F6" w:rsidRDefault="009F06F6" w:rsidP="000B66A0">
            <w:r>
              <w:t>7.1.10.6 Recorded Engineering Data Access</w:t>
            </w:r>
          </w:p>
          <w:p w:rsidR="009F06F6" w:rsidRDefault="009F06F6" w:rsidP="000B66A0">
            <w:pPr>
              <w:widowControl w:val="0"/>
            </w:pPr>
            <w:r>
              <w:t>[DMS-355]</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7.1.10.7 Non-proprietary Data Access</w:t>
            </w:r>
          </w:p>
          <w:p w:rsidR="009F06F6" w:rsidRDefault="009F06F6" w:rsidP="000B66A0">
            <w:pPr>
              <w:widowControl w:val="0"/>
            </w:pPr>
            <w:r>
              <w:t>[DMS-232]</w:t>
            </w:r>
          </w:p>
        </w:tc>
        <w:tc>
          <w:tcPr>
            <w:tcW w:w="3960" w:type="dxa"/>
          </w:tcPr>
          <w:p w:rsidR="009F06F6" w:rsidRDefault="009F06F6" w:rsidP="000B66A0">
            <w:r>
              <w:t>3.4.5.2.1   Public Access to Non-Proprietary Science Data [SOC-32]</w:t>
            </w:r>
          </w:p>
        </w:tc>
        <w:tc>
          <w:tcPr>
            <w:tcW w:w="1710" w:type="dxa"/>
          </w:tcPr>
          <w:p w:rsidR="009F06F6" w:rsidRDefault="009F06F6" w:rsidP="000B66A0">
            <w:r>
              <w:t>Test</w:t>
            </w:r>
          </w:p>
        </w:tc>
      </w:tr>
      <w:tr w:rsidR="009F06F6" w:rsidTr="000B66A0">
        <w:tc>
          <w:tcPr>
            <w:tcW w:w="3888" w:type="dxa"/>
          </w:tcPr>
          <w:p w:rsidR="009F06F6" w:rsidRDefault="009F06F6" w:rsidP="000B66A0">
            <w:r>
              <w:t>7.1.10.8 Levels of Data Access</w:t>
            </w:r>
          </w:p>
          <w:p w:rsidR="009F06F6" w:rsidRDefault="009F06F6" w:rsidP="000B66A0">
            <w:pPr>
              <w:widowControl w:val="0"/>
            </w:pPr>
            <w:r>
              <w:t>[DMS-407]</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7.1.10.9 Modify Data Restriction</w:t>
            </w:r>
          </w:p>
          <w:p w:rsidR="009F06F6" w:rsidRDefault="009F06F6" w:rsidP="000B66A0">
            <w:pPr>
              <w:widowControl w:val="0"/>
            </w:pPr>
            <w:r>
              <w:t>[DMS-408]</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7.1.10.10 Log Data Restriction Modifications</w:t>
            </w:r>
          </w:p>
          <w:p w:rsidR="009F06F6" w:rsidRDefault="009F06F6" w:rsidP="000B66A0">
            <w:pPr>
              <w:widowControl w:val="0"/>
            </w:pPr>
            <w:r>
              <w:t>[DMS-409]</w:t>
            </w:r>
          </w:p>
        </w:tc>
        <w:tc>
          <w:tcPr>
            <w:tcW w:w="3960" w:type="dxa"/>
          </w:tcPr>
          <w:p w:rsidR="009F06F6" w:rsidRDefault="009F06F6" w:rsidP="000B66A0">
            <w:r>
              <w:t>3.4.1.4.2   Proprietary Data Period [SOC-566]</w:t>
            </w:r>
          </w:p>
        </w:tc>
        <w:tc>
          <w:tcPr>
            <w:tcW w:w="1710" w:type="dxa"/>
          </w:tcPr>
          <w:p w:rsidR="009F06F6" w:rsidRDefault="009F06F6" w:rsidP="000B66A0">
            <w:r>
              <w:t>Inspection</w:t>
            </w:r>
          </w:p>
        </w:tc>
      </w:tr>
      <w:tr w:rsidR="009F06F6" w:rsidTr="000B66A0">
        <w:tc>
          <w:tcPr>
            <w:tcW w:w="3888" w:type="dxa"/>
          </w:tcPr>
          <w:p w:rsidR="009F06F6" w:rsidRDefault="009F06F6" w:rsidP="000B66A0">
            <w:r>
              <w:t>7.1.10.11 Data Access Enforced by Distribution</w:t>
            </w:r>
          </w:p>
          <w:p w:rsidR="009F06F6" w:rsidRDefault="009F06F6" w:rsidP="000B66A0">
            <w:pPr>
              <w:widowControl w:val="0"/>
            </w:pPr>
            <w:r>
              <w:t>[DMS-410]</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7.1.10.12 Proprietary Data Retrieval</w:t>
            </w:r>
          </w:p>
          <w:p w:rsidR="009F06F6" w:rsidRDefault="009F06F6" w:rsidP="000B66A0">
            <w:pPr>
              <w:widowControl w:val="0"/>
            </w:pPr>
            <w:r>
              <w:t>[DMS-411]</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7.1.10.13 Notification of Attempt to Retrieve Proprietary Data</w:t>
            </w:r>
          </w:p>
          <w:p w:rsidR="009F06F6" w:rsidRDefault="009F06F6" w:rsidP="000B66A0">
            <w:pPr>
              <w:widowControl w:val="0"/>
            </w:pPr>
            <w:r>
              <w:t>[DMS-412]</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7.1.10.14 Notification on Request Submission</w:t>
            </w:r>
          </w:p>
          <w:p w:rsidR="009F06F6" w:rsidRDefault="009F06F6" w:rsidP="000B66A0">
            <w:pPr>
              <w:widowControl w:val="0"/>
            </w:pPr>
            <w:r>
              <w:t>[DMS-413]</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7.1.10.15 Indication of Proprietary Status</w:t>
            </w:r>
          </w:p>
          <w:p w:rsidR="009F06F6" w:rsidRDefault="009F06F6" w:rsidP="000B66A0">
            <w:pPr>
              <w:widowControl w:val="0"/>
            </w:pPr>
            <w:r>
              <w:t>[DMS-414]</w:t>
            </w:r>
          </w:p>
        </w:tc>
        <w:tc>
          <w:tcPr>
            <w:tcW w:w="3960" w:type="dxa"/>
          </w:tcPr>
          <w:p w:rsidR="009F06F6" w:rsidRDefault="009F06F6" w:rsidP="000B66A0">
            <w:r>
              <w:t>3.4.1.4.2   Proprietary Data Period [SOC-566]</w:t>
            </w:r>
          </w:p>
        </w:tc>
        <w:tc>
          <w:tcPr>
            <w:tcW w:w="1710" w:type="dxa"/>
          </w:tcPr>
          <w:p w:rsidR="009F06F6" w:rsidRDefault="009F06F6" w:rsidP="000B66A0">
            <w:r>
              <w:t>Inspection</w:t>
            </w:r>
          </w:p>
        </w:tc>
      </w:tr>
      <w:tr w:rsidR="009F06F6" w:rsidTr="000B66A0">
        <w:tc>
          <w:tcPr>
            <w:tcW w:w="3888" w:type="dxa"/>
          </w:tcPr>
          <w:p w:rsidR="009F06F6" w:rsidRDefault="009F06F6" w:rsidP="000B66A0">
            <w:r>
              <w:t>7.1.10.16 Indication of Restricted Status</w:t>
            </w:r>
          </w:p>
          <w:p w:rsidR="009F06F6" w:rsidRDefault="009F06F6" w:rsidP="000B66A0">
            <w:pPr>
              <w:widowControl w:val="0"/>
            </w:pPr>
            <w:r>
              <w:t>[DMS-415]</w:t>
            </w:r>
          </w:p>
        </w:tc>
        <w:tc>
          <w:tcPr>
            <w:tcW w:w="3960" w:type="dxa"/>
          </w:tcPr>
          <w:p w:rsidR="009F06F6" w:rsidRDefault="009F06F6" w:rsidP="000B66A0">
            <w:r>
              <w:t>3.4.1.4.2   Proprietary Data Period [SOC-566]</w:t>
            </w:r>
          </w:p>
        </w:tc>
        <w:tc>
          <w:tcPr>
            <w:tcW w:w="1710" w:type="dxa"/>
          </w:tcPr>
          <w:p w:rsidR="009F06F6" w:rsidRDefault="009F06F6" w:rsidP="000B66A0">
            <w:r>
              <w:t>Inspection</w:t>
            </w:r>
          </w:p>
        </w:tc>
      </w:tr>
      <w:tr w:rsidR="009F06F6" w:rsidTr="000B66A0">
        <w:tc>
          <w:tcPr>
            <w:tcW w:w="3888" w:type="dxa"/>
          </w:tcPr>
          <w:p w:rsidR="009F06F6" w:rsidRDefault="009F06F6" w:rsidP="000B66A0">
            <w:r>
              <w:t>7.1.10.17 Levels of Registered Archive Users</w:t>
            </w:r>
          </w:p>
          <w:p w:rsidR="009F06F6" w:rsidRDefault="009F06F6" w:rsidP="000B66A0">
            <w:pPr>
              <w:widowControl w:val="0"/>
            </w:pPr>
            <w:r>
              <w:t>[DMS-416]</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7.1.10.18 Superuser</w:t>
            </w:r>
          </w:p>
          <w:p w:rsidR="009F06F6" w:rsidRDefault="009F06F6" w:rsidP="000B66A0">
            <w:pPr>
              <w:widowControl w:val="0"/>
            </w:pPr>
            <w:r>
              <w:lastRenderedPageBreak/>
              <w:t>[DMS-417]</w:t>
            </w:r>
          </w:p>
        </w:tc>
        <w:tc>
          <w:tcPr>
            <w:tcW w:w="3960" w:type="dxa"/>
          </w:tcPr>
          <w:p w:rsidR="009F06F6" w:rsidRDefault="009F06F6" w:rsidP="000B66A0">
            <w:r>
              <w:lastRenderedPageBreak/>
              <w:t xml:space="preserve">3.4.1.4.2   Proprietary Data Period </w:t>
            </w:r>
            <w:r>
              <w:lastRenderedPageBreak/>
              <w:t>[SOC-566]</w:t>
            </w:r>
          </w:p>
        </w:tc>
        <w:tc>
          <w:tcPr>
            <w:tcW w:w="1710" w:type="dxa"/>
          </w:tcPr>
          <w:p w:rsidR="009F06F6" w:rsidRDefault="009F06F6" w:rsidP="000B66A0">
            <w:r>
              <w:lastRenderedPageBreak/>
              <w:t>Test</w:t>
            </w:r>
          </w:p>
        </w:tc>
      </w:tr>
      <w:tr w:rsidR="009F06F6" w:rsidTr="000B66A0">
        <w:tc>
          <w:tcPr>
            <w:tcW w:w="3888" w:type="dxa"/>
          </w:tcPr>
          <w:p w:rsidR="009F06F6" w:rsidRDefault="009F06F6" w:rsidP="000B66A0">
            <w:r>
              <w:lastRenderedPageBreak/>
              <w:t>7.1.10.19 Analyst</w:t>
            </w:r>
          </w:p>
          <w:p w:rsidR="009F06F6" w:rsidRDefault="009F06F6" w:rsidP="000B66A0">
            <w:pPr>
              <w:widowControl w:val="0"/>
            </w:pPr>
            <w:r>
              <w:t>[DMS-418]</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7.1.10.20 General Archive User</w:t>
            </w:r>
          </w:p>
          <w:p w:rsidR="009F06F6" w:rsidRDefault="009F06F6" w:rsidP="000B66A0">
            <w:pPr>
              <w:widowControl w:val="0"/>
            </w:pPr>
            <w:r>
              <w:t>[DMS-419]</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7.1.10.21 Public Data for Any User</w:t>
            </w:r>
          </w:p>
          <w:p w:rsidR="009F06F6" w:rsidRDefault="009F06F6" w:rsidP="000B66A0">
            <w:pPr>
              <w:widowControl w:val="0"/>
            </w:pPr>
            <w:r>
              <w:t>[DMS-420]</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7.1.10.22 Only Public Data for Unregistered User</w:t>
            </w:r>
          </w:p>
          <w:p w:rsidR="009F06F6" w:rsidRDefault="009F06F6" w:rsidP="000B66A0">
            <w:pPr>
              <w:widowControl w:val="0"/>
            </w:pPr>
            <w:r>
              <w:t>[DMS-421]</w:t>
            </w:r>
          </w:p>
        </w:tc>
        <w:tc>
          <w:tcPr>
            <w:tcW w:w="3960" w:type="dxa"/>
          </w:tcPr>
          <w:p w:rsidR="009F06F6" w:rsidRDefault="009F06F6" w:rsidP="000B66A0">
            <w:r>
              <w:t>3.4.1.4.2   Proprietary Data Period [SOC-566]</w:t>
            </w:r>
          </w:p>
        </w:tc>
        <w:tc>
          <w:tcPr>
            <w:tcW w:w="1710" w:type="dxa"/>
          </w:tcPr>
          <w:p w:rsidR="009F06F6" w:rsidRDefault="009F06F6" w:rsidP="000B66A0">
            <w:r>
              <w:t>Test</w:t>
            </w:r>
          </w:p>
        </w:tc>
      </w:tr>
      <w:tr w:rsidR="009F06F6" w:rsidTr="000B66A0">
        <w:tc>
          <w:tcPr>
            <w:tcW w:w="3888" w:type="dxa"/>
          </w:tcPr>
          <w:p w:rsidR="009F06F6" w:rsidRDefault="009F06F6" w:rsidP="000B66A0">
            <w:r>
              <w:t>7.1.11.1 AOI Access</w:t>
            </w:r>
          </w:p>
          <w:p w:rsidR="009F06F6" w:rsidRDefault="009F06F6" w:rsidP="000B66A0">
            <w:pPr>
              <w:widowControl w:val="0"/>
            </w:pPr>
            <w:r>
              <w:t>[DMS-422]</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7.1.11.2 AOI Access Authentication</w:t>
            </w:r>
          </w:p>
          <w:p w:rsidR="009F06F6" w:rsidRDefault="009F06F6" w:rsidP="000B66A0">
            <w:pPr>
              <w:widowControl w:val="0"/>
            </w:pPr>
            <w:r>
              <w:t>[DMS-423]</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7.1.11.3 AOI Remote Monitor and Control</w:t>
            </w:r>
          </w:p>
          <w:p w:rsidR="009F06F6" w:rsidRDefault="009F06F6" w:rsidP="000B66A0">
            <w:pPr>
              <w:widowControl w:val="0"/>
            </w:pPr>
            <w:r>
              <w:t>[DMS-424]</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7.1.11.4 Display AOI Page Name</w:t>
            </w:r>
          </w:p>
          <w:p w:rsidR="009F06F6" w:rsidRDefault="009F06F6" w:rsidP="000B66A0">
            <w:pPr>
              <w:widowControl w:val="0"/>
            </w:pPr>
            <w:r>
              <w:t>[DMS-425]</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7.1.11.5 Display AOI Pages on Demand</w:t>
            </w:r>
          </w:p>
          <w:p w:rsidR="009F06F6" w:rsidRDefault="009F06F6" w:rsidP="000B66A0">
            <w:pPr>
              <w:widowControl w:val="0"/>
            </w:pPr>
            <w:r>
              <w:t>[DMS-426]</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7.1.11.6 Display AOI Pages Resizable</w:t>
            </w:r>
          </w:p>
          <w:p w:rsidR="009F06F6" w:rsidRDefault="009F06F6" w:rsidP="000B66A0">
            <w:pPr>
              <w:widowControl w:val="0"/>
            </w:pPr>
            <w:r>
              <w:t>[DMS-427]</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7.1.11.7 Display AOI Pages Updates in Real-time</w:t>
            </w:r>
          </w:p>
          <w:p w:rsidR="009F06F6" w:rsidRDefault="009F06F6" w:rsidP="000B66A0">
            <w:pPr>
              <w:widowControl w:val="0"/>
            </w:pPr>
            <w:r>
              <w:t>[DMS-428]</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7.1.11.8 Select Components</w:t>
            </w:r>
          </w:p>
          <w:p w:rsidR="009F06F6" w:rsidRDefault="009F06F6" w:rsidP="000B66A0">
            <w:pPr>
              <w:widowControl w:val="0"/>
            </w:pPr>
            <w:r>
              <w:t>[DMS-429]</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7.1.11.9 AOI Overall Monitoring</w:t>
            </w:r>
          </w:p>
          <w:p w:rsidR="009F06F6" w:rsidRDefault="009F06F6" w:rsidP="000B66A0">
            <w:pPr>
              <w:widowControl w:val="0"/>
            </w:pPr>
            <w:r>
              <w:t>[DMS-430]</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7.1.11.10 AOI Server Monitor Pages</w:t>
            </w:r>
          </w:p>
          <w:p w:rsidR="009F06F6" w:rsidRDefault="009F06F6" w:rsidP="000B66A0">
            <w:pPr>
              <w:widowControl w:val="0"/>
            </w:pPr>
            <w:r>
              <w:t>[DMS-431]</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7.1.11.11 AOI Request Monitor Pages</w:t>
            </w:r>
          </w:p>
          <w:p w:rsidR="009F06F6" w:rsidRDefault="009F06F6" w:rsidP="000B66A0">
            <w:pPr>
              <w:widowControl w:val="0"/>
            </w:pPr>
            <w:r>
              <w:t>[DMS-432]</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7.1.11.12 AOI Summary Status Information</w:t>
            </w:r>
          </w:p>
          <w:p w:rsidR="009F06F6" w:rsidRDefault="009F06F6" w:rsidP="000B66A0">
            <w:pPr>
              <w:widowControl w:val="0"/>
            </w:pPr>
            <w:r>
              <w:t>[DMS-433]</w:t>
            </w:r>
          </w:p>
        </w:tc>
        <w:tc>
          <w:tcPr>
            <w:tcW w:w="3960" w:type="dxa"/>
          </w:tcPr>
          <w:p w:rsidR="009F06F6" w:rsidRDefault="009F06F6" w:rsidP="000B66A0">
            <w:r>
              <w:t>3.4.5.1.4   Retrieval of Science Data Products [SOC-1587]</w:t>
            </w:r>
          </w:p>
        </w:tc>
        <w:tc>
          <w:tcPr>
            <w:tcW w:w="1710" w:type="dxa"/>
          </w:tcPr>
          <w:p w:rsidR="009F06F6" w:rsidRDefault="009F06F6" w:rsidP="000B66A0">
            <w:r>
              <w:t>Inspection</w:t>
            </w:r>
          </w:p>
        </w:tc>
      </w:tr>
      <w:tr w:rsidR="009F06F6" w:rsidTr="000B66A0">
        <w:tc>
          <w:tcPr>
            <w:tcW w:w="3888" w:type="dxa"/>
          </w:tcPr>
          <w:p w:rsidR="009F06F6" w:rsidRDefault="009F06F6" w:rsidP="000B66A0">
            <w:r>
              <w:t>7.1.11.13 Order AOI Status by Any Displayed Field</w:t>
            </w:r>
          </w:p>
          <w:p w:rsidR="009F06F6" w:rsidRDefault="009F06F6" w:rsidP="000B66A0">
            <w:pPr>
              <w:widowControl w:val="0"/>
            </w:pPr>
            <w:r>
              <w:lastRenderedPageBreak/>
              <w:t>[DMS-434]</w:t>
            </w:r>
          </w:p>
        </w:tc>
        <w:tc>
          <w:tcPr>
            <w:tcW w:w="3960" w:type="dxa"/>
          </w:tcPr>
          <w:p w:rsidR="009F06F6" w:rsidRDefault="009F06F6" w:rsidP="000B66A0">
            <w:r>
              <w:lastRenderedPageBreak/>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7.1.11.14 AOI Errors and Alarms</w:t>
            </w:r>
          </w:p>
          <w:p w:rsidR="009F06F6" w:rsidRDefault="009F06F6" w:rsidP="000B66A0">
            <w:pPr>
              <w:widowControl w:val="0"/>
            </w:pPr>
            <w:r>
              <w:t>[DMS-435]</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7.1.11.15 Examine Log Files through AOI</w:t>
            </w:r>
          </w:p>
          <w:p w:rsidR="009F06F6" w:rsidRDefault="009F06F6" w:rsidP="000B66A0">
            <w:pPr>
              <w:widowControl w:val="0"/>
            </w:pPr>
            <w:r>
              <w:t>[DMS-436]</w:t>
            </w:r>
          </w:p>
        </w:tc>
        <w:tc>
          <w:tcPr>
            <w:tcW w:w="3960" w:type="dxa"/>
          </w:tcPr>
          <w:p w:rsidR="009F06F6" w:rsidRDefault="009F06F6" w:rsidP="000B66A0">
            <w:r>
              <w:t>3.4.5.1.4   Retrieval of Science Data Products [SOC-1587]</w:t>
            </w:r>
          </w:p>
        </w:tc>
        <w:tc>
          <w:tcPr>
            <w:tcW w:w="1710" w:type="dxa"/>
          </w:tcPr>
          <w:p w:rsidR="009F06F6" w:rsidRDefault="009F06F6" w:rsidP="000B66A0">
            <w:r>
              <w:t>Demonstration</w:t>
            </w:r>
          </w:p>
        </w:tc>
      </w:tr>
      <w:tr w:rsidR="009F06F6" w:rsidTr="000B66A0">
        <w:tc>
          <w:tcPr>
            <w:tcW w:w="3888" w:type="dxa"/>
          </w:tcPr>
          <w:p w:rsidR="009F06F6" w:rsidRDefault="009F06F6" w:rsidP="000B66A0">
            <w:r>
              <w:t>7.1.11.16 AOI Operator Control</w:t>
            </w:r>
          </w:p>
          <w:p w:rsidR="009F06F6" w:rsidRDefault="009F06F6" w:rsidP="000B66A0">
            <w:pPr>
              <w:widowControl w:val="0"/>
            </w:pPr>
            <w:r>
              <w:t>[DMS-437]</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7.1.11.17 AOI Server Control Pages</w:t>
            </w:r>
          </w:p>
          <w:p w:rsidR="009F06F6" w:rsidRDefault="009F06F6" w:rsidP="000B66A0">
            <w:pPr>
              <w:widowControl w:val="0"/>
            </w:pPr>
            <w:r>
              <w:t>[DMS-438]</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7.1.11.18 AOI Request Control Pages</w:t>
            </w:r>
          </w:p>
          <w:p w:rsidR="009F06F6" w:rsidRDefault="009F06F6" w:rsidP="000B66A0">
            <w:pPr>
              <w:widowControl w:val="0"/>
            </w:pPr>
            <w:r>
              <w:t>[DMS-439]</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7.1.11.19 AOI Disable Request Acceptance</w:t>
            </w:r>
          </w:p>
          <w:p w:rsidR="009F06F6" w:rsidRDefault="009F06F6" w:rsidP="000B66A0">
            <w:pPr>
              <w:widowControl w:val="0"/>
            </w:pPr>
            <w:r>
              <w:t>[DMS-440]</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7.1.11.20 AOI Disable Request Acceptance for Time</w:t>
            </w:r>
          </w:p>
          <w:p w:rsidR="009F06F6" w:rsidRDefault="009F06F6" w:rsidP="000B66A0">
            <w:pPr>
              <w:widowControl w:val="0"/>
            </w:pPr>
            <w:r>
              <w:t>[DMS-441]</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7.1.11.21 AOI Prioritize Requests</w:t>
            </w:r>
          </w:p>
          <w:p w:rsidR="009F06F6" w:rsidRDefault="009F06F6" w:rsidP="000B66A0">
            <w:pPr>
              <w:widowControl w:val="0"/>
            </w:pPr>
            <w:r>
              <w:t>[DMS-442]</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7.1.11.22 AOI Select Multiple Requests</w:t>
            </w:r>
          </w:p>
          <w:p w:rsidR="009F06F6" w:rsidRDefault="009F06F6" w:rsidP="000B66A0">
            <w:pPr>
              <w:widowControl w:val="0"/>
            </w:pPr>
            <w:r>
              <w:t>[DMS-443]</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7.1.11.23 AOI Modify Restricted and Proprietary Dates</w:t>
            </w:r>
          </w:p>
          <w:p w:rsidR="009F06F6" w:rsidRDefault="009F06F6" w:rsidP="000B66A0">
            <w:pPr>
              <w:widowControl w:val="0"/>
            </w:pPr>
            <w:r>
              <w:t>[DMS-444]</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7.1.11.24 AOI Override System Defaults</w:t>
            </w:r>
          </w:p>
          <w:p w:rsidR="009F06F6" w:rsidRDefault="009F06F6" w:rsidP="000B66A0">
            <w:pPr>
              <w:widowControl w:val="0"/>
            </w:pPr>
            <w:r>
              <w:t>[DMS-445]</w:t>
            </w:r>
          </w:p>
        </w:tc>
        <w:tc>
          <w:tcPr>
            <w:tcW w:w="3960" w:type="dxa"/>
          </w:tcPr>
          <w:p w:rsidR="009F06F6" w:rsidRDefault="009F06F6" w:rsidP="000B66A0">
            <w:r>
              <w:t>3.4.5.1.4   Retrieval of Science Data Products [SOC-1587]</w:t>
            </w:r>
          </w:p>
        </w:tc>
        <w:tc>
          <w:tcPr>
            <w:tcW w:w="1710" w:type="dxa"/>
          </w:tcPr>
          <w:p w:rsidR="009F06F6" w:rsidRDefault="009F06F6" w:rsidP="000B66A0">
            <w:r>
              <w:t>Test</w:t>
            </w:r>
          </w:p>
        </w:tc>
      </w:tr>
      <w:tr w:rsidR="009F06F6" w:rsidTr="000B66A0">
        <w:tc>
          <w:tcPr>
            <w:tcW w:w="3888" w:type="dxa"/>
          </w:tcPr>
          <w:p w:rsidR="009F06F6" w:rsidRDefault="009F06F6" w:rsidP="000B66A0">
            <w:r>
              <w:t>7.2.1.1 Store JWST I&amp;T Data</w:t>
            </w:r>
          </w:p>
          <w:p w:rsidR="009F06F6" w:rsidRDefault="009F06F6" w:rsidP="000B66A0">
            <w:pPr>
              <w:widowControl w:val="0"/>
            </w:pPr>
            <w:r>
              <w:t>[DMS-185]</w:t>
            </w:r>
          </w:p>
        </w:tc>
        <w:tc>
          <w:tcPr>
            <w:tcW w:w="3960" w:type="dxa"/>
          </w:tcPr>
          <w:p w:rsidR="009F06F6" w:rsidRDefault="009F06F6" w:rsidP="000B66A0">
            <w:r>
              <w:t>3.4.7.1.1   I&amp;T Data Storage [SOC-2357]</w:t>
            </w:r>
          </w:p>
        </w:tc>
        <w:tc>
          <w:tcPr>
            <w:tcW w:w="1710" w:type="dxa"/>
          </w:tcPr>
          <w:p w:rsidR="009F06F6" w:rsidRDefault="009F06F6" w:rsidP="000B66A0">
            <w:r>
              <w:t>Demonstration</w:t>
            </w:r>
          </w:p>
        </w:tc>
      </w:tr>
      <w:tr w:rsidR="009F06F6" w:rsidTr="000B66A0">
        <w:tc>
          <w:tcPr>
            <w:tcW w:w="3888" w:type="dxa"/>
          </w:tcPr>
          <w:p w:rsidR="009F06F6" w:rsidRDefault="009F06F6" w:rsidP="000B66A0">
            <w:r>
              <w:t>7.2.1.2 Notification to Archive</w:t>
            </w:r>
          </w:p>
          <w:p w:rsidR="009F06F6" w:rsidRDefault="009F06F6" w:rsidP="000B66A0">
            <w:pPr>
              <w:widowControl w:val="0"/>
            </w:pPr>
            <w:r>
              <w:t>[DMS-184]</w:t>
            </w:r>
          </w:p>
        </w:tc>
        <w:tc>
          <w:tcPr>
            <w:tcW w:w="3960" w:type="dxa"/>
          </w:tcPr>
          <w:p w:rsidR="009F06F6" w:rsidRDefault="009F06F6" w:rsidP="000B66A0">
            <w:r>
              <w:t>3.4.1.2.1.3   I&amp;T Data Receipt [SOC-2353]</w:t>
            </w:r>
          </w:p>
        </w:tc>
        <w:tc>
          <w:tcPr>
            <w:tcW w:w="1710" w:type="dxa"/>
          </w:tcPr>
          <w:p w:rsidR="009F06F6" w:rsidRDefault="009F06F6" w:rsidP="000B66A0">
            <w:r>
              <w:t>Demonstration</w:t>
            </w:r>
          </w:p>
        </w:tc>
      </w:tr>
      <w:tr w:rsidR="009F06F6" w:rsidTr="000B66A0">
        <w:tc>
          <w:tcPr>
            <w:tcW w:w="3888" w:type="dxa"/>
          </w:tcPr>
          <w:p w:rsidR="009F06F6" w:rsidRDefault="009F06F6" w:rsidP="000B66A0">
            <w:r>
              <w:t>7.2.1.3 I&amp;T Data Archive Access</w:t>
            </w:r>
          </w:p>
          <w:p w:rsidR="009F06F6" w:rsidRDefault="009F06F6" w:rsidP="000B66A0">
            <w:pPr>
              <w:widowControl w:val="0"/>
            </w:pPr>
            <w:r>
              <w:t>[DMS-183]</w:t>
            </w:r>
          </w:p>
        </w:tc>
        <w:tc>
          <w:tcPr>
            <w:tcW w:w="3960" w:type="dxa"/>
          </w:tcPr>
          <w:p w:rsidR="009F06F6" w:rsidRDefault="009F06F6" w:rsidP="000B66A0">
            <w:r>
              <w:t>3.4.1.2.1.3   I&amp;T Data Receipt [SOC-2353]</w:t>
            </w:r>
          </w:p>
        </w:tc>
        <w:tc>
          <w:tcPr>
            <w:tcW w:w="1710" w:type="dxa"/>
          </w:tcPr>
          <w:p w:rsidR="009F06F6" w:rsidRDefault="009F06F6" w:rsidP="000B66A0">
            <w:r>
              <w:t>Demonstration</w:t>
            </w:r>
          </w:p>
        </w:tc>
      </w:tr>
      <w:tr w:rsidR="009F06F6" w:rsidTr="000B66A0">
        <w:tc>
          <w:tcPr>
            <w:tcW w:w="3888" w:type="dxa"/>
          </w:tcPr>
          <w:p w:rsidR="009F06F6" w:rsidRDefault="009F06F6" w:rsidP="000B66A0">
            <w:r>
              <w:t>7.2.1.4 I&amp;T Archive Data Delivery</w:t>
            </w:r>
          </w:p>
          <w:p w:rsidR="009F06F6" w:rsidRDefault="009F06F6" w:rsidP="000B66A0">
            <w:pPr>
              <w:widowControl w:val="0"/>
            </w:pPr>
            <w:r>
              <w:t>[DMS-182]</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7.2.1.5 Receipt of I&amp;T Data</w:t>
            </w:r>
          </w:p>
          <w:p w:rsidR="009F06F6" w:rsidRDefault="009F06F6" w:rsidP="000B66A0">
            <w:pPr>
              <w:widowControl w:val="0"/>
            </w:pPr>
            <w:r>
              <w:t>[DMS-181]</w:t>
            </w:r>
          </w:p>
        </w:tc>
        <w:tc>
          <w:tcPr>
            <w:tcW w:w="3960" w:type="dxa"/>
          </w:tcPr>
          <w:p w:rsidR="009F06F6" w:rsidRDefault="009F06F6" w:rsidP="000B66A0">
            <w:r>
              <w:t>3.4.1.2.1.3   I&amp;T Data Receipt [SOC-2353]</w:t>
            </w:r>
          </w:p>
        </w:tc>
        <w:tc>
          <w:tcPr>
            <w:tcW w:w="1710" w:type="dxa"/>
          </w:tcPr>
          <w:p w:rsidR="009F06F6" w:rsidRDefault="009F06F6" w:rsidP="000B66A0">
            <w:r>
              <w:t>Demonstration</w:t>
            </w:r>
          </w:p>
        </w:tc>
      </w:tr>
      <w:tr w:rsidR="009F06F6" w:rsidTr="000B66A0">
        <w:tc>
          <w:tcPr>
            <w:tcW w:w="3888" w:type="dxa"/>
          </w:tcPr>
          <w:p w:rsidR="009F06F6" w:rsidRDefault="009F06F6" w:rsidP="000B66A0">
            <w:r>
              <w:t>7.2.1.6 File and Package Based Archive Requests</w:t>
            </w:r>
          </w:p>
          <w:p w:rsidR="009F06F6" w:rsidRDefault="009F06F6" w:rsidP="000B66A0">
            <w:pPr>
              <w:widowControl w:val="0"/>
            </w:pPr>
            <w:r>
              <w:t>[DMS-180]</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7.2.1.7 File Names Unique</w:t>
            </w:r>
          </w:p>
          <w:p w:rsidR="009F06F6" w:rsidRDefault="009F06F6" w:rsidP="000B66A0">
            <w:pPr>
              <w:widowControl w:val="0"/>
            </w:pPr>
            <w:r>
              <w:t>[DMS-179]</w:t>
            </w:r>
          </w:p>
        </w:tc>
        <w:tc>
          <w:tcPr>
            <w:tcW w:w="3960" w:type="dxa"/>
          </w:tcPr>
          <w:p w:rsidR="009F06F6" w:rsidRDefault="009F06F6" w:rsidP="000B66A0">
            <w:r>
              <w:t>3.4.1.2.1.3   I&amp;T Data Receipt [SOC-2353]</w:t>
            </w:r>
          </w:p>
        </w:tc>
        <w:tc>
          <w:tcPr>
            <w:tcW w:w="1710" w:type="dxa"/>
          </w:tcPr>
          <w:p w:rsidR="009F06F6" w:rsidRDefault="009F06F6" w:rsidP="000B66A0">
            <w:r>
              <w:t>Demonstration</w:t>
            </w:r>
          </w:p>
        </w:tc>
      </w:tr>
      <w:tr w:rsidR="009F06F6" w:rsidTr="000B66A0">
        <w:tc>
          <w:tcPr>
            <w:tcW w:w="3888" w:type="dxa"/>
          </w:tcPr>
          <w:p w:rsidR="009F06F6" w:rsidRDefault="009F06F6" w:rsidP="000B66A0">
            <w:r>
              <w:t>7.2.1.8 Archive File Individually</w:t>
            </w:r>
          </w:p>
          <w:p w:rsidR="009F06F6" w:rsidRDefault="009F06F6" w:rsidP="000B66A0">
            <w:pPr>
              <w:widowControl w:val="0"/>
            </w:pPr>
            <w:r>
              <w:t>[DMS-178]</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7.2.1.9 Verify FITS Standard</w:t>
            </w:r>
          </w:p>
          <w:p w:rsidR="009F06F6" w:rsidRDefault="009F06F6" w:rsidP="000B66A0">
            <w:pPr>
              <w:widowControl w:val="0"/>
            </w:pPr>
            <w:r>
              <w:t>[DMS-177]</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7.2.1.10 Package Based Archive Request</w:t>
            </w:r>
          </w:p>
          <w:p w:rsidR="009F06F6" w:rsidRDefault="009F06F6" w:rsidP="000B66A0">
            <w:pPr>
              <w:widowControl w:val="0"/>
            </w:pPr>
            <w:r>
              <w:t>[DMS-174]</w:t>
            </w:r>
          </w:p>
        </w:tc>
        <w:tc>
          <w:tcPr>
            <w:tcW w:w="3960" w:type="dxa"/>
          </w:tcPr>
          <w:p w:rsidR="009F06F6" w:rsidRDefault="009F06F6" w:rsidP="000B66A0">
            <w:r>
              <w:t>3.4.1.2.1.3   I&amp;T Data Receipt [SOC-2353]</w:t>
            </w:r>
          </w:p>
        </w:tc>
        <w:tc>
          <w:tcPr>
            <w:tcW w:w="1710" w:type="dxa"/>
          </w:tcPr>
          <w:p w:rsidR="009F06F6" w:rsidRDefault="009F06F6" w:rsidP="000B66A0">
            <w:r>
              <w:t>Demonstration</w:t>
            </w:r>
          </w:p>
        </w:tc>
      </w:tr>
      <w:tr w:rsidR="009F06F6" w:rsidTr="000B66A0">
        <w:tc>
          <w:tcPr>
            <w:tcW w:w="3888" w:type="dxa"/>
          </w:tcPr>
          <w:p w:rsidR="009F06F6" w:rsidRDefault="009F06F6" w:rsidP="000B66A0">
            <w:r>
              <w:t>7.2.1.11 Unique Name for TAR File</w:t>
            </w:r>
          </w:p>
          <w:p w:rsidR="009F06F6" w:rsidRDefault="009F06F6" w:rsidP="000B66A0">
            <w:pPr>
              <w:widowControl w:val="0"/>
            </w:pPr>
            <w:r>
              <w:t>[DMS-173]</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7.2.1.12 Disposition of Archive Request</w:t>
            </w:r>
          </w:p>
          <w:p w:rsidR="009F06F6" w:rsidRDefault="009F06F6" w:rsidP="000B66A0">
            <w:pPr>
              <w:widowControl w:val="0"/>
            </w:pPr>
            <w:r>
              <w:t>[DMS-171]</w:t>
            </w:r>
          </w:p>
        </w:tc>
        <w:tc>
          <w:tcPr>
            <w:tcW w:w="3960" w:type="dxa"/>
          </w:tcPr>
          <w:p w:rsidR="009F06F6" w:rsidRDefault="009F06F6" w:rsidP="000B66A0">
            <w:r>
              <w:t>3.4.1.2.1.3   I&amp;T Data Receipt [SOC-2353]</w:t>
            </w:r>
          </w:p>
        </w:tc>
        <w:tc>
          <w:tcPr>
            <w:tcW w:w="1710" w:type="dxa"/>
          </w:tcPr>
          <w:p w:rsidR="009F06F6" w:rsidRDefault="009F06F6" w:rsidP="000B66A0">
            <w:r>
              <w:t>Demonstration</w:t>
            </w:r>
          </w:p>
        </w:tc>
      </w:tr>
      <w:tr w:rsidR="009F06F6" w:rsidTr="000B66A0">
        <w:tc>
          <w:tcPr>
            <w:tcW w:w="3888" w:type="dxa"/>
          </w:tcPr>
          <w:p w:rsidR="009F06F6" w:rsidRDefault="009F06F6" w:rsidP="000B66A0">
            <w:r>
              <w:t>7.2.1.13 I&amp;T Archive Data Volume</w:t>
            </w:r>
          </w:p>
          <w:p w:rsidR="009F06F6" w:rsidRDefault="009F06F6" w:rsidP="000B66A0">
            <w:pPr>
              <w:widowControl w:val="0"/>
            </w:pPr>
            <w:r>
              <w:t>[DMS-166]</w:t>
            </w:r>
          </w:p>
        </w:tc>
        <w:tc>
          <w:tcPr>
            <w:tcW w:w="3960" w:type="dxa"/>
          </w:tcPr>
          <w:p w:rsidR="009F06F6" w:rsidRDefault="009F06F6" w:rsidP="000B66A0">
            <w:r>
              <w:t>3.4.7.2.1   I&amp;T Archive Capacity [SOC-2379]</w:t>
            </w:r>
          </w:p>
        </w:tc>
        <w:tc>
          <w:tcPr>
            <w:tcW w:w="1710" w:type="dxa"/>
          </w:tcPr>
          <w:p w:rsidR="009F06F6" w:rsidRDefault="009F06F6" w:rsidP="000B66A0">
            <w:r>
              <w:t>Analysis</w:t>
            </w:r>
          </w:p>
        </w:tc>
      </w:tr>
      <w:tr w:rsidR="009F06F6" w:rsidTr="000B66A0">
        <w:tc>
          <w:tcPr>
            <w:tcW w:w="3888" w:type="dxa"/>
          </w:tcPr>
          <w:p w:rsidR="009F06F6" w:rsidRDefault="009F06F6" w:rsidP="000B66A0">
            <w:r>
              <w:t>7.2.1.14 I&amp;T Archive Protection</w:t>
            </w:r>
          </w:p>
          <w:p w:rsidR="009F06F6" w:rsidRDefault="009F06F6" w:rsidP="000B66A0">
            <w:pPr>
              <w:widowControl w:val="0"/>
            </w:pPr>
            <w:r>
              <w:t>[DMS-165]</w:t>
            </w:r>
          </w:p>
        </w:tc>
        <w:tc>
          <w:tcPr>
            <w:tcW w:w="3960" w:type="dxa"/>
          </w:tcPr>
          <w:p w:rsidR="009F06F6" w:rsidRDefault="009F06F6" w:rsidP="000B66A0">
            <w:r>
              <w:t>3.4.1.4.1   Data Security [SOC-1754]</w:t>
            </w:r>
          </w:p>
        </w:tc>
        <w:tc>
          <w:tcPr>
            <w:tcW w:w="1710" w:type="dxa"/>
          </w:tcPr>
          <w:p w:rsidR="009F06F6" w:rsidRDefault="009F06F6" w:rsidP="000B66A0">
            <w:r>
              <w:t>Inspection</w:t>
            </w:r>
          </w:p>
        </w:tc>
      </w:tr>
      <w:tr w:rsidR="009F06F6" w:rsidTr="000B66A0">
        <w:tc>
          <w:tcPr>
            <w:tcW w:w="3888" w:type="dxa"/>
          </w:tcPr>
          <w:p w:rsidR="009F06F6" w:rsidRDefault="009F06F6" w:rsidP="000B66A0">
            <w:r>
              <w:t>7.2.2.1 I&amp;T Archive Catalog</w:t>
            </w:r>
          </w:p>
          <w:p w:rsidR="009F06F6" w:rsidRDefault="009F06F6" w:rsidP="000B66A0">
            <w:pPr>
              <w:widowControl w:val="0"/>
            </w:pPr>
            <w:r>
              <w:t>[DMS-164]</w:t>
            </w:r>
          </w:p>
        </w:tc>
        <w:tc>
          <w:tcPr>
            <w:tcW w:w="3960" w:type="dxa"/>
          </w:tcPr>
          <w:p w:rsidR="009F06F6" w:rsidRDefault="009F06F6" w:rsidP="000B66A0">
            <w:r>
              <w:t>3.4.7.1.2   I&amp;T Archive Catalog [SOC-2359]</w:t>
            </w:r>
          </w:p>
        </w:tc>
        <w:tc>
          <w:tcPr>
            <w:tcW w:w="1710" w:type="dxa"/>
          </w:tcPr>
          <w:p w:rsidR="009F06F6" w:rsidRDefault="009F06F6" w:rsidP="000B66A0">
            <w:r>
              <w:t>Demonstration</w:t>
            </w:r>
          </w:p>
        </w:tc>
      </w:tr>
      <w:tr w:rsidR="009F06F6" w:rsidTr="000B66A0">
        <w:tc>
          <w:tcPr>
            <w:tcW w:w="3888" w:type="dxa"/>
          </w:tcPr>
          <w:p w:rsidR="009F06F6" w:rsidRDefault="009F06F6" w:rsidP="000B66A0">
            <w:r>
              <w:t>7.2.2.2 I&amp;T Archive Access</w:t>
            </w:r>
          </w:p>
          <w:p w:rsidR="009F06F6" w:rsidRDefault="009F06F6" w:rsidP="000B66A0">
            <w:pPr>
              <w:widowControl w:val="0"/>
            </w:pPr>
            <w:r>
              <w:t>[DMS-163]</w:t>
            </w:r>
          </w:p>
        </w:tc>
        <w:tc>
          <w:tcPr>
            <w:tcW w:w="3960" w:type="dxa"/>
          </w:tcPr>
          <w:p w:rsidR="009F06F6" w:rsidRDefault="009F06F6" w:rsidP="000B66A0">
            <w:r>
              <w:t>3.4.1.2.1.4   I&amp;T Archive Catalog Access [SOC-2349]</w:t>
            </w:r>
          </w:p>
        </w:tc>
        <w:tc>
          <w:tcPr>
            <w:tcW w:w="1710" w:type="dxa"/>
          </w:tcPr>
          <w:p w:rsidR="009F06F6" w:rsidRDefault="009F06F6" w:rsidP="000B66A0">
            <w:r>
              <w:t>Demonstration</w:t>
            </w:r>
          </w:p>
        </w:tc>
      </w:tr>
      <w:tr w:rsidR="009F06F6" w:rsidTr="000B66A0">
        <w:tc>
          <w:tcPr>
            <w:tcW w:w="3888" w:type="dxa"/>
          </w:tcPr>
          <w:p w:rsidR="009F06F6" w:rsidRDefault="009F06F6" w:rsidP="000B66A0">
            <w:r>
              <w:t>7.2.2.3 I&amp;T Archive Catalog Search</w:t>
            </w:r>
          </w:p>
          <w:p w:rsidR="009F06F6" w:rsidRDefault="009F06F6" w:rsidP="000B66A0">
            <w:pPr>
              <w:widowControl w:val="0"/>
            </w:pPr>
            <w:r>
              <w:t>[DMS-162]</w:t>
            </w:r>
          </w:p>
        </w:tc>
        <w:tc>
          <w:tcPr>
            <w:tcW w:w="3960" w:type="dxa"/>
          </w:tcPr>
          <w:p w:rsidR="009F06F6" w:rsidRDefault="009F06F6" w:rsidP="000B66A0">
            <w:r>
              <w:t>3.4.7.1.3   I&amp;T Archive Catalog Search [SOC-2361]</w:t>
            </w:r>
          </w:p>
        </w:tc>
        <w:tc>
          <w:tcPr>
            <w:tcW w:w="1710" w:type="dxa"/>
          </w:tcPr>
          <w:p w:rsidR="009F06F6" w:rsidRDefault="009F06F6" w:rsidP="000B66A0">
            <w:r>
              <w:t>Test</w:t>
            </w:r>
          </w:p>
        </w:tc>
      </w:tr>
      <w:tr w:rsidR="009F06F6" w:rsidTr="000B66A0">
        <w:tc>
          <w:tcPr>
            <w:tcW w:w="3888" w:type="dxa"/>
          </w:tcPr>
          <w:p w:rsidR="009F06F6" w:rsidRDefault="009F06F6" w:rsidP="000B66A0">
            <w:r>
              <w:t>7.2.2.4 I&amp;T Archive Catalog Information</w:t>
            </w:r>
          </w:p>
          <w:p w:rsidR="009F06F6" w:rsidRDefault="009F06F6" w:rsidP="000B66A0">
            <w:pPr>
              <w:widowControl w:val="0"/>
            </w:pPr>
            <w:r>
              <w:t>[DMS-161]</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7.2.2.5 Metadata from Readme.xml File</w:t>
            </w:r>
          </w:p>
          <w:p w:rsidR="009F06F6" w:rsidRDefault="009F06F6" w:rsidP="000B66A0">
            <w:pPr>
              <w:widowControl w:val="0"/>
            </w:pPr>
            <w:r>
              <w:t>[DMS-160]</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7.2.2.6 Metadata from FITS Headers</w:t>
            </w:r>
          </w:p>
          <w:p w:rsidR="009F06F6" w:rsidRDefault="009F06F6" w:rsidP="000B66A0">
            <w:pPr>
              <w:widowControl w:val="0"/>
            </w:pPr>
            <w:r>
              <w:t>[DMS-260]</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7.2.2.7 Catalog Files Individually</w:t>
            </w:r>
          </w:p>
          <w:p w:rsidR="009F06F6" w:rsidRDefault="009F06F6" w:rsidP="000B66A0">
            <w:pPr>
              <w:widowControl w:val="0"/>
            </w:pPr>
            <w:r>
              <w:t>[DMS-159]</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7.2.2.8 Metadata in Readme.xml</w:t>
            </w:r>
          </w:p>
          <w:p w:rsidR="009F06F6" w:rsidRDefault="009F06F6" w:rsidP="000B66A0">
            <w:pPr>
              <w:widowControl w:val="0"/>
            </w:pPr>
            <w:r>
              <w:t>[DMS-158]</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7.2.2.9 Metadata in FITS Headers</w:t>
            </w:r>
          </w:p>
          <w:p w:rsidR="009F06F6" w:rsidRDefault="009F06F6" w:rsidP="000B66A0">
            <w:pPr>
              <w:widowControl w:val="0"/>
            </w:pPr>
            <w:r>
              <w:t>[DMS-157]</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7.2.2.10 Package Catalog Information</w:t>
            </w:r>
          </w:p>
          <w:p w:rsidR="009F06F6" w:rsidRDefault="009F06F6" w:rsidP="000B66A0">
            <w:pPr>
              <w:widowControl w:val="0"/>
            </w:pPr>
            <w:r>
              <w:t>[DMS-156]</w:t>
            </w:r>
          </w:p>
        </w:tc>
        <w:tc>
          <w:tcPr>
            <w:tcW w:w="3960" w:type="dxa"/>
          </w:tcPr>
          <w:p w:rsidR="009F06F6" w:rsidRDefault="009F06F6" w:rsidP="000B66A0">
            <w:r>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t>7.2.2.11 Package Readme.xml Information</w:t>
            </w:r>
          </w:p>
          <w:p w:rsidR="009F06F6" w:rsidRDefault="009F06F6" w:rsidP="000B66A0">
            <w:pPr>
              <w:widowControl w:val="0"/>
            </w:pPr>
            <w:r>
              <w:lastRenderedPageBreak/>
              <w:t>[DMS-155]</w:t>
            </w:r>
          </w:p>
        </w:tc>
        <w:tc>
          <w:tcPr>
            <w:tcW w:w="3960" w:type="dxa"/>
          </w:tcPr>
          <w:p w:rsidR="009F06F6" w:rsidRDefault="009F06F6" w:rsidP="000B66A0">
            <w:r>
              <w:lastRenderedPageBreak/>
              <w:t>3.4.1.2.1.3   I&amp;T Data Receipt [SOC-2353]</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7.2.3.1 Retrieve I&amp;T Data</w:t>
            </w:r>
          </w:p>
          <w:p w:rsidR="009F06F6" w:rsidRDefault="009F06F6" w:rsidP="000B66A0">
            <w:pPr>
              <w:widowControl w:val="0"/>
            </w:pPr>
            <w:r>
              <w:t>[DMS-150]</w:t>
            </w:r>
          </w:p>
        </w:tc>
        <w:tc>
          <w:tcPr>
            <w:tcW w:w="3960" w:type="dxa"/>
          </w:tcPr>
          <w:p w:rsidR="009F06F6" w:rsidRDefault="009F06F6" w:rsidP="000B66A0">
            <w:r>
              <w:t>3.4.7.1.4   Archived I&amp;T Data Retrieval [SOC-2369]</w:t>
            </w:r>
          </w:p>
        </w:tc>
        <w:tc>
          <w:tcPr>
            <w:tcW w:w="1710" w:type="dxa"/>
          </w:tcPr>
          <w:p w:rsidR="009F06F6" w:rsidRDefault="009F06F6" w:rsidP="000B66A0">
            <w:r>
              <w:t>Test</w:t>
            </w:r>
          </w:p>
        </w:tc>
      </w:tr>
      <w:tr w:rsidR="009F06F6" w:rsidTr="000B66A0">
        <w:tc>
          <w:tcPr>
            <w:tcW w:w="3888" w:type="dxa"/>
          </w:tcPr>
          <w:p w:rsidR="009F06F6" w:rsidRDefault="009F06F6" w:rsidP="000B66A0">
            <w:r>
              <w:t>7.2.3.2 I&amp;T Data Electronic Distribution</w:t>
            </w:r>
          </w:p>
          <w:p w:rsidR="009F06F6" w:rsidRDefault="009F06F6" w:rsidP="000B66A0">
            <w:pPr>
              <w:widowControl w:val="0"/>
            </w:pPr>
            <w:r>
              <w:t>[DMS-149]</w:t>
            </w:r>
          </w:p>
        </w:tc>
        <w:tc>
          <w:tcPr>
            <w:tcW w:w="3960" w:type="dxa"/>
          </w:tcPr>
          <w:p w:rsidR="009F06F6" w:rsidRDefault="009F06F6" w:rsidP="000B66A0">
            <w:r>
              <w:t>3.4.1.2.1.7   Archived I&amp;T Data Access [SOC-2351]</w:t>
            </w:r>
          </w:p>
        </w:tc>
        <w:tc>
          <w:tcPr>
            <w:tcW w:w="1710" w:type="dxa"/>
          </w:tcPr>
          <w:p w:rsidR="009F06F6" w:rsidRDefault="009F06F6" w:rsidP="000B66A0">
            <w:r>
              <w:t>Demonstration</w:t>
            </w:r>
          </w:p>
        </w:tc>
      </w:tr>
      <w:tr w:rsidR="009F06F6" w:rsidTr="000B66A0">
        <w:tc>
          <w:tcPr>
            <w:tcW w:w="3888" w:type="dxa"/>
          </w:tcPr>
          <w:p w:rsidR="009F06F6" w:rsidRDefault="009F06F6" w:rsidP="000B66A0">
            <w:r>
              <w:t>7.2.3.3 I&amp;T Archive Access Authentication</w:t>
            </w:r>
          </w:p>
          <w:p w:rsidR="009F06F6" w:rsidRDefault="009F06F6" w:rsidP="000B66A0">
            <w:pPr>
              <w:widowControl w:val="0"/>
            </w:pPr>
            <w:r>
              <w:t>[DMS-148]</w:t>
            </w:r>
          </w:p>
        </w:tc>
        <w:tc>
          <w:tcPr>
            <w:tcW w:w="3960" w:type="dxa"/>
          </w:tcPr>
          <w:p w:rsidR="009F06F6" w:rsidRDefault="009F06F6" w:rsidP="000B66A0">
            <w:r>
              <w:t>3.4.1.2.1.7   Archived I&amp;T Data Access [SOC-2351]</w:t>
            </w:r>
          </w:p>
        </w:tc>
        <w:tc>
          <w:tcPr>
            <w:tcW w:w="1710" w:type="dxa"/>
          </w:tcPr>
          <w:p w:rsidR="009F06F6" w:rsidRDefault="009F06F6" w:rsidP="000B66A0">
            <w:r>
              <w:t>Test</w:t>
            </w:r>
          </w:p>
        </w:tc>
      </w:tr>
      <w:tr w:rsidR="009F06F6" w:rsidTr="000B66A0">
        <w:tc>
          <w:tcPr>
            <w:tcW w:w="3888" w:type="dxa"/>
          </w:tcPr>
          <w:p w:rsidR="009F06F6" w:rsidRDefault="009F06F6" w:rsidP="000B66A0">
            <w:r>
              <w:t>7.2.3.4 I&amp;T Archive Distribution Modes</w:t>
            </w:r>
          </w:p>
          <w:p w:rsidR="009F06F6" w:rsidRDefault="009F06F6" w:rsidP="000B66A0">
            <w:pPr>
              <w:widowControl w:val="0"/>
            </w:pPr>
            <w:r>
              <w:t>[DMS-147]</w:t>
            </w:r>
          </w:p>
        </w:tc>
        <w:tc>
          <w:tcPr>
            <w:tcW w:w="3960" w:type="dxa"/>
          </w:tcPr>
          <w:p w:rsidR="009F06F6" w:rsidRDefault="009F06F6" w:rsidP="000B66A0">
            <w:r>
              <w:t>3.4.7.1.4   Archived I&amp;T Data Retrieval [SOC-2369]</w:t>
            </w:r>
          </w:p>
        </w:tc>
        <w:tc>
          <w:tcPr>
            <w:tcW w:w="1710" w:type="dxa"/>
          </w:tcPr>
          <w:p w:rsidR="009F06F6" w:rsidRDefault="009F06F6" w:rsidP="000B66A0">
            <w:r>
              <w:t>Test</w:t>
            </w:r>
          </w:p>
        </w:tc>
      </w:tr>
      <w:tr w:rsidR="009F06F6" w:rsidTr="000B66A0">
        <w:tc>
          <w:tcPr>
            <w:tcW w:w="3888" w:type="dxa"/>
          </w:tcPr>
          <w:p w:rsidR="009F06F6" w:rsidRDefault="009F06F6" w:rsidP="000B66A0">
            <w:r>
              <w:t>7.2.3.5 Distribution of Files and Packages</w:t>
            </w:r>
          </w:p>
          <w:p w:rsidR="009F06F6" w:rsidRDefault="009F06F6" w:rsidP="000B66A0">
            <w:pPr>
              <w:widowControl w:val="0"/>
            </w:pPr>
            <w:r>
              <w:t>[DMS-146]</w:t>
            </w:r>
          </w:p>
        </w:tc>
        <w:tc>
          <w:tcPr>
            <w:tcW w:w="3960" w:type="dxa"/>
          </w:tcPr>
          <w:p w:rsidR="009F06F6" w:rsidRDefault="009F06F6" w:rsidP="000B66A0">
            <w:r>
              <w:t>3.4.7.1.4   Archived I&amp;T Data Retrieval [SOC-2369]</w:t>
            </w:r>
          </w:p>
        </w:tc>
        <w:tc>
          <w:tcPr>
            <w:tcW w:w="1710" w:type="dxa"/>
          </w:tcPr>
          <w:p w:rsidR="009F06F6" w:rsidRDefault="009F06F6" w:rsidP="000B66A0">
            <w:r>
              <w:t>Test</w:t>
            </w:r>
          </w:p>
        </w:tc>
      </w:tr>
      <w:tr w:rsidR="009F06F6" w:rsidTr="000B66A0">
        <w:tc>
          <w:tcPr>
            <w:tcW w:w="3888" w:type="dxa"/>
          </w:tcPr>
          <w:p w:rsidR="009F06F6" w:rsidRDefault="009F06F6" w:rsidP="000B66A0">
            <w:r>
              <w:t>7.2.3.6 Unique File Name</w:t>
            </w:r>
          </w:p>
          <w:p w:rsidR="009F06F6" w:rsidRDefault="009F06F6" w:rsidP="000B66A0">
            <w:pPr>
              <w:widowControl w:val="0"/>
            </w:pPr>
            <w:r>
              <w:t>[DMS-145]</w:t>
            </w:r>
          </w:p>
        </w:tc>
        <w:tc>
          <w:tcPr>
            <w:tcW w:w="3960" w:type="dxa"/>
          </w:tcPr>
          <w:p w:rsidR="009F06F6" w:rsidRDefault="009F06F6" w:rsidP="000B66A0">
            <w:r>
              <w:t>3.4.7.1.4   Archived I&amp;T Data Retrieval [SOC-2369]</w:t>
            </w:r>
          </w:p>
        </w:tc>
        <w:tc>
          <w:tcPr>
            <w:tcW w:w="1710" w:type="dxa"/>
          </w:tcPr>
          <w:p w:rsidR="009F06F6" w:rsidRDefault="009F06F6" w:rsidP="000B66A0">
            <w:r>
              <w:t>Test</w:t>
            </w:r>
          </w:p>
        </w:tc>
      </w:tr>
      <w:tr w:rsidR="009F06F6" w:rsidTr="000B66A0">
        <w:tc>
          <w:tcPr>
            <w:tcW w:w="3888" w:type="dxa"/>
          </w:tcPr>
          <w:p w:rsidR="009F06F6" w:rsidRDefault="009F06F6" w:rsidP="000B66A0">
            <w:r>
              <w:t>7.2.3.7 Unique TAR Name for Packages</w:t>
            </w:r>
          </w:p>
          <w:p w:rsidR="009F06F6" w:rsidRDefault="009F06F6" w:rsidP="000B66A0">
            <w:pPr>
              <w:widowControl w:val="0"/>
            </w:pPr>
            <w:r>
              <w:t>[DMS-144]</w:t>
            </w:r>
          </w:p>
        </w:tc>
        <w:tc>
          <w:tcPr>
            <w:tcW w:w="3960" w:type="dxa"/>
          </w:tcPr>
          <w:p w:rsidR="009F06F6" w:rsidRDefault="009F06F6" w:rsidP="000B66A0">
            <w:r>
              <w:t>3.4.7.1.4   Archived I&amp;T Data Retrieval [SOC-2369]</w:t>
            </w:r>
          </w:p>
        </w:tc>
        <w:tc>
          <w:tcPr>
            <w:tcW w:w="1710" w:type="dxa"/>
          </w:tcPr>
          <w:p w:rsidR="009F06F6" w:rsidRDefault="009F06F6" w:rsidP="000B66A0">
            <w:r>
              <w:t>Test</w:t>
            </w:r>
          </w:p>
        </w:tc>
      </w:tr>
      <w:tr w:rsidR="009F06F6" w:rsidTr="000B66A0">
        <w:tc>
          <w:tcPr>
            <w:tcW w:w="3888" w:type="dxa"/>
          </w:tcPr>
          <w:p w:rsidR="009F06F6" w:rsidRDefault="009F06F6" w:rsidP="000B66A0">
            <w:r>
              <w:t>7.2.3.8 Notification of Request Disposition</w:t>
            </w:r>
          </w:p>
          <w:p w:rsidR="009F06F6" w:rsidRDefault="009F06F6" w:rsidP="000B66A0">
            <w:pPr>
              <w:widowControl w:val="0"/>
            </w:pPr>
            <w:r>
              <w:t>[DMS-143]</w:t>
            </w:r>
          </w:p>
        </w:tc>
        <w:tc>
          <w:tcPr>
            <w:tcW w:w="3960" w:type="dxa"/>
          </w:tcPr>
          <w:p w:rsidR="009F06F6" w:rsidRDefault="009F06F6" w:rsidP="000B66A0">
            <w:r>
              <w:t>3.4.7.1.4   Archived I&amp;T Data Retrieval [SOC-2369]</w:t>
            </w:r>
          </w:p>
        </w:tc>
        <w:tc>
          <w:tcPr>
            <w:tcW w:w="1710" w:type="dxa"/>
          </w:tcPr>
          <w:p w:rsidR="009F06F6" w:rsidRDefault="009F06F6" w:rsidP="000B66A0">
            <w:r>
              <w:t>Test</w:t>
            </w:r>
          </w:p>
        </w:tc>
      </w:tr>
      <w:tr w:rsidR="009F06F6" w:rsidTr="000B66A0">
        <w:tc>
          <w:tcPr>
            <w:tcW w:w="3888" w:type="dxa"/>
          </w:tcPr>
          <w:p w:rsidR="009F06F6" w:rsidRDefault="009F06F6" w:rsidP="000B66A0">
            <w:r>
              <w:t>7.2.3.9 Notification of Data Availability</w:t>
            </w:r>
          </w:p>
          <w:p w:rsidR="009F06F6" w:rsidRDefault="009F06F6" w:rsidP="000B66A0">
            <w:pPr>
              <w:widowControl w:val="0"/>
            </w:pPr>
            <w:r>
              <w:t>[DMS-142]</w:t>
            </w:r>
          </w:p>
        </w:tc>
        <w:tc>
          <w:tcPr>
            <w:tcW w:w="3960" w:type="dxa"/>
          </w:tcPr>
          <w:p w:rsidR="009F06F6" w:rsidRDefault="009F06F6" w:rsidP="000B66A0">
            <w:r>
              <w:t>3.4.7.1.4   Archived I&amp;T Data Retrieval [SOC-2369]</w:t>
            </w:r>
          </w:p>
        </w:tc>
        <w:tc>
          <w:tcPr>
            <w:tcW w:w="1710" w:type="dxa"/>
          </w:tcPr>
          <w:p w:rsidR="009F06F6" w:rsidRDefault="009F06F6" w:rsidP="000B66A0">
            <w:r>
              <w:t>Test</w:t>
            </w:r>
          </w:p>
        </w:tc>
      </w:tr>
      <w:tr w:rsidR="009F06F6" w:rsidTr="000B66A0">
        <w:tc>
          <w:tcPr>
            <w:tcW w:w="3888" w:type="dxa"/>
          </w:tcPr>
          <w:p w:rsidR="009F06F6" w:rsidRDefault="009F06F6" w:rsidP="000B66A0">
            <w:r>
              <w:t>8.1.1.1 Generate Science Data Products</w:t>
            </w:r>
          </w:p>
          <w:p w:rsidR="009F06F6" w:rsidRDefault="009F06F6" w:rsidP="000B66A0">
            <w:pPr>
              <w:widowControl w:val="0"/>
            </w:pPr>
            <w:r>
              <w:t>[DMS-235]</w:t>
            </w:r>
          </w:p>
        </w:tc>
        <w:tc>
          <w:tcPr>
            <w:tcW w:w="3960" w:type="dxa"/>
          </w:tcPr>
          <w:p w:rsidR="009F06F6" w:rsidRDefault="009F06F6" w:rsidP="000B66A0">
            <w:r>
              <w:t>3.4.5.3.3   Science Data Product Generation Lifetime [SOC-540]</w:t>
            </w:r>
          </w:p>
        </w:tc>
        <w:tc>
          <w:tcPr>
            <w:tcW w:w="1710" w:type="dxa"/>
          </w:tcPr>
          <w:p w:rsidR="009F06F6" w:rsidRDefault="009F06F6" w:rsidP="000B66A0">
            <w:r>
              <w:t>Analysis</w:t>
            </w:r>
          </w:p>
        </w:tc>
      </w:tr>
      <w:tr w:rsidR="009F06F6" w:rsidTr="000B66A0">
        <w:tc>
          <w:tcPr>
            <w:tcW w:w="3888" w:type="dxa"/>
          </w:tcPr>
          <w:p w:rsidR="009F06F6" w:rsidRDefault="009F06F6" w:rsidP="000B66A0">
            <w:r>
              <w:t>8.1.1.2 Most Current Calibrations</w:t>
            </w:r>
          </w:p>
          <w:p w:rsidR="009F06F6" w:rsidRDefault="009F06F6" w:rsidP="000B66A0">
            <w:pPr>
              <w:widowControl w:val="0"/>
            </w:pPr>
            <w:r>
              <w:t>[DMS-236]</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8.1.2.1 Reprocessing Reentry Point</w:t>
            </w:r>
          </w:p>
          <w:p w:rsidR="009F06F6" w:rsidRDefault="009F06F6" w:rsidP="000B66A0">
            <w:pPr>
              <w:widowControl w:val="0"/>
            </w:pPr>
            <w:r>
              <w:t>[DMS-237]</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8.1.2.2 Reprocess From Level-1a Data</w:t>
            </w:r>
          </w:p>
          <w:p w:rsidR="009F06F6" w:rsidRDefault="009F06F6" w:rsidP="000B66A0">
            <w:pPr>
              <w:widowControl w:val="0"/>
            </w:pPr>
            <w:r>
              <w:t>[DMS-238]</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8.1.2.3 Reprocess From Level-2a Data</w:t>
            </w:r>
          </w:p>
          <w:p w:rsidR="009F06F6" w:rsidRDefault="009F06F6" w:rsidP="000B66A0">
            <w:pPr>
              <w:widowControl w:val="0"/>
            </w:pPr>
            <w:r>
              <w:t>[DMS-239]</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8.1.2.4 Reprocess From Level-1b Data</w:t>
            </w:r>
          </w:p>
          <w:p w:rsidR="009F06F6" w:rsidRDefault="009F06F6" w:rsidP="000B66A0">
            <w:pPr>
              <w:widowControl w:val="0"/>
            </w:pPr>
            <w:r>
              <w:t>[DMS-588]</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8.1.2.5 Access Any Definitive Ephemeris</w:t>
            </w:r>
          </w:p>
          <w:p w:rsidR="009F06F6" w:rsidRDefault="009F06F6" w:rsidP="000B66A0">
            <w:pPr>
              <w:widowControl w:val="0"/>
            </w:pPr>
            <w:r>
              <w:t>[DMS-240]</w:t>
            </w:r>
          </w:p>
        </w:tc>
        <w:tc>
          <w:tcPr>
            <w:tcW w:w="3960" w:type="dxa"/>
          </w:tcPr>
          <w:p w:rsidR="009F06F6" w:rsidRDefault="009F06F6" w:rsidP="000B66A0">
            <w:r>
              <w:t>3.4.3.1.3   Use of Up-to-Date Calibrations [SOC-3425]</w:t>
            </w:r>
          </w:p>
        </w:tc>
        <w:tc>
          <w:tcPr>
            <w:tcW w:w="1710" w:type="dxa"/>
          </w:tcPr>
          <w:p w:rsidR="009F06F6" w:rsidRDefault="009F06F6" w:rsidP="000B66A0">
            <w:r>
              <w:t>Demonstration</w:t>
            </w:r>
          </w:p>
        </w:tc>
      </w:tr>
      <w:tr w:rsidR="009F06F6" w:rsidTr="000B66A0">
        <w:tc>
          <w:tcPr>
            <w:tcW w:w="3888" w:type="dxa"/>
          </w:tcPr>
          <w:p w:rsidR="009F06F6" w:rsidRDefault="009F06F6" w:rsidP="000B66A0">
            <w:r>
              <w:t>8.1.3.1 Monitor CRDS</w:t>
            </w:r>
          </w:p>
          <w:p w:rsidR="009F06F6" w:rsidRDefault="009F06F6" w:rsidP="000B66A0">
            <w:pPr>
              <w:widowControl w:val="0"/>
            </w:pPr>
            <w:r>
              <w:t>[DMS-581]</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8.1.3.2 Monitor Software Versions</w:t>
            </w:r>
          </w:p>
          <w:p w:rsidR="009F06F6" w:rsidRDefault="009F06F6" w:rsidP="000B66A0">
            <w:pPr>
              <w:widowControl w:val="0"/>
            </w:pPr>
            <w:r>
              <w:t>[DMS-582]</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8.1.3.3 Observation Ready for Reprocessing</w:t>
            </w:r>
          </w:p>
          <w:p w:rsidR="009F06F6" w:rsidRDefault="009F06F6" w:rsidP="000B66A0">
            <w:pPr>
              <w:widowControl w:val="0"/>
            </w:pPr>
            <w:r>
              <w:t>[DMS-583]</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8.1.4.1 Only Reprocess Complete Observations</w:t>
            </w:r>
          </w:p>
          <w:p w:rsidR="009F06F6" w:rsidRDefault="009F06F6" w:rsidP="000B66A0">
            <w:pPr>
              <w:widowControl w:val="0"/>
            </w:pPr>
            <w:r>
              <w:t>[DMS-584]</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8.1.4.2 Use Current Best Reference Files and Software</w:t>
            </w:r>
          </w:p>
          <w:p w:rsidR="009F06F6" w:rsidRDefault="009F06F6" w:rsidP="000B66A0">
            <w:pPr>
              <w:widowControl w:val="0"/>
            </w:pPr>
            <w:r>
              <w:t>[DMS-585]</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8.1.4.3 Replace Data Products in Primary Archive</w:t>
            </w:r>
          </w:p>
          <w:p w:rsidR="009F06F6" w:rsidRDefault="009F06F6" w:rsidP="000B66A0">
            <w:pPr>
              <w:widowControl w:val="0"/>
            </w:pPr>
            <w:r>
              <w:t>[DMS-586]</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8.1.4.4 Manual Input of Reprocessing Observations</w:t>
            </w:r>
          </w:p>
          <w:p w:rsidR="009F06F6" w:rsidRDefault="009F06F6" w:rsidP="000B66A0">
            <w:pPr>
              <w:widowControl w:val="0"/>
            </w:pPr>
            <w:r>
              <w:t>[DMS-587]</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8.1.5.1 Initial/Reprocessing Priority</w:t>
            </w:r>
          </w:p>
          <w:p w:rsidR="009F06F6" w:rsidRDefault="009F06F6" w:rsidP="000B66A0">
            <w:pPr>
              <w:widowControl w:val="0"/>
            </w:pPr>
            <w:r>
              <w:t>[DMS-589]</w:t>
            </w:r>
          </w:p>
        </w:tc>
        <w:tc>
          <w:tcPr>
            <w:tcW w:w="3960" w:type="dxa"/>
          </w:tcPr>
          <w:p w:rsidR="009F06F6" w:rsidRDefault="009F06F6" w:rsidP="000B66A0">
            <w:r>
              <w:t>3.4.5.3.1   Science Data Product Availability [SOC-538]</w:t>
            </w:r>
          </w:p>
        </w:tc>
        <w:tc>
          <w:tcPr>
            <w:tcW w:w="1710" w:type="dxa"/>
          </w:tcPr>
          <w:p w:rsidR="009F06F6" w:rsidRDefault="009F06F6" w:rsidP="000B66A0">
            <w:r>
              <w:t>Test</w:t>
            </w:r>
          </w:p>
        </w:tc>
      </w:tr>
      <w:tr w:rsidR="009F06F6" w:rsidTr="000B66A0">
        <w:tc>
          <w:tcPr>
            <w:tcW w:w="3888" w:type="dxa"/>
          </w:tcPr>
          <w:p w:rsidR="009F06F6" w:rsidRDefault="009F06F6" w:rsidP="000B66A0">
            <w:r>
              <w:t>8.1.5.2 Reprocessing Priorities</w:t>
            </w:r>
          </w:p>
          <w:p w:rsidR="009F06F6" w:rsidRDefault="009F06F6" w:rsidP="000B66A0">
            <w:pPr>
              <w:widowControl w:val="0"/>
            </w:pPr>
            <w:r>
              <w:t>[DMS-590]</w:t>
            </w:r>
          </w:p>
        </w:tc>
        <w:tc>
          <w:tcPr>
            <w:tcW w:w="3960" w:type="dxa"/>
          </w:tcPr>
          <w:p w:rsidR="009F06F6" w:rsidRDefault="009F06F6" w:rsidP="000B66A0">
            <w:r>
              <w:t>3.4.5.3.1   Science Data Product Availability [SOC-538]</w:t>
            </w:r>
          </w:p>
        </w:tc>
        <w:tc>
          <w:tcPr>
            <w:tcW w:w="1710" w:type="dxa"/>
          </w:tcPr>
          <w:p w:rsidR="009F06F6" w:rsidRDefault="009F06F6" w:rsidP="000B66A0">
            <w:r>
              <w:t>Test</w:t>
            </w:r>
          </w:p>
        </w:tc>
      </w:tr>
      <w:tr w:rsidR="009F06F6" w:rsidTr="000B66A0">
        <w:tc>
          <w:tcPr>
            <w:tcW w:w="3888" w:type="dxa"/>
          </w:tcPr>
          <w:p w:rsidR="009F06F6" w:rsidRDefault="009F06F6" w:rsidP="000B66A0">
            <w:r>
              <w:t>8.1.6.1 AUI Show Current Best Reference Files</w:t>
            </w:r>
          </w:p>
          <w:p w:rsidR="009F06F6" w:rsidRDefault="009F06F6" w:rsidP="000B66A0">
            <w:pPr>
              <w:widowControl w:val="0"/>
            </w:pPr>
            <w:r>
              <w:t>[DMS-591]</w:t>
            </w:r>
          </w:p>
        </w:tc>
        <w:tc>
          <w:tcPr>
            <w:tcW w:w="3960" w:type="dxa"/>
          </w:tcPr>
          <w:p w:rsidR="009F06F6" w:rsidRDefault="009F06F6" w:rsidP="000B66A0">
            <w:r>
              <w:t>3.4.3.1.3   Use of Up-to-Date Calibrations [SOC-3425]</w:t>
            </w:r>
          </w:p>
        </w:tc>
        <w:tc>
          <w:tcPr>
            <w:tcW w:w="1710" w:type="dxa"/>
          </w:tcPr>
          <w:p w:rsidR="009F06F6" w:rsidRDefault="009F06F6" w:rsidP="000B66A0">
            <w:r>
              <w:t>Inspection</w:t>
            </w:r>
          </w:p>
        </w:tc>
      </w:tr>
      <w:tr w:rsidR="009F06F6" w:rsidTr="000B66A0">
        <w:tc>
          <w:tcPr>
            <w:tcW w:w="3888" w:type="dxa"/>
          </w:tcPr>
          <w:p w:rsidR="009F06F6" w:rsidRDefault="009F06F6" w:rsidP="000B66A0">
            <w:r>
              <w:t>8.1.6.2 AUI Show Current Software Version</w:t>
            </w:r>
          </w:p>
          <w:p w:rsidR="009F06F6" w:rsidRDefault="009F06F6" w:rsidP="000B66A0">
            <w:pPr>
              <w:widowControl w:val="0"/>
            </w:pPr>
            <w:r>
              <w:t>[DMS-592]</w:t>
            </w:r>
          </w:p>
        </w:tc>
        <w:tc>
          <w:tcPr>
            <w:tcW w:w="3960" w:type="dxa"/>
          </w:tcPr>
          <w:p w:rsidR="009F06F6" w:rsidRDefault="009F06F6" w:rsidP="000B66A0">
            <w:r>
              <w:t>3.4.3.1.3   Use of Up-to-Date Calibrations [SOC-3425]</w:t>
            </w:r>
          </w:p>
        </w:tc>
        <w:tc>
          <w:tcPr>
            <w:tcW w:w="1710" w:type="dxa"/>
          </w:tcPr>
          <w:p w:rsidR="009F06F6" w:rsidRDefault="009F06F6" w:rsidP="000B66A0">
            <w:r>
              <w:t>Inspection</w:t>
            </w:r>
          </w:p>
        </w:tc>
      </w:tr>
      <w:tr w:rsidR="009F06F6" w:rsidTr="000B66A0">
        <w:tc>
          <w:tcPr>
            <w:tcW w:w="3888" w:type="dxa"/>
          </w:tcPr>
          <w:p w:rsidR="009F06F6" w:rsidRDefault="009F06F6" w:rsidP="000B66A0">
            <w:r>
              <w:t>8.1.6.3 Estimated Time for Reprocessing</w:t>
            </w:r>
          </w:p>
          <w:p w:rsidR="009F06F6" w:rsidRDefault="009F06F6" w:rsidP="000B66A0">
            <w:pPr>
              <w:widowControl w:val="0"/>
            </w:pPr>
            <w:r>
              <w:t>[DMS-661]</w:t>
            </w:r>
          </w:p>
        </w:tc>
        <w:tc>
          <w:tcPr>
            <w:tcW w:w="3960" w:type="dxa"/>
          </w:tcPr>
          <w:p w:rsidR="009F06F6" w:rsidRDefault="009F06F6" w:rsidP="000B66A0">
            <w:r>
              <w:t>3.4.3.1.3   Use of Up-to-Date Calibrations [SOC-3425]</w:t>
            </w:r>
          </w:p>
        </w:tc>
        <w:tc>
          <w:tcPr>
            <w:tcW w:w="1710" w:type="dxa"/>
          </w:tcPr>
          <w:p w:rsidR="009F06F6" w:rsidRDefault="009F06F6" w:rsidP="000B66A0">
            <w:r>
              <w:t>Inspection</w:t>
            </w:r>
          </w:p>
        </w:tc>
      </w:tr>
      <w:tr w:rsidR="009F06F6" w:rsidTr="000B66A0">
        <w:tc>
          <w:tcPr>
            <w:tcW w:w="3888" w:type="dxa"/>
          </w:tcPr>
          <w:p w:rsidR="009F06F6" w:rsidRDefault="009F06F6" w:rsidP="000B66A0">
            <w:r>
              <w:t>8.1.6.4 Notification of Reprocessed Data</w:t>
            </w:r>
          </w:p>
          <w:p w:rsidR="009F06F6" w:rsidRDefault="009F06F6" w:rsidP="000B66A0">
            <w:pPr>
              <w:widowControl w:val="0"/>
            </w:pPr>
            <w:r>
              <w:t>[DMS-597]</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8.1.7.1 Header Keywords for Calibration Reference Files</w:t>
            </w:r>
          </w:p>
          <w:p w:rsidR="009F06F6" w:rsidRDefault="009F06F6" w:rsidP="000B66A0">
            <w:pPr>
              <w:widowControl w:val="0"/>
            </w:pPr>
            <w:r>
              <w:t>[DMS-593]</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8.1.7.2 Header Keywords for Software Versions</w:t>
            </w:r>
          </w:p>
          <w:p w:rsidR="009F06F6" w:rsidRDefault="009F06F6" w:rsidP="000B66A0">
            <w:pPr>
              <w:widowControl w:val="0"/>
            </w:pPr>
            <w:r>
              <w:lastRenderedPageBreak/>
              <w:t>[DMS-594]</w:t>
            </w:r>
          </w:p>
        </w:tc>
        <w:tc>
          <w:tcPr>
            <w:tcW w:w="3960" w:type="dxa"/>
          </w:tcPr>
          <w:p w:rsidR="009F06F6" w:rsidRDefault="009F06F6" w:rsidP="000B66A0">
            <w:r>
              <w:lastRenderedPageBreak/>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8.1.8.1 Best Calibration Frequency</w:t>
            </w:r>
          </w:p>
          <w:p w:rsidR="009F06F6" w:rsidRDefault="009F06F6" w:rsidP="000B66A0">
            <w:pPr>
              <w:widowControl w:val="0"/>
            </w:pPr>
            <w:r>
              <w:t>[DMS-595]</w:t>
            </w:r>
          </w:p>
        </w:tc>
        <w:tc>
          <w:tcPr>
            <w:tcW w:w="3960" w:type="dxa"/>
          </w:tcPr>
          <w:p w:rsidR="009F06F6" w:rsidRDefault="009F06F6" w:rsidP="000B66A0">
            <w:r>
              <w:t>3.4.3.1.3   Use of Up-to-Date Calibrations [SOC-3425]</w:t>
            </w:r>
          </w:p>
        </w:tc>
        <w:tc>
          <w:tcPr>
            <w:tcW w:w="1710" w:type="dxa"/>
          </w:tcPr>
          <w:p w:rsidR="009F06F6" w:rsidRDefault="009F06F6" w:rsidP="000B66A0">
            <w:r>
              <w:t>Analysis</w:t>
            </w:r>
          </w:p>
        </w:tc>
      </w:tr>
      <w:tr w:rsidR="009F06F6" w:rsidTr="000B66A0">
        <w:tc>
          <w:tcPr>
            <w:tcW w:w="3888" w:type="dxa"/>
          </w:tcPr>
          <w:p w:rsidR="009F06F6" w:rsidRDefault="009F06F6" w:rsidP="000B66A0">
            <w:r>
              <w:t>9.1.1.1 Searchable Shift Report</w:t>
            </w:r>
          </w:p>
          <w:p w:rsidR="009F06F6" w:rsidRDefault="009F06F6" w:rsidP="000B66A0">
            <w:pPr>
              <w:widowControl w:val="0"/>
            </w:pPr>
            <w:r>
              <w:t>[DMS-599]</w:t>
            </w:r>
          </w:p>
        </w:tc>
        <w:tc>
          <w:tcPr>
            <w:tcW w:w="3960" w:type="dxa"/>
          </w:tcPr>
          <w:p w:rsidR="009F06F6" w:rsidRDefault="009F06F6" w:rsidP="000B66A0">
            <w:r>
              <w:t>3.4.1.1.1   Normal Operations Staffing [SOC-2497]</w:t>
            </w:r>
          </w:p>
        </w:tc>
        <w:tc>
          <w:tcPr>
            <w:tcW w:w="1710" w:type="dxa"/>
          </w:tcPr>
          <w:p w:rsidR="009F06F6" w:rsidRDefault="009F06F6" w:rsidP="000B66A0">
            <w:r>
              <w:t>Test</w:t>
            </w:r>
          </w:p>
        </w:tc>
      </w:tr>
      <w:tr w:rsidR="009F06F6" w:rsidTr="000B66A0">
        <w:tc>
          <w:tcPr>
            <w:tcW w:w="3888" w:type="dxa"/>
          </w:tcPr>
          <w:p w:rsidR="009F06F6" w:rsidRDefault="009F06F6" w:rsidP="000B66A0">
            <w:r>
              <w:t>9.1.1.2 Searchable Data Processing Errors</w:t>
            </w:r>
          </w:p>
          <w:p w:rsidR="009F06F6" w:rsidRDefault="009F06F6" w:rsidP="000B66A0">
            <w:pPr>
              <w:widowControl w:val="0"/>
            </w:pPr>
            <w:r>
              <w:t>[DMS-600]</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9.1.1.3 Operating Procedures Support</w:t>
            </w:r>
          </w:p>
          <w:p w:rsidR="009F06F6" w:rsidRDefault="009F06F6" w:rsidP="000B66A0">
            <w:pPr>
              <w:widowControl w:val="0"/>
            </w:pPr>
            <w:r>
              <w:t>[DMS-601]</w:t>
            </w:r>
          </w:p>
        </w:tc>
        <w:tc>
          <w:tcPr>
            <w:tcW w:w="3960" w:type="dxa"/>
          </w:tcPr>
          <w:p w:rsidR="009F06F6" w:rsidRDefault="009F06F6" w:rsidP="000B66A0">
            <w:r>
              <w:t>3.4.1.1.1   Normal Operations Staffing [SOC-2497]</w:t>
            </w:r>
          </w:p>
        </w:tc>
        <w:tc>
          <w:tcPr>
            <w:tcW w:w="1710" w:type="dxa"/>
          </w:tcPr>
          <w:p w:rsidR="009F06F6" w:rsidRDefault="009F06F6" w:rsidP="000B66A0">
            <w:r>
              <w:t>Test</w:t>
            </w:r>
          </w:p>
        </w:tc>
      </w:tr>
      <w:tr w:rsidR="009F06F6" w:rsidTr="000B66A0">
        <w:tc>
          <w:tcPr>
            <w:tcW w:w="3888" w:type="dxa"/>
          </w:tcPr>
          <w:p w:rsidR="009F06F6" w:rsidRDefault="009F06F6" w:rsidP="000B66A0">
            <w:r>
              <w:t>9.1.2.1 Edit Science Telemetry File</w:t>
            </w:r>
          </w:p>
          <w:p w:rsidR="009F06F6" w:rsidRDefault="009F06F6" w:rsidP="000B66A0">
            <w:pPr>
              <w:widowControl w:val="0"/>
            </w:pPr>
            <w:r>
              <w:t>[DMS-602]</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9.1.2.2 Process Data with Missing Pixels</w:t>
            </w:r>
          </w:p>
          <w:p w:rsidR="009F06F6" w:rsidRDefault="009F06F6" w:rsidP="000B66A0">
            <w:pPr>
              <w:widowControl w:val="0"/>
            </w:pPr>
            <w:r>
              <w:t>[DMS-603]</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9.1.2.3 Calibrated Engineering Data Gap Reports</w:t>
            </w:r>
          </w:p>
          <w:p w:rsidR="009F06F6" w:rsidRDefault="009F06F6" w:rsidP="000B66A0">
            <w:pPr>
              <w:widowControl w:val="0"/>
            </w:pPr>
            <w:r>
              <w:t>[DMS-604]</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9.1.3.1 Report on Association Dependencies</w:t>
            </w:r>
          </w:p>
          <w:p w:rsidR="009F06F6" w:rsidRDefault="009F06F6" w:rsidP="000B66A0">
            <w:pPr>
              <w:widowControl w:val="0"/>
            </w:pPr>
            <w:r>
              <w:t>[DMS-605]</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9.1.3.2 S/c Events Report</w:t>
            </w:r>
          </w:p>
          <w:p w:rsidR="009F06F6" w:rsidRDefault="009F06F6" w:rsidP="000B66A0">
            <w:pPr>
              <w:widowControl w:val="0"/>
            </w:pPr>
            <w:r>
              <w:t>[DMS-606]</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9.1.3.3 Data Processing Message Report</w:t>
            </w:r>
          </w:p>
          <w:p w:rsidR="009F06F6" w:rsidRDefault="009F06F6" w:rsidP="000B66A0">
            <w:pPr>
              <w:widowControl w:val="0"/>
            </w:pPr>
            <w:r>
              <w:t>[DMS-607]</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9.1.4.1 Archive Completeness</w:t>
            </w:r>
          </w:p>
          <w:p w:rsidR="009F06F6" w:rsidRDefault="009F06F6" w:rsidP="000B66A0">
            <w:pPr>
              <w:widowControl w:val="0"/>
            </w:pPr>
            <w:r>
              <w:t>[DMS-608]</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9.1.4.2 Report on Data Set Availability Time</w:t>
            </w:r>
          </w:p>
          <w:p w:rsidR="009F06F6" w:rsidRDefault="009F06F6" w:rsidP="000B66A0">
            <w:pPr>
              <w:widowControl w:val="0"/>
            </w:pPr>
            <w:r>
              <w:t>[DMS-609]</w:t>
            </w:r>
          </w:p>
        </w:tc>
        <w:tc>
          <w:tcPr>
            <w:tcW w:w="3960" w:type="dxa"/>
          </w:tcPr>
          <w:p w:rsidR="009F06F6" w:rsidRDefault="009F06F6" w:rsidP="000B66A0">
            <w:r>
              <w:t>3.4.2.3.3   Science Data Archive Performance [SOC-503]</w:t>
            </w:r>
          </w:p>
        </w:tc>
        <w:tc>
          <w:tcPr>
            <w:tcW w:w="1710" w:type="dxa"/>
          </w:tcPr>
          <w:p w:rsidR="009F06F6" w:rsidRDefault="009F06F6" w:rsidP="000B66A0">
            <w:r>
              <w:t>Test</w:t>
            </w:r>
          </w:p>
        </w:tc>
      </w:tr>
      <w:tr w:rsidR="009F06F6" w:rsidTr="000B66A0">
        <w:tc>
          <w:tcPr>
            <w:tcW w:w="3888" w:type="dxa"/>
          </w:tcPr>
          <w:p w:rsidR="009F06F6" w:rsidRDefault="009F06F6" w:rsidP="000B66A0">
            <w:r>
              <w:t>9.1.4.3 Header Comparison Tool</w:t>
            </w:r>
          </w:p>
          <w:p w:rsidR="009F06F6" w:rsidRDefault="009F06F6" w:rsidP="000B66A0">
            <w:pPr>
              <w:widowControl w:val="0"/>
            </w:pPr>
            <w:r>
              <w:t>[DMS-610]</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9.1.4.4 Physically Delete Data Set from Archive</w:t>
            </w:r>
          </w:p>
          <w:p w:rsidR="009F06F6" w:rsidRDefault="009F06F6" w:rsidP="000B66A0">
            <w:pPr>
              <w:widowControl w:val="0"/>
            </w:pPr>
            <w:r>
              <w:t>[DMS-611]</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9.1.4.5 Logically Delete Data Set from Archive</w:t>
            </w:r>
          </w:p>
          <w:p w:rsidR="009F06F6" w:rsidRDefault="009F06F6" w:rsidP="000B66A0">
            <w:pPr>
              <w:widowControl w:val="0"/>
            </w:pPr>
            <w:r>
              <w:t>[DMS-612]</w:t>
            </w:r>
          </w:p>
        </w:tc>
        <w:tc>
          <w:tcPr>
            <w:tcW w:w="3960" w:type="dxa"/>
          </w:tcPr>
          <w:p w:rsidR="009F06F6" w:rsidRDefault="009F06F6" w:rsidP="000B66A0">
            <w:r>
              <w:t>3.4.2.1   Functional Requirements [SOC-471]</w:t>
            </w:r>
          </w:p>
        </w:tc>
        <w:tc>
          <w:tcPr>
            <w:tcW w:w="1710" w:type="dxa"/>
          </w:tcPr>
          <w:p w:rsidR="009F06F6" w:rsidRDefault="009F06F6" w:rsidP="000B66A0">
            <w:r>
              <w:t>Test</w:t>
            </w:r>
          </w:p>
        </w:tc>
      </w:tr>
      <w:tr w:rsidR="009F06F6" w:rsidTr="000B66A0">
        <w:tc>
          <w:tcPr>
            <w:tcW w:w="3888" w:type="dxa"/>
          </w:tcPr>
          <w:p w:rsidR="009F06F6" w:rsidRDefault="009F06F6" w:rsidP="000B66A0">
            <w:r>
              <w:t>9.1.4.6 Purge Versions of Data Set from Archive</w:t>
            </w:r>
          </w:p>
          <w:p w:rsidR="009F06F6" w:rsidRDefault="009F06F6" w:rsidP="000B66A0">
            <w:pPr>
              <w:widowControl w:val="0"/>
            </w:pPr>
            <w:r>
              <w:t>[DMS-613]</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lastRenderedPageBreak/>
              <w:t>9.1.5.1 Cleanup Failed Data Set Processing</w:t>
            </w:r>
          </w:p>
          <w:p w:rsidR="009F06F6" w:rsidRDefault="009F06F6" w:rsidP="000B66A0">
            <w:pPr>
              <w:widowControl w:val="0"/>
            </w:pPr>
            <w:r>
              <w:t>[DMS-614]</w:t>
            </w:r>
          </w:p>
        </w:tc>
        <w:tc>
          <w:tcPr>
            <w:tcW w:w="3960" w:type="dxa"/>
          </w:tcPr>
          <w:p w:rsidR="009F06F6" w:rsidRDefault="009F06F6" w:rsidP="000B66A0">
            <w:r>
              <w:t>3.4.2.1.1   Science Data Characteristics [SOC-2173]</w:t>
            </w:r>
          </w:p>
        </w:tc>
        <w:tc>
          <w:tcPr>
            <w:tcW w:w="1710" w:type="dxa"/>
          </w:tcPr>
          <w:p w:rsidR="009F06F6" w:rsidRDefault="009F06F6" w:rsidP="000B66A0">
            <w:r>
              <w:t>Test</w:t>
            </w:r>
          </w:p>
        </w:tc>
      </w:tr>
      <w:tr w:rsidR="009F06F6" w:rsidTr="000B66A0">
        <w:tc>
          <w:tcPr>
            <w:tcW w:w="3888" w:type="dxa"/>
          </w:tcPr>
          <w:p w:rsidR="009F06F6" w:rsidRDefault="009F06F6" w:rsidP="000B66A0">
            <w:r>
              <w:t>9.1.5.2 Cleanup Anomalous Data Set</w:t>
            </w:r>
          </w:p>
          <w:p w:rsidR="009F06F6" w:rsidRDefault="009F06F6" w:rsidP="000B66A0">
            <w:pPr>
              <w:widowControl w:val="0"/>
            </w:pPr>
            <w:r>
              <w:t>[DMS-615]</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9.1.5.3 Bypass Calibration Step</w:t>
            </w:r>
          </w:p>
          <w:p w:rsidR="009F06F6" w:rsidRDefault="009F06F6" w:rsidP="000B66A0">
            <w:pPr>
              <w:widowControl w:val="0"/>
            </w:pPr>
            <w:r>
              <w:t>[DMS-616]</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9.1.5.4 Force Association Processing</w:t>
            </w:r>
          </w:p>
          <w:p w:rsidR="009F06F6" w:rsidRDefault="009F06F6" w:rsidP="000B66A0">
            <w:pPr>
              <w:widowControl w:val="0"/>
            </w:pPr>
            <w:r>
              <w:t>[DMS-617]</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9.1.5.5 Override Association Definitions</w:t>
            </w:r>
          </w:p>
          <w:p w:rsidR="009F06F6" w:rsidRDefault="009F06F6" w:rsidP="000B66A0">
            <w:pPr>
              <w:widowControl w:val="0"/>
            </w:pPr>
            <w:r>
              <w:t>[DMS-618]</w:t>
            </w:r>
          </w:p>
        </w:tc>
        <w:tc>
          <w:tcPr>
            <w:tcW w:w="3960" w:type="dxa"/>
          </w:tcPr>
          <w:p w:rsidR="009F06F6" w:rsidRDefault="009F06F6" w:rsidP="000B66A0">
            <w:r>
              <w:t>3.4.3.1.2   Science Data Calibration [SOC-513]</w:t>
            </w:r>
          </w:p>
        </w:tc>
        <w:tc>
          <w:tcPr>
            <w:tcW w:w="1710" w:type="dxa"/>
          </w:tcPr>
          <w:p w:rsidR="009F06F6" w:rsidRDefault="009F06F6" w:rsidP="000B66A0">
            <w:r>
              <w:t>Test</w:t>
            </w:r>
          </w:p>
        </w:tc>
      </w:tr>
      <w:tr w:rsidR="009F06F6" w:rsidTr="000B66A0">
        <w:tc>
          <w:tcPr>
            <w:tcW w:w="3888" w:type="dxa"/>
          </w:tcPr>
          <w:p w:rsidR="009F06F6" w:rsidRDefault="009F06F6" w:rsidP="000B66A0">
            <w:r>
              <w:t>9.2.1.1 Archive Data to Problem Class</w:t>
            </w:r>
          </w:p>
          <w:p w:rsidR="009F06F6" w:rsidRDefault="009F06F6" w:rsidP="000B66A0">
            <w:pPr>
              <w:widowControl w:val="0"/>
            </w:pPr>
            <w:r>
              <w:t>[DMS-619]</w:t>
            </w:r>
          </w:p>
        </w:tc>
        <w:tc>
          <w:tcPr>
            <w:tcW w:w="3960" w:type="dxa"/>
          </w:tcPr>
          <w:p w:rsidR="009F06F6" w:rsidRDefault="009F06F6" w:rsidP="000B66A0">
            <w:r>
              <w:t>3.4.2.1.3   Archive Science Data [SOC-472]</w:t>
            </w:r>
          </w:p>
        </w:tc>
        <w:tc>
          <w:tcPr>
            <w:tcW w:w="1710" w:type="dxa"/>
          </w:tcPr>
          <w:p w:rsidR="009F06F6" w:rsidRDefault="009F06F6" w:rsidP="000B66A0">
            <w:r>
              <w:t>Test</w:t>
            </w:r>
          </w:p>
        </w:tc>
      </w:tr>
      <w:tr w:rsidR="009F06F6" w:rsidTr="000B66A0">
        <w:tc>
          <w:tcPr>
            <w:tcW w:w="3888" w:type="dxa"/>
          </w:tcPr>
          <w:p w:rsidR="009F06F6" w:rsidRDefault="009F06F6" w:rsidP="000B66A0">
            <w:r>
              <w:t>9.2.2.1 Flag Unexecuted Exposures or Visits</w:t>
            </w:r>
          </w:p>
          <w:p w:rsidR="009F06F6" w:rsidRDefault="009F06F6" w:rsidP="000B66A0">
            <w:pPr>
              <w:widowControl w:val="0"/>
            </w:pPr>
            <w:r>
              <w:t>[DMS-620]</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9.2.2.2 Flag Gap in Calibrated Engineering Data</w:t>
            </w:r>
          </w:p>
          <w:p w:rsidR="009F06F6" w:rsidRDefault="009F06F6" w:rsidP="000B66A0">
            <w:pPr>
              <w:widowControl w:val="0"/>
            </w:pPr>
            <w:r>
              <w:t>[DMS-621]</w:t>
            </w:r>
          </w:p>
        </w:tc>
        <w:tc>
          <w:tcPr>
            <w:tcW w:w="3960" w:type="dxa"/>
          </w:tcPr>
          <w:p w:rsidR="009F06F6" w:rsidRDefault="009F06F6" w:rsidP="000B66A0">
            <w:r>
              <w:t>3.4.2.1.2   Level 1 Processing [SOC-1689]</w:t>
            </w:r>
          </w:p>
        </w:tc>
        <w:tc>
          <w:tcPr>
            <w:tcW w:w="1710" w:type="dxa"/>
          </w:tcPr>
          <w:p w:rsidR="009F06F6" w:rsidRDefault="009F06F6" w:rsidP="000B66A0">
            <w:r>
              <w:t>Test</w:t>
            </w:r>
          </w:p>
        </w:tc>
      </w:tr>
      <w:tr w:rsidR="009F06F6" w:rsidTr="000B66A0">
        <w:tc>
          <w:tcPr>
            <w:tcW w:w="3888" w:type="dxa"/>
          </w:tcPr>
          <w:p w:rsidR="009F06F6" w:rsidRDefault="009F06F6" w:rsidP="000B66A0">
            <w:r>
              <w:t>9.2.2.3 Flag CRDS Delivery as Bad</w:t>
            </w:r>
          </w:p>
          <w:p w:rsidR="009F06F6" w:rsidRDefault="009F06F6" w:rsidP="000B66A0">
            <w:pPr>
              <w:widowControl w:val="0"/>
            </w:pPr>
            <w:r>
              <w:t>[DMS-622]</w:t>
            </w:r>
          </w:p>
        </w:tc>
        <w:tc>
          <w:tcPr>
            <w:tcW w:w="3960" w:type="dxa"/>
          </w:tcPr>
          <w:p w:rsidR="009F06F6" w:rsidRDefault="009F06F6" w:rsidP="000B66A0">
            <w:r>
              <w:t>3.4.3.1.3   Use of Up-to-Date Calibrations [SOC-3425]</w:t>
            </w:r>
          </w:p>
        </w:tc>
        <w:tc>
          <w:tcPr>
            <w:tcW w:w="1710" w:type="dxa"/>
          </w:tcPr>
          <w:p w:rsidR="009F06F6" w:rsidRDefault="009F06F6" w:rsidP="000B66A0">
            <w:r>
              <w:t>Test</w:t>
            </w:r>
          </w:p>
        </w:tc>
      </w:tr>
      <w:tr w:rsidR="009F06F6" w:rsidTr="000B66A0">
        <w:tc>
          <w:tcPr>
            <w:tcW w:w="3888" w:type="dxa"/>
          </w:tcPr>
          <w:p w:rsidR="009F06F6" w:rsidRDefault="009F06F6" w:rsidP="000B66A0">
            <w:r>
              <w:t>9.2.3.1 Request Retransmission</w:t>
            </w:r>
          </w:p>
          <w:p w:rsidR="009F06F6" w:rsidRDefault="009F06F6" w:rsidP="000B66A0">
            <w:pPr>
              <w:widowControl w:val="0"/>
            </w:pPr>
            <w:r>
              <w:t>[DMS-623]</w:t>
            </w:r>
          </w:p>
        </w:tc>
        <w:tc>
          <w:tcPr>
            <w:tcW w:w="3960" w:type="dxa"/>
          </w:tcPr>
          <w:p w:rsidR="009F06F6" w:rsidRDefault="009F06F6" w:rsidP="000B66A0">
            <w:r>
              <w:t>3.4.1.3.2.1   Science Data Receipt [SOC-2103]</w:t>
            </w:r>
          </w:p>
        </w:tc>
        <w:tc>
          <w:tcPr>
            <w:tcW w:w="1710" w:type="dxa"/>
          </w:tcPr>
          <w:p w:rsidR="009F06F6" w:rsidRDefault="009F06F6" w:rsidP="000B66A0">
            <w:r>
              <w:t>Test</w:t>
            </w:r>
          </w:p>
        </w:tc>
      </w:tr>
      <w:tr w:rsidR="009F06F6" w:rsidTr="000B66A0">
        <w:tc>
          <w:tcPr>
            <w:tcW w:w="3888" w:type="dxa"/>
          </w:tcPr>
          <w:p w:rsidR="009F06F6" w:rsidRDefault="009F06F6" w:rsidP="000B66A0">
            <w:r>
              <w:t>9.2.3.2 Receipt of Data via Media</w:t>
            </w:r>
          </w:p>
          <w:p w:rsidR="009F06F6" w:rsidRDefault="009F06F6" w:rsidP="000B66A0">
            <w:pPr>
              <w:widowControl w:val="0"/>
            </w:pPr>
            <w:r>
              <w:t>[DMS-624]</w:t>
            </w:r>
          </w:p>
        </w:tc>
        <w:tc>
          <w:tcPr>
            <w:tcW w:w="3960" w:type="dxa"/>
          </w:tcPr>
          <w:p w:rsidR="009F06F6" w:rsidRDefault="009F06F6" w:rsidP="000B66A0">
            <w:r>
              <w:t>3.4.1.3.2.1   Science Data Receipt [SOC-2103]</w:t>
            </w:r>
          </w:p>
        </w:tc>
        <w:tc>
          <w:tcPr>
            <w:tcW w:w="1710" w:type="dxa"/>
          </w:tcPr>
          <w:p w:rsidR="009F06F6" w:rsidRDefault="009F06F6" w:rsidP="000B66A0">
            <w:r>
              <w:t>Test</w:t>
            </w:r>
          </w:p>
        </w:tc>
      </w:tr>
    </w:tbl>
    <w:p w:rsidR="009F06F6" w:rsidRDefault="009F06F6" w:rsidP="009F06F6"/>
    <w:p w:rsidR="009F06F6" w:rsidRDefault="009F06F6" w:rsidP="009F06F6"/>
    <w:p w:rsidR="009F06F6" w:rsidRDefault="009F06F6" w:rsidP="009F06F6"/>
    <w:p w:rsidR="009F06F6" w:rsidRPr="009F06F6" w:rsidRDefault="009F06F6" w:rsidP="009F06F6">
      <w:pPr>
        <w:sectPr w:rsidR="009F06F6" w:rsidRPr="009F06F6" w:rsidSect="0092322A">
          <w:pgSz w:w="12240" w:h="15840"/>
          <w:pgMar w:top="1440" w:right="1440" w:bottom="1800" w:left="1440" w:header="720" w:footer="576" w:gutter="0"/>
          <w:pgNumType w:start="1" w:chapStyle="1"/>
          <w:cols w:space="720"/>
          <w:noEndnote/>
          <w:docGrid w:linePitch="326"/>
        </w:sectPr>
      </w:pPr>
    </w:p>
    <w:p w:rsidR="003724CC" w:rsidRDefault="003724CC">
      <w:pPr>
        <w:rPr>
          <w:b/>
        </w:rPr>
      </w:pPr>
    </w:p>
    <w:p w:rsidR="00473E5C" w:rsidRDefault="00473E5C" w:rsidP="00473E5C">
      <w:pPr>
        <w:pStyle w:val="Heading9"/>
        <w:jc w:val="left"/>
        <w:sectPr w:rsidR="00473E5C" w:rsidSect="0092322A">
          <w:type w:val="continuous"/>
          <w:pgSz w:w="12240" w:h="15840"/>
          <w:pgMar w:top="1440" w:right="1440" w:bottom="1800" w:left="1440" w:header="720" w:footer="576" w:gutter="0"/>
          <w:pgNumType w:start="1" w:chapStyle="1"/>
          <w:cols w:space="720"/>
          <w:noEndnote/>
          <w:docGrid w:linePitch="326"/>
        </w:sectPr>
      </w:pPr>
      <w:bookmarkStart w:id="453" w:name="APPENDIX"/>
      <w:bookmarkEnd w:id="453"/>
    </w:p>
    <w:p w:rsidR="00473E5C" w:rsidRDefault="00473E5C" w:rsidP="00473E5C">
      <w:pPr>
        <w:pStyle w:val="Heading9"/>
        <w:jc w:val="left"/>
      </w:pPr>
      <w:r>
        <w:lastRenderedPageBreak/>
        <w:t>DMS Glossary</w:t>
      </w:r>
    </w:p>
    <w:p w:rsidR="00473E5C" w:rsidRDefault="00473E5C" w:rsidP="00473E5C">
      <w:pPr>
        <w:pStyle w:val="BodyText"/>
      </w:pPr>
      <w:r>
        <w:t>This glossary defines specialized terms used in DMS.</w:t>
      </w:r>
    </w:p>
    <w:p w:rsidR="00473E5C" w:rsidRDefault="00473E5C" w:rsidP="00473E5C">
      <w:pPr>
        <w:pStyle w:val="BodyText"/>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F"/>
      </w:tblPr>
      <w:tblGrid>
        <w:gridCol w:w="2718"/>
        <w:gridCol w:w="6750"/>
      </w:tblGrid>
      <w:tr w:rsidR="00473E5C" w:rsidRPr="00DA30CD" w:rsidTr="00473E5C">
        <w:trPr>
          <w:cantSplit/>
          <w:tblHeader/>
        </w:trPr>
        <w:tc>
          <w:tcPr>
            <w:tcW w:w="2718" w:type="dxa"/>
            <w:shd w:val="clear" w:color="auto" w:fill="auto"/>
          </w:tcPr>
          <w:p w:rsidR="00473E5C" w:rsidRPr="00C9733F" w:rsidRDefault="00473E5C" w:rsidP="00473E5C">
            <w:pPr>
              <w:pStyle w:val="TableText"/>
              <w:rPr>
                <w:b/>
              </w:rPr>
            </w:pPr>
            <w:r w:rsidRPr="00C9733F">
              <w:rPr>
                <w:b/>
              </w:rPr>
              <w:t>Term</w:t>
            </w:r>
          </w:p>
        </w:tc>
        <w:tc>
          <w:tcPr>
            <w:tcW w:w="6750" w:type="dxa"/>
            <w:shd w:val="clear" w:color="auto" w:fill="auto"/>
          </w:tcPr>
          <w:p w:rsidR="00473E5C" w:rsidRPr="00C9733F" w:rsidRDefault="00473E5C" w:rsidP="00473E5C">
            <w:pPr>
              <w:pStyle w:val="TableText"/>
              <w:rPr>
                <w:b/>
              </w:rPr>
            </w:pPr>
            <w:r w:rsidRPr="00C9733F">
              <w:rPr>
                <w:b/>
              </w:rPr>
              <w:t>Definition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Activity</w:t>
            </w:r>
          </w:p>
        </w:tc>
        <w:tc>
          <w:tcPr>
            <w:tcW w:w="6750" w:type="dxa"/>
            <w:shd w:val="clear" w:color="auto" w:fill="auto"/>
          </w:tcPr>
          <w:p w:rsidR="00473E5C" w:rsidRPr="00DA30CD" w:rsidRDefault="00473E5C" w:rsidP="00473E5C">
            <w:pPr>
              <w:pStyle w:val="TableText"/>
            </w:pPr>
            <w:r w:rsidRPr="00DA30CD">
              <w:t>A discrete task to be performed on JWST as part of carrying out a Visit and which is executable through a call to an On-Board Script.  An Activity is the lowest level of detail on program content that the PPS needs to deal with.  Types of Activities include Exposures, Slews, and GS Acquisitions.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Bad Star Information</w:t>
            </w:r>
          </w:p>
        </w:tc>
        <w:tc>
          <w:tcPr>
            <w:tcW w:w="6750" w:type="dxa"/>
            <w:shd w:val="clear" w:color="auto" w:fill="auto"/>
          </w:tcPr>
          <w:p w:rsidR="00473E5C" w:rsidRPr="00DA30CD" w:rsidRDefault="00473E5C" w:rsidP="00473E5C">
            <w:pPr>
              <w:pStyle w:val="TableText"/>
            </w:pPr>
            <w:r w:rsidRPr="00DA30CD">
              <w:t>Information about Guide Stars associated with failed GS Acquisitions.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Calibration Proposal</w:t>
            </w:r>
          </w:p>
        </w:tc>
        <w:tc>
          <w:tcPr>
            <w:tcW w:w="6750" w:type="dxa"/>
            <w:shd w:val="clear" w:color="auto" w:fill="auto"/>
          </w:tcPr>
          <w:p w:rsidR="00473E5C" w:rsidRPr="00DA30CD" w:rsidRDefault="00473E5C" w:rsidP="00473E5C">
            <w:pPr>
              <w:pStyle w:val="TableText"/>
            </w:pPr>
            <w:r w:rsidRPr="00DA30CD">
              <w:t>A type of Observing Proposal developed for purposes of maintaining calibration information for the science instruments and OTE.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Dark Calibration</w:t>
            </w:r>
          </w:p>
        </w:tc>
        <w:tc>
          <w:tcPr>
            <w:tcW w:w="6750" w:type="dxa"/>
            <w:shd w:val="clear" w:color="auto" w:fill="auto"/>
          </w:tcPr>
          <w:p w:rsidR="00473E5C" w:rsidRPr="00DA30CD" w:rsidRDefault="00473E5C" w:rsidP="00473E5C">
            <w:pPr>
              <w:pStyle w:val="TableText"/>
            </w:pPr>
            <w:r w:rsidRPr="00DA30CD">
              <w:t>A type of calibration performed by taking one or more Exposures with the detector shielded from external light.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Data Availability Notification</w:t>
            </w:r>
          </w:p>
        </w:tc>
        <w:tc>
          <w:tcPr>
            <w:tcW w:w="6750" w:type="dxa"/>
            <w:shd w:val="clear" w:color="auto" w:fill="auto"/>
          </w:tcPr>
          <w:p w:rsidR="00473E5C" w:rsidRPr="00DA30CD" w:rsidRDefault="00473E5C" w:rsidP="00473E5C">
            <w:pPr>
              <w:pStyle w:val="TableText"/>
            </w:pPr>
            <w:r w:rsidRPr="00DA30CD">
              <w:t>A message indicating that new data is available for retrieval from an S&amp;OC data archive.</w:t>
            </w:r>
          </w:p>
        </w:tc>
      </w:tr>
      <w:tr w:rsidR="00473E5C" w:rsidRPr="00DA30CD" w:rsidTr="00473E5C">
        <w:trPr>
          <w:cantSplit/>
        </w:trPr>
        <w:tc>
          <w:tcPr>
            <w:tcW w:w="2718" w:type="dxa"/>
            <w:shd w:val="clear" w:color="auto" w:fill="auto"/>
          </w:tcPr>
          <w:p w:rsidR="00473E5C" w:rsidRPr="00DA30CD" w:rsidRDefault="00473E5C" w:rsidP="00473E5C">
            <w:pPr>
              <w:pStyle w:val="TableText"/>
            </w:pPr>
            <w:r>
              <w:t>Data Cube</w:t>
            </w:r>
          </w:p>
        </w:tc>
        <w:tc>
          <w:tcPr>
            <w:tcW w:w="6750" w:type="dxa"/>
            <w:shd w:val="clear" w:color="auto" w:fill="auto"/>
          </w:tcPr>
          <w:p w:rsidR="00473E5C" w:rsidRPr="00DA30CD" w:rsidRDefault="00473E5C" w:rsidP="00473E5C">
            <w:pPr>
              <w:pStyle w:val="TableText"/>
            </w:pPr>
            <w:r>
              <w:t>A series of groups arranged in time order and stored as a 3-D array in a FITS file.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Definitive Execution Time</w:t>
            </w:r>
          </w:p>
        </w:tc>
        <w:tc>
          <w:tcPr>
            <w:tcW w:w="6750" w:type="dxa"/>
            <w:shd w:val="clear" w:color="auto" w:fill="auto"/>
          </w:tcPr>
          <w:p w:rsidR="00473E5C" w:rsidRPr="00DA30CD" w:rsidRDefault="00473E5C" w:rsidP="00473E5C">
            <w:pPr>
              <w:pStyle w:val="TableText"/>
            </w:pPr>
            <w:r w:rsidRPr="00DA30CD">
              <w:t>The time when a Visit actually executed, based on confirmed Visit Execution Data.</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Dither Pattern</w:t>
            </w:r>
          </w:p>
        </w:tc>
        <w:tc>
          <w:tcPr>
            <w:tcW w:w="6750" w:type="dxa"/>
            <w:shd w:val="clear" w:color="auto" w:fill="auto"/>
          </w:tcPr>
          <w:p w:rsidR="00473E5C" w:rsidRPr="00DA30CD" w:rsidRDefault="00473E5C" w:rsidP="00473E5C">
            <w:pPr>
              <w:pStyle w:val="TableText"/>
            </w:pPr>
            <w:r w:rsidRPr="00DA30CD">
              <w:t xml:space="preserve">A set of Exposures within a Visit that is repeated at slightly different </w:t>
            </w:r>
            <w:proofErr w:type="spellStart"/>
            <w:r w:rsidRPr="00DA30CD">
              <w:t>Pointings</w:t>
            </w:r>
            <w:proofErr w:type="spellEnd"/>
            <w:r w:rsidRPr="00DA30CD">
              <w:t>, with the pointing systematically varied to trace a spatial pattern on the sky.</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DSN Contact</w:t>
            </w:r>
          </w:p>
        </w:tc>
        <w:tc>
          <w:tcPr>
            <w:tcW w:w="6750" w:type="dxa"/>
            <w:shd w:val="clear" w:color="auto" w:fill="auto"/>
          </w:tcPr>
          <w:p w:rsidR="00473E5C" w:rsidRPr="00DA30CD" w:rsidRDefault="00473E5C" w:rsidP="00473E5C">
            <w:pPr>
              <w:pStyle w:val="TableText"/>
            </w:pPr>
            <w:r w:rsidRPr="00DA30CD">
              <w:t>A communication contact with JWST via the DSN.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Duplication Report</w:t>
            </w:r>
          </w:p>
        </w:tc>
        <w:tc>
          <w:tcPr>
            <w:tcW w:w="6750" w:type="dxa"/>
            <w:shd w:val="clear" w:color="auto" w:fill="auto"/>
          </w:tcPr>
          <w:p w:rsidR="00473E5C" w:rsidRPr="00DA30CD" w:rsidRDefault="00473E5C" w:rsidP="00473E5C">
            <w:pPr>
              <w:pStyle w:val="TableText"/>
            </w:pPr>
            <w:r w:rsidRPr="00DA30CD">
              <w:t>A report describing the results of automated duplication checking on a JWST Proposal.</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Engineering Observation</w:t>
            </w:r>
          </w:p>
        </w:tc>
        <w:tc>
          <w:tcPr>
            <w:tcW w:w="6750" w:type="dxa"/>
            <w:shd w:val="clear" w:color="auto" w:fill="auto"/>
          </w:tcPr>
          <w:p w:rsidR="00473E5C" w:rsidRPr="00DA30CD" w:rsidRDefault="00473E5C" w:rsidP="00473E5C">
            <w:pPr>
              <w:pStyle w:val="TableText"/>
            </w:pPr>
            <w:r w:rsidRPr="00DA30CD">
              <w:t>A type of Observation developed for purposes of maintaining the Observatory.  Types of Engineering Observations include Momentum Dumps, SK Maneuvers, and WFS&amp;C Observations.  (The term Observation is used to refer to all content placed on the JWST observing timeline, even when no science data are taken.)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Engineering Telemetry</w:t>
            </w:r>
          </w:p>
        </w:tc>
        <w:tc>
          <w:tcPr>
            <w:tcW w:w="6750" w:type="dxa"/>
            <w:shd w:val="clear" w:color="auto" w:fill="auto"/>
          </w:tcPr>
          <w:p w:rsidR="00473E5C" w:rsidRPr="00DA30CD" w:rsidRDefault="00473E5C" w:rsidP="00473E5C">
            <w:pPr>
              <w:pStyle w:val="TableText"/>
            </w:pPr>
            <w:r w:rsidRPr="001A10DA">
              <w:t>Downlinked information other than Science Data, such as voltages, temperatures, status messages, and position data. Sometimes called ‘housekeeping’ or ‘state of health’ data. Engineering Telemetry is downlinked either from the SSR or in real-time (adapted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Error</w:t>
            </w:r>
          </w:p>
        </w:tc>
        <w:tc>
          <w:tcPr>
            <w:tcW w:w="6750" w:type="dxa"/>
            <w:shd w:val="clear" w:color="auto" w:fill="auto"/>
          </w:tcPr>
          <w:p w:rsidR="00473E5C" w:rsidRPr="00DA30CD" w:rsidRDefault="00473E5C" w:rsidP="00473E5C">
            <w:pPr>
              <w:pStyle w:val="TableText"/>
            </w:pPr>
            <w:r w:rsidRPr="00DA30CD">
              <w:t>A known problem with an Observation that prevents it from successfully executing as specified.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Executed Visit</w:t>
            </w:r>
          </w:p>
        </w:tc>
        <w:tc>
          <w:tcPr>
            <w:tcW w:w="6750" w:type="dxa"/>
            <w:shd w:val="clear" w:color="auto" w:fill="auto"/>
          </w:tcPr>
          <w:p w:rsidR="00473E5C" w:rsidRPr="00DA30CD" w:rsidRDefault="00473E5C" w:rsidP="00473E5C">
            <w:pPr>
              <w:pStyle w:val="TableText"/>
            </w:pPr>
            <w:r w:rsidRPr="00DA30CD">
              <w:t>A Visit that has completed execution onboard JWST with no errors detected during onboard processing.</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Exposure</w:t>
            </w:r>
          </w:p>
        </w:tc>
        <w:tc>
          <w:tcPr>
            <w:tcW w:w="6750" w:type="dxa"/>
            <w:shd w:val="clear" w:color="auto" w:fill="auto"/>
          </w:tcPr>
          <w:p w:rsidR="00473E5C" w:rsidRPr="00DA30CD" w:rsidRDefault="00473E5C" w:rsidP="00473E5C">
            <w:pPr>
              <w:pStyle w:val="TableText"/>
            </w:pPr>
            <w:r w:rsidRPr="00DA30CD">
              <w:t xml:space="preserve">The end result of resetting a detector on a JWST science instrument and then non-destructively sampling it one or more times while data are being taken. </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Failed Visit</w:t>
            </w:r>
          </w:p>
        </w:tc>
        <w:tc>
          <w:tcPr>
            <w:tcW w:w="6750" w:type="dxa"/>
            <w:shd w:val="clear" w:color="auto" w:fill="auto"/>
          </w:tcPr>
          <w:p w:rsidR="00473E5C" w:rsidRPr="00DA30CD" w:rsidRDefault="00473E5C" w:rsidP="00473E5C">
            <w:pPr>
              <w:pStyle w:val="TableText"/>
            </w:pPr>
            <w:r w:rsidRPr="00DA30CD">
              <w:t xml:space="preserve">A Visit that began execution onboard JWST but terminated abnormally due to errors detected during onboard processing.  Possible causes of visit failure include guide star acquisition failure, target acquisition failure, and </w:t>
            </w:r>
            <w:proofErr w:type="spellStart"/>
            <w:r w:rsidRPr="00DA30CD">
              <w:t>safing</w:t>
            </w:r>
            <w:proofErr w:type="spellEnd"/>
            <w:r w:rsidRPr="00DA30CD">
              <w:t xml:space="preserve"> events.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File Dump Data</w:t>
            </w:r>
          </w:p>
        </w:tc>
        <w:tc>
          <w:tcPr>
            <w:tcW w:w="6750" w:type="dxa"/>
            <w:shd w:val="clear" w:color="auto" w:fill="auto"/>
          </w:tcPr>
          <w:p w:rsidR="00473E5C" w:rsidRPr="00DA30CD" w:rsidRDefault="00473E5C" w:rsidP="00473E5C">
            <w:pPr>
              <w:pStyle w:val="TableText"/>
            </w:pPr>
            <w:r w:rsidRPr="001A10DA">
              <w:t>“Any type of data stored as files in any Observatory memory with the exception of data stored on the Solid State Recorder”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lastRenderedPageBreak/>
              <w:t>FITSWriter</w:t>
            </w:r>
          </w:p>
        </w:tc>
        <w:tc>
          <w:tcPr>
            <w:tcW w:w="6750" w:type="dxa"/>
            <w:shd w:val="clear" w:color="auto" w:fill="auto"/>
          </w:tcPr>
          <w:p w:rsidR="00473E5C" w:rsidRPr="00DA30CD" w:rsidRDefault="00473E5C" w:rsidP="00473E5C">
            <w:pPr>
              <w:pStyle w:val="TableText"/>
            </w:pPr>
            <w:r>
              <w:t xml:space="preserve">An application that creates FITS files from packetized JWST instrument science telemetry and </w:t>
            </w:r>
            <w:proofErr w:type="spellStart"/>
            <w:r>
              <w:t>csv</w:t>
            </w:r>
            <w:proofErr w:type="spellEnd"/>
            <w:r>
              <w:t xml:space="preserve"> format engineering data.</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GS Acquisition</w:t>
            </w:r>
          </w:p>
        </w:tc>
        <w:tc>
          <w:tcPr>
            <w:tcW w:w="6750" w:type="dxa"/>
            <w:shd w:val="clear" w:color="auto" w:fill="auto"/>
          </w:tcPr>
          <w:p w:rsidR="00473E5C" w:rsidRPr="00DA30CD" w:rsidRDefault="00473E5C" w:rsidP="00473E5C">
            <w:pPr>
              <w:pStyle w:val="TableText"/>
            </w:pPr>
            <w:r w:rsidRPr="00DA30CD">
              <w:t>A type of Activity that involves acquiring lock on a Guide Star to stabilize pointing during a Visit.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GS Reference Star</w:t>
            </w:r>
          </w:p>
        </w:tc>
        <w:tc>
          <w:tcPr>
            <w:tcW w:w="6750" w:type="dxa"/>
            <w:shd w:val="clear" w:color="auto" w:fill="auto"/>
          </w:tcPr>
          <w:p w:rsidR="00473E5C" w:rsidRPr="00DA30CD" w:rsidRDefault="00473E5C" w:rsidP="00473E5C">
            <w:pPr>
              <w:pStyle w:val="TableText"/>
            </w:pPr>
            <w:r w:rsidRPr="00DA30CD">
              <w:t>A celestial object to be used by onboard software in pattern matching for purposes of identifying a particular Guide Star.</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GTO Proposal</w:t>
            </w:r>
          </w:p>
        </w:tc>
        <w:tc>
          <w:tcPr>
            <w:tcW w:w="6750" w:type="dxa"/>
            <w:shd w:val="clear" w:color="auto" w:fill="auto"/>
          </w:tcPr>
          <w:p w:rsidR="00473E5C" w:rsidRPr="00DA30CD" w:rsidRDefault="00473E5C" w:rsidP="00473E5C">
            <w:pPr>
              <w:pStyle w:val="TableText"/>
            </w:pPr>
            <w:r w:rsidRPr="00DA30CD">
              <w:t>A type of Observing Proposal that uses observing time guaranteed to the Investigator in exchange for work performed on an instrument or Observatory development team.</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Guide Star</w:t>
            </w:r>
          </w:p>
        </w:tc>
        <w:tc>
          <w:tcPr>
            <w:tcW w:w="6750" w:type="dxa"/>
            <w:shd w:val="clear" w:color="auto" w:fill="auto"/>
          </w:tcPr>
          <w:p w:rsidR="00473E5C" w:rsidRPr="00DA30CD" w:rsidRDefault="00473E5C" w:rsidP="00473E5C">
            <w:pPr>
              <w:pStyle w:val="TableText"/>
            </w:pPr>
            <w:r w:rsidRPr="00DA30CD">
              <w:t>The descriptive data of a star used to control the pointing of JWST.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Guide Star Catalog</w:t>
            </w:r>
          </w:p>
        </w:tc>
        <w:tc>
          <w:tcPr>
            <w:tcW w:w="6750" w:type="dxa"/>
            <w:shd w:val="clear" w:color="auto" w:fill="auto"/>
          </w:tcPr>
          <w:p w:rsidR="00473E5C" w:rsidRPr="00DA30CD" w:rsidRDefault="00473E5C" w:rsidP="00473E5C">
            <w:pPr>
              <w:pStyle w:val="TableText"/>
            </w:pPr>
            <w:r w:rsidRPr="00DA30CD">
              <w:t>A database of information about Guide Stars that is used to identify usable Guide Stars for a particular Visit.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ISIM Event Log</w:t>
            </w:r>
          </w:p>
        </w:tc>
        <w:tc>
          <w:tcPr>
            <w:tcW w:w="6750" w:type="dxa"/>
            <w:shd w:val="clear" w:color="auto" w:fill="auto"/>
          </w:tcPr>
          <w:p w:rsidR="00473E5C" w:rsidRPr="00DA30CD" w:rsidRDefault="00473E5C" w:rsidP="00473E5C">
            <w:pPr>
              <w:pStyle w:val="TableText"/>
            </w:pPr>
            <w:r w:rsidRPr="001A10DA">
              <w:t>“Log of ICDH activities, important events, and faults in ASCII”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JWST Ephemeris Data</w:t>
            </w:r>
          </w:p>
        </w:tc>
        <w:tc>
          <w:tcPr>
            <w:tcW w:w="6750" w:type="dxa"/>
            <w:shd w:val="clear" w:color="auto" w:fill="auto"/>
          </w:tcPr>
          <w:p w:rsidR="00473E5C" w:rsidRPr="00DA30CD" w:rsidRDefault="00473E5C" w:rsidP="00473E5C">
            <w:pPr>
              <w:pStyle w:val="TableText"/>
            </w:pPr>
            <w:r w:rsidRPr="00DA30CD">
              <w:t>A representation of the future (predicted) or historical (definitive) position of the JWST Observatory as a function of time.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Legacy Proposal</w:t>
            </w:r>
          </w:p>
        </w:tc>
        <w:tc>
          <w:tcPr>
            <w:tcW w:w="6750" w:type="dxa"/>
            <w:shd w:val="clear" w:color="auto" w:fill="auto"/>
          </w:tcPr>
          <w:p w:rsidR="00473E5C" w:rsidRPr="00DA30CD" w:rsidRDefault="00473E5C" w:rsidP="00473E5C">
            <w:pPr>
              <w:pStyle w:val="TableText"/>
            </w:pPr>
            <w:r w:rsidRPr="00DA30CD">
              <w:t>A type of Observing Proposal that addresses a major JWST science theme and requires a relatively large amount of observing time.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Link Set</w:t>
            </w:r>
          </w:p>
        </w:tc>
        <w:tc>
          <w:tcPr>
            <w:tcW w:w="6750" w:type="dxa"/>
            <w:shd w:val="clear" w:color="auto" w:fill="auto"/>
          </w:tcPr>
          <w:p w:rsidR="00473E5C" w:rsidRPr="00DA30CD" w:rsidRDefault="00473E5C" w:rsidP="00473E5C">
            <w:pPr>
              <w:pStyle w:val="TableText"/>
            </w:pPr>
            <w:r w:rsidRPr="00DA30CD">
              <w:t>The transitive closure of a set of Observations related through Timing Links or Orientation Links.  Planning and scheduling of an Observation may depend on other Observations in the same Link Set, but is independent of all Observations outside the Link Set.  Observations without links constitute a singleton Link Set.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Memory Dump</w:t>
            </w:r>
          </w:p>
        </w:tc>
        <w:tc>
          <w:tcPr>
            <w:tcW w:w="6750" w:type="dxa"/>
            <w:shd w:val="clear" w:color="auto" w:fill="auto"/>
          </w:tcPr>
          <w:p w:rsidR="00473E5C" w:rsidRPr="00DA30CD" w:rsidRDefault="00473E5C" w:rsidP="00473E5C">
            <w:pPr>
              <w:pStyle w:val="TableText"/>
            </w:pPr>
            <w:r w:rsidRPr="00DA30CD">
              <w:t>“</w:t>
            </w:r>
            <w:r w:rsidRPr="001A10DA">
              <w:t>Information dumped from memory used by the flight software. It may consist of computer program code, or tables or constants or other data used by the flight software” (from the FGIRCD).</w:t>
            </w:r>
          </w:p>
        </w:tc>
      </w:tr>
      <w:tr w:rsidR="004041BD" w:rsidRPr="00DA30CD" w:rsidTr="00473E5C">
        <w:trPr>
          <w:cantSplit/>
        </w:trPr>
        <w:tc>
          <w:tcPr>
            <w:tcW w:w="2718" w:type="dxa"/>
            <w:shd w:val="clear" w:color="auto" w:fill="auto"/>
          </w:tcPr>
          <w:p w:rsidR="004041BD" w:rsidRPr="00DA30CD" w:rsidRDefault="004041BD" w:rsidP="00473E5C">
            <w:pPr>
              <w:pStyle w:val="TableText"/>
            </w:pPr>
            <w:r>
              <w:t>Mirror Site</w:t>
            </w:r>
          </w:p>
        </w:tc>
        <w:tc>
          <w:tcPr>
            <w:tcW w:w="6750" w:type="dxa"/>
            <w:shd w:val="clear" w:color="auto" w:fill="auto"/>
          </w:tcPr>
          <w:p w:rsidR="004041BD" w:rsidRPr="00DA30CD" w:rsidRDefault="004041BD" w:rsidP="00473E5C">
            <w:pPr>
              <w:pStyle w:val="TableText"/>
            </w:pPr>
            <w:r>
              <w:t>A location external to STScI that holds a copy of archive data.  The mirror site may hold all or a subset of the archive content.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Mission Planning Data</w:t>
            </w:r>
          </w:p>
        </w:tc>
        <w:tc>
          <w:tcPr>
            <w:tcW w:w="6750" w:type="dxa"/>
            <w:shd w:val="clear" w:color="auto" w:fill="auto"/>
          </w:tcPr>
          <w:p w:rsidR="00473E5C" w:rsidRPr="00DA30CD" w:rsidRDefault="00473E5C" w:rsidP="00473E5C">
            <w:pPr>
              <w:pStyle w:val="TableText"/>
            </w:pPr>
            <w:r w:rsidRPr="00DA30CD">
              <w:t>Planning products generated by FDF for use by the S&amp;OC.</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Mission-Critical Observation</w:t>
            </w:r>
          </w:p>
        </w:tc>
        <w:tc>
          <w:tcPr>
            <w:tcW w:w="6750" w:type="dxa"/>
            <w:shd w:val="clear" w:color="auto" w:fill="auto"/>
          </w:tcPr>
          <w:p w:rsidR="00473E5C" w:rsidRPr="00DA30CD" w:rsidRDefault="00473E5C" w:rsidP="00473E5C">
            <w:pPr>
              <w:pStyle w:val="TableText"/>
            </w:pPr>
            <w:r w:rsidRPr="00DA30CD">
              <w:t>A type of Engineering Observation designated as requiring attended operations with real-time commanding and monitoring.</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Momentum Dump Observation</w:t>
            </w:r>
          </w:p>
        </w:tc>
        <w:tc>
          <w:tcPr>
            <w:tcW w:w="6750" w:type="dxa"/>
            <w:shd w:val="clear" w:color="auto" w:fill="auto"/>
          </w:tcPr>
          <w:p w:rsidR="00473E5C" w:rsidRPr="00DA30CD" w:rsidRDefault="00473E5C" w:rsidP="00473E5C">
            <w:pPr>
              <w:pStyle w:val="TableText"/>
            </w:pPr>
            <w:r w:rsidRPr="00DA30CD">
              <w:t>A type of Engineering Observation that contains a Momentum Dump.</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Mosaic</w:t>
            </w:r>
          </w:p>
        </w:tc>
        <w:tc>
          <w:tcPr>
            <w:tcW w:w="6750" w:type="dxa"/>
            <w:shd w:val="clear" w:color="auto" w:fill="auto"/>
          </w:tcPr>
          <w:p w:rsidR="00473E5C" w:rsidRPr="00DA30CD" w:rsidRDefault="00473E5C" w:rsidP="00473E5C">
            <w:pPr>
              <w:pStyle w:val="TableText"/>
            </w:pPr>
            <w:r w:rsidRPr="00DA30CD">
              <w:t>A type of Observation that involves taking images or spectra of adjacent fields (tiles) on the sky to cover an area larger than would be accessible using a single Guide Star.  A Mosaic involves multiple Visits with different Guide Stars.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MSA Configuration</w:t>
            </w:r>
          </w:p>
        </w:tc>
        <w:tc>
          <w:tcPr>
            <w:tcW w:w="6750" w:type="dxa"/>
            <w:shd w:val="clear" w:color="auto" w:fill="auto"/>
          </w:tcPr>
          <w:p w:rsidR="00473E5C" w:rsidRPr="00DA30CD" w:rsidRDefault="00473E5C" w:rsidP="00473E5C">
            <w:pPr>
              <w:pStyle w:val="TableText"/>
            </w:pPr>
            <w:r w:rsidRPr="00DA30CD">
              <w:t>For the NIRSpec Micro-Shutter Array, a specification of which shutters are to be open vs. closed in order to take spectra of particular Targets.  The Orientation must be known in order to define an MSA Configuration.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Observation</w:t>
            </w:r>
          </w:p>
        </w:tc>
        <w:tc>
          <w:tcPr>
            <w:tcW w:w="6750" w:type="dxa"/>
            <w:shd w:val="clear" w:color="auto" w:fill="auto"/>
          </w:tcPr>
          <w:p w:rsidR="00473E5C" w:rsidRPr="00DA30CD" w:rsidRDefault="00473E5C" w:rsidP="00473E5C">
            <w:pPr>
              <w:pStyle w:val="TableText"/>
            </w:pPr>
            <w:r w:rsidRPr="00DA30CD">
              <w:t xml:space="preserve">A logical unit within an Observing Program that is defined by the Observer and consists of one or more Visits separated by Minor Slews.  An Observation is placed on a Long-Range Plan as a single unit, and is independent of other Observations except for links. </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lastRenderedPageBreak/>
              <w:t>Observation Data</w:t>
            </w:r>
          </w:p>
        </w:tc>
        <w:tc>
          <w:tcPr>
            <w:tcW w:w="6750" w:type="dxa"/>
            <w:shd w:val="clear" w:color="auto" w:fill="auto"/>
          </w:tcPr>
          <w:p w:rsidR="00473E5C" w:rsidRPr="00DA30CD" w:rsidRDefault="00473E5C" w:rsidP="00473E5C">
            <w:pPr>
              <w:pStyle w:val="TableText"/>
            </w:pPr>
            <w:r w:rsidRPr="00DA30CD">
              <w:t>Data describing an Observation.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Observation Plan Data</w:t>
            </w:r>
          </w:p>
        </w:tc>
        <w:tc>
          <w:tcPr>
            <w:tcW w:w="6750" w:type="dxa"/>
            <w:shd w:val="clear" w:color="auto" w:fill="auto"/>
          </w:tcPr>
          <w:p w:rsidR="00473E5C" w:rsidRPr="00DA30CD" w:rsidRDefault="00473E5C" w:rsidP="00473E5C">
            <w:pPr>
              <w:pStyle w:val="TableText"/>
            </w:pPr>
            <w:r w:rsidRPr="00DA30CD">
              <w:t>Data prepared by the S&amp;OC to update the contents of the Observation Plan.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Observation Problem Report</w:t>
            </w:r>
          </w:p>
        </w:tc>
        <w:tc>
          <w:tcPr>
            <w:tcW w:w="6750" w:type="dxa"/>
            <w:shd w:val="clear" w:color="auto" w:fill="auto"/>
          </w:tcPr>
          <w:p w:rsidR="00473E5C" w:rsidRPr="00DA30CD" w:rsidRDefault="00473E5C" w:rsidP="00473E5C">
            <w:pPr>
              <w:pStyle w:val="TableText"/>
            </w:pPr>
            <w:r w:rsidRPr="00DA30CD">
              <w:t>A report of an engineering problem with an Observation, eventually including the results of an investigation of the cause and recommended solution.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Observation Status</w:t>
            </w:r>
          </w:p>
        </w:tc>
        <w:tc>
          <w:tcPr>
            <w:tcW w:w="6750" w:type="dxa"/>
            <w:shd w:val="clear" w:color="auto" w:fill="auto"/>
          </w:tcPr>
          <w:p w:rsidR="00473E5C" w:rsidRPr="00DA30CD" w:rsidRDefault="00473E5C" w:rsidP="00473E5C">
            <w:pPr>
              <w:pStyle w:val="TableText"/>
            </w:pPr>
            <w:r w:rsidRPr="00DA30CD">
              <w:t>The status of an Observation with respect to S&amp;OC processing.</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Observatory Command Data</w:t>
            </w:r>
          </w:p>
        </w:tc>
        <w:tc>
          <w:tcPr>
            <w:tcW w:w="6750" w:type="dxa"/>
            <w:shd w:val="clear" w:color="auto" w:fill="auto"/>
          </w:tcPr>
          <w:p w:rsidR="00473E5C" w:rsidRPr="00DA30CD" w:rsidRDefault="00473E5C" w:rsidP="00473E5C">
            <w:pPr>
              <w:pStyle w:val="TableText"/>
            </w:pPr>
            <w:r w:rsidRPr="00DA30CD">
              <w:t>All data uplinked from the ground to the JWST Observatory.</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Observatory Event Activity Log Data</w:t>
            </w:r>
          </w:p>
        </w:tc>
        <w:tc>
          <w:tcPr>
            <w:tcW w:w="6750" w:type="dxa"/>
            <w:shd w:val="clear" w:color="auto" w:fill="auto"/>
          </w:tcPr>
          <w:p w:rsidR="00473E5C" w:rsidRPr="00DA30CD" w:rsidRDefault="00473E5C" w:rsidP="00473E5C">
            <w:pPr>
              <w:pStyle w:val="TableText"/>
            </w:pPr>
            <w:r w:rsidRPr="00DA30CD">
              <w:t>Time-ordered data generated by the S&amp;OC recording the status of execution and/or rejection of Observatory Command Data, based on S/C event logs and ISIM event messages received from the Observatory.</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Observatory Telemetry/Data</w:t>
            </w:r>
          </w:p>
        </w:tc>
        <w:tc>
          <w:tcPr>
            <w:tcW w:w="6750" w:type="dxa"/>
            <w:shd w:val="clear" w:color="auto" w:fill="auto"/>
          </w:tcPr>
          <w:p w:rsidR="00473E5C" w:rsidRPr="00DA30CD" w:rsidRDefault="00473E5C" w:rsidP="00473E5C">
            <w:pPr>
              <w:pStyle w:val="TableText"/>
            </w:pPr>
            <w:r w:rsidRPr="00DA30CD">
              <w:t xml:space="preserve">Generic term encompassing </w:t>
            </w:r>
            <w:r w:rsidRPr="001A10DA">
              <w:t>all information sent from the Observatory to the ground via the RF Link, whether recorded or real-time. Includes science data, engineering telemetry, memory dumps, and file dumps (adapted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Observing Cycle</w:t>
            </w:r>
          </w:p>
        </w:tc>
        <w:tc>
          <w:tcPr>
            <w:tcW w:w="6750" w:type="dxa"/>
            <w:shd w:val="clear" w:color="auto" w:fill="auto"/>
          </w:tcPr>
          <w:p w:rsidR="00473E5C" w:rsidRPr="00DA30CD" w:rsidRDefault="00473E5C" w:rsidP="00473E5C">
            <w:pPr>
              <w:pStyle w:val="TableText"/>
            </w:pPr>
            <w:r w:rsidRPr="00DA30CD">
              <w:t xml:space="preserve">A time interval, nominally one year, used to define a set of Programs to be implemented in that interval.  The Proposal Solicitation defines the Observing Cycle for which JWST Proposals are prepared.  </w:t>
            </w:r>
            <w:proofErr w:type="gramStart"/>
            <w:r w:rsidRPr="00DA30CD">
              <w:t>A subset of these are</w:t>
            </w:r>
            <w:proofErr w:type="gramEnd"/>
            <w:r w:rsidRPr="00DA30CD">
              <w:t xml:space="preserve"> selected for implementation during the cycle.  In practice, the cycle boundary is fuzzy; a small fraction of Programs may begin execution before the nominal cycle start date or extend beyond the cycle end date.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Observing Form</w:t>
            </w:r>
          </w:p>
        </w:tc>
        <w:tc>
          <w:tcPr>
            <w:tcW w:w="6750" w:type="dxa"/>
            <w:shd w:val="clear" w:color="auto" w:fill="auto"/>
          </w:tcPr>
          <w:p w:rsidR="00473E5C" w:rsidRPr="00DA30CD" w:rsidRDefault="00473E5C" w:rsidP="00473E5C">
            <w:pPr>
              <w:pStyle w:val="TableText"/>
            </w:pPr>
            <w:r w:rsidRPr="00DA30CD">
              <w:t>A schema (parameterized container) defining the valid content and structure for a particular type of Observation.  An Observing Form restricts an Observer to a limited set of predefined options.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Observing Program</w:t>
            </w:r>
          </w:p>
        </w:tc>
        <w:tc>
          <w:tcPr>
            <w:tcW w:w="6750" w:type="dxa"/>
            <w:shd w:val="clear" w:color="auto" w:fill="auto"/>
          </w:tcPr>
          <w:p w:rsidR="00473E5C" w:rsidRPr="00DA30CD" w:rsidRDefault="00473E5C" w:rsidP="00473E5C">
            <w:pPr>
              <w:pStyle w:val="TableText"/>
            </w:pPr>
            <w:r w:rsidRPr="00DA30CD">
              <w:t>A type of Program that requests JWST observing time and consists of a set of Observations (as opposed to an Archival Research Program).</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OP Window</w:t>
            </w:r>
          </w:p>
        </w:tc>
        <w:tc>
          <w:tcPr>
            <w:tcW w:w="6750" w:type="dxa"/>
            <w:shd w:val="clear" w:color="auto" w:fill="auto"/>
          </w:tcPr>
          <w:p w:rsidR="00473E5C" w:rsidRPr="00DA30CD" w:rsidRDefault="00473E5C" w:rsidP="00473E5C">
            <w:pPr>
              <w:pStyle w:val="TableText"/>
            </w:pPr>
            <w:r w:rsidRPr="00DA30CD">
              <w:t>A time interval that limits the range of times when a Visit may execute. The Observation Plan Executive enforces OP Windows.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Orientation</w:t>
            </w:r>
          </w:p>
        </w:tc>
        <w:tc>
          <w:tcPr>
            <w:tcW w:w="6750" w:type="dxa"/>
            <w:shd w:val="clear" w:color="auto" w:fill="auto"/>
          </w:tcPr>
          <w:p w:rsidR="00473E5C" w:rsidRPr="00DA30CD" w:rsidRDefault="00473E5C" w:rsidP="00473E5C">
            <w:pPr>
              <w:pStyle w:val="TableText"/>
            </w:pPr>
            <w:r w:rsidRPr="00DA30CD">
              <w:t xml:space="preserve">An aspect of Spacecraft Attitude that defines the degree of "roll" of the telescope about its </w:t>
            </w:r>
            <w:proofErr w:type="spellStart"/>
            <w:r w:rsidRPr="00DA30CD">
              <w:t>boresight</w:t>
            </w:r>
            <w:proofErr w:type="spellEnd"/>
            <w:r w:rsidRPr="00DA30CD">
              <w:t xml:space="preserve"> (V1) axis.  Orientation is defined by choosing a feature on the V2-V3 plane, such as the +V3 </w:t>
            </w:r>
            <w:proofErr w:type="spellStart"/>
            <w:r w:rsidRPr="00DA30CD">
              <w:t>axis</w:t>
            </w:r>
            <w:proofErr w:type="spellEnd"/>
            <w:r w:rsidRPr="00DA30CD">
              <w:t>, and determining its direction on the sky.</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Orientation Constraint</w:t>
            </w:r>
          </w:p>
        </w:tc>
        <w:tc>
          <w:tcPr>
            <w:tcW w:w="6750" w:type="dxa"/>
            <w:shd w:val="clear" w:color="auto" w:fill="auto"/>
          </w:tcPr>
          <w:p w:rsidR="00473E5C" w:rsidRPr="00DA30CD" w:rsidRDefault="00473E5C" w:rsidP="00473E5C">
            <w:pPr>
              <w:pStyle w:val="TableText"/>
            </w:pPr>
            <w:r w:rsidRPr="00DA30CD">
              <w:t>A type of Special Requirement that restricts the Orientation of an Observation.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Orientation Link</w:t>
            </w:r>
          </w:p>
        </w:tc>
        <w:tc>
          <w:tcPr>
            <w:tcW w:w="6750" w:type="dxa"/>
            <w:shd w:val="clear" w:color="auto" w:fill="auto"/>
          </w:tcPr>
          <w:p w:rsidR="00473E5C" w:rsidRPr="00DA30CD" w:rsidRDefault="00473E5C" w:rsidP="00473E5C">
            <w:pPr>
              <w:pStyle w:val="TableText"/>
            </w:pPr>
            <w:r w:rsidRPr="00DA30CD">
              <w:t xml:space="preserve">A type of Observation Link that restricts the relative Orientation of two or more Observations. </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Parallel Visit</w:t>
            </w:r>
          </w:p>
        </w:tc>
        <w:tc>
          <w:tcPr>
            <w:tcW w:w="6750" w:type="dxa"/>
            <w:shd w:val="clear" w:color="auto" w:fill="auto"/>
          </w:tcPr>
          <w:p w:rsidR="00473E5C" w:rsidRPr="00DA30CD" w:rsidRDefault="00473E5C" w:rsidP="00473E5C">
            <w:pPr>
              <w:pStyle w:val="TableText"/>
            </w:pPr>
            <w:r w:rsidRPr="00DA30CD">
              <w:t>A type of Visit that is to be executed in parallel with a Prime Visit using a different SI.  A Parallel Visit does not define an independent Spacecraft Attitude; it is executed at the Spacecraft Attitude of the Prime Visit to which it is attached.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Phase Critical Observation</w:t>
            </w:r>
          </w:p>
        </w:tc>
        <w:tc>
          <w:tcPr>
            <w:tcW w:w="6750" w:type="dxa"/>
            <w:shd w:val="clear" w:color="auto" w:fill="auto"/>
          </w:tcPr>
          <w:p w:rsidR="00473E5C" w:rsidRPr="00DA30CD" w:rsidRDefault="00473E5C" w:rsidP="00473E5C">
            <w:pPr>
              <w:pStyle w:val="TableText"/>
            </w:pPr>
            <w:r w:rsidRPr="00DA30CD">
              <w:t>An Observation with a type of Timing Constraint that is periodic and repeats indefinitely.</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Pitch</w:t>
            </w:r>
          </w:p>
        </w:tc>
        <w:tc>
          <w:tcPr>
            <w:tcW w:w="6750" w:type="dxa"/>
            <w:shd w:val="clear" w:color="auto" w:fill="auto"/>
          </w:tcPr>
          <w:p w:rsidR="00473E5C" w:rsidRPr="00DA30CD" w:rsidRDefault="00473E5C" w:rsidP="00473E5C">
            <w:pPr>
              <w:pStyle w:val="TableText"/>
            </w:pPr>
            <w:r w:rsidRPr="00DA30CD">
              <w:t xml:space="preserve">An aspect of Spacecraft Attitude that defines the orientation of the sunshield relative to the Sun.  Pitch is defined as the Sun angle (angle between the +V1 </w:t>
            </w:r>
            <w:proofErr w:type="spellStart"/>
            <w:r w:rsidRPr="00DA30CD">
              <w:t>axis</w:t>
            </w:r>
            <w:proofErr w:type="spellEnd"/>
            <w:r w:rsidRPr="00DA30CD">
              <w:t xml:space="preserve"> and the Sun) minus 90 degrees.  Zero pitch corresponds to a "neutral" attitude with the sunshield normal to the Sun.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Plan Window</w:t>
            </w:r>
          </w:p>
        </w:tc>
        <w:tc>
          <w:tcPr>
            <w:tcW w:w="6750" w:type="dxa"/>
            <w:shd w:val="clear" w:color="auto" w:fill="auto"/>
          </w:tcPr>
          <w:p w:rsidR="00473E5C" w:rsidRPr="00DA30CD" w:rsidRDefault="00473E5C" w:rsidP="00473E5C">
            <w:pPr>
              <w:pStyle w:val="TableText"/>
            </w:pPr>
            <w:r w:rsidRPr="00DA30CD">
              <w:t>A time interval during which an Observation is planned for possible execution.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lastRenderedPageBreak/>
              <w:t>Pointing</w:t>
            </w:r>
          </w:p>
        </w:tc>
        <w:tc>
          <w:tcPr>
            <w:tcW w:w="6750" w:type="dxa"/>
            <w:shd w:val="clear" w:color="auto" w:fill="auto"/>
          </w:tcPr>
          <w:p w:rsidR="00473E5C" w:rsidRPr="00DA30CD" w:rsidRDefault="00473E5C" w:rsidP="00473E5C">
            <w:pPr>
              <w:pStyle w:val="TableText"/>
            </w:pPr>
            <w:r w:rsidRPr="00DA30CD">
              <w:t>An aspect of Spacecraft Attitude that gives the direction on the sky in which the telescope is pointed, usually given in celestial coordinates.  A convenient definition for operations is the combination of the celestial coordinates of the Target to be observed and the focal plane coordinates of the aperture where the Target should be placed.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PRD Data</w:t>
            </w:r>
          </w:p>
        </w:tc>
        <w:tc>
          <w:tcPr>
            <w:tcW w:w="6750" w:type="dxa"/>
            <w:shd w:val="clear" w:color="auto" w:fill="auto"/>
          </w:tcPr>
          <w:p w:rsidR="00473E5C" w:rsidRPr="00DA30CD" w:rsidRDefault="00473E5C" w:rsidP="00473E5C">
            <w:pPr>
              <w:pStyle w:val="TableText"/>
            </w:pPr>
            <w:r w:rsidRPr="00DA30CD">
              <w:t>Data released from the Project Reference Database, or similar data used for local configuration management at a particular site.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Predicted Ephemeris Data</w:t>
            </w:r>
          </w:p>
        </w:tc>
        <w:tc>
          <w:tcPr>
            <w:tcW w:w="6750" w:type="dxa"/>
            <w:shd w:val="clear" w:color="auto" w:fill="auto"/>
          </w:tcPr>
          <w:p w:rsidR="00473E5C" w:rsidRPr="00DA30CD" w:rsidRDefault="00473E5C" w:rsidP="00473E5C">
            <w:pPr>
              <w:pStyle w:val="TableText"/>
            </w:pPr>
            <w:r w:rsidRPr="00DA30CD">
              <w:t>Data that describes the predicted position and velocity of the JWST Observatory as a function of time.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Prime Visit</w:t>
            </w:r>
          </w:p>
        </w:tc>
        <w:tc>
          <w:tcPr>
            <w:tcW w:w="6750" w:type="dxa"/>
            <w:shd w:val="clear" w:color="auto" w:fill="auto"/>
          </w:tcPr>
          <w:p w:rsidR="00473E5C" w:rsidRPr="00DA30CD" w:rsidRDefault="00473E5C" w:rsidP="00473E5C">
            <w:pPr>
              <w:pStyle w:val="TableText"/>
            </w:pPr>
            <w:r w:rsidRPr="00DA30CD">
              <w:t>A type of Visit that establishes the Spacecraft Attitude of JWST during its execution.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Program</w:t>
            </w:r>
          </w:p>
        </w:tc>
        <w:tc>
          <w:tcPr>
            <w:tcW w:w="6750" w:type="dxa"/>
            <w:shd w:val="clear" w:color="auto" w:fill="auto"/>
          </w:tcPr>
          <w:p w:rsidR="00473E5C" w:rsidRPr="00DA30CD" w:rsidRDefault="00473E5C" w:rsidP="00473E5C">
            <w:pPr>
              <w:pStyle w:val="TableText"/>
            </w:pPr>
            <w:r w:rsidRPr="00DA30CD">
              <w:t xml:space="preserve">A part of a JWST Proposal that provides a specification for a science, calibration, or engineering investigation to be pursued using JWST mission resources.  A Program may be in various states of implementation.  </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Program Identifier</w:t>
            </w:r>
          </w:p>
        </w:tc>
        <w:tc>
          <w:tcPr>
            <w:tcW w:w="6750" w:type="dxa"/>
            <w:shd w:val="clear" w:color="auto" w:fill="auto"/>
          </w:tcPr>
          <w:p w:rsidR="00473E5C" w:rsidRPr="00DA30CD" w:rsidRDefault="00473E5C" w:rsidP="00473E5C">
            <w:pPr>
              <w:pStyle w:val="TableText"/>
            </w:pPr>
            <w:r w:rsidRPr="00DA30CD">
              <w:t>A unique identifier for an Approved Program.</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Project Reference Database (PRD)</w:t>
            </w:r>
          </w:p>
        </w:tc>
        <w:tc>
          <w:tcPr>
            <w:tcW w:w="6750" w:type="dxa"/>
            <w:shd w:val="clear" w:color="auto" w:fill="auto"/>
          </w:tcPr>
          <w:p w:rsidR="00473E5C" w:rsidRPr="00DA30CD" w:rsidRDefault="00473E5C" w:rsidP="00473E5C">
            <w:pPr>
              <w:pStyle w:val="TableText"/>
            </w:pPr>
            <w:r w:rsidRPr="00DA30CD">
              <w:t>The central repository, or collection of repositories, for static data placed under JWST Project configuration control and used to develop, test, or operate the JWST Observatory.</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Proprietary Period</w:t>
            </w:r>
          </w:p>
        </w:tc>
        <w:tc>
          <w:tcPr>
            <w:tcW w:w="6750" w:type="dxa"/>
            <w:shd w:val="clear" w:color="auto" w:fill="auto"/>
          </w:tcPr>
          <w:p w:rsidR="00473E5C" w:rsidRPr="00DA30CD" w:rsidRDefault="00473E5C" w:rsidP="00473E5C">
            <w:pPr>
              <w:pStyle w:val="TableText"/>
            </w:pPr>
            <w:r w:rsidRPr="00DA30CD">
              <w:t>An attribute of an Observing Proposal that sets the interval of time after Visit execution during which the Investigator has exclusive rights to the science data.</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Quick Look Data</w:t>
            </w:r>
          </w:p>
        </w:tc>
        <w:tc>
          <w:tcPr>
            <w:tcW w:w="6750" w:type="dxa"/>
            <w:shd w:val="clear" w:color="auto" w:fill="auto"/>
          </w:tcPr>
          <w:p w:rsidR="00473E5C" w:rsidRPr="00DA30CD" w:rsidRDefault="00473E5C" w:rsidP="00473E5C">
            <w:pPr>
              <w:pStyle w:val="TableText"/>
            </w:pPr>
            <w:r w:rsidRPr="00DA30CD">
              <w:t>“</w:t>
            </w:r>
            <w:r w:rsidRPr="001A10DA">
              <w:t>Critical Data played back by ground commanded SSR start and stop locations”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Real-time Engineering Telemetry</w:t>
            </w:r>
          </w:p>
        </w:tc>
        <w:tc>
          <w:tcPr>
            <w:tcW w:w="6750" w:type="dxa"/>
            <w:shd w:val="clear" w:color="auto" w:fill="auto"/>
          </w:tcPr>
          <w:p w:rsidR="00473E5C" w:rsidRPr="00DA30CD" w:rsidRDefault="00473E5C" w:rsidP="00473E5C">
            <w:pPr>
              <w:pStyle w:val="TableText"/>
            </w:pPr>
            <w:r w:rsidRPr="00DA30CD">
              <w:t>“</w:t>
            </w:r>
            <w:r w:rsidRPr="001A10DA">
              <w:t>Engineering telemetry downlinked in real-time”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Real-time Event Log Data</w:t>
            </w:r>
          </w:p>
        </w:tc>
        <w:tc>
          <w:tcPr>
            <w:tcW w:w="6750" w:type="dxa"/>
            <w:shd w:val="clear" w:color="auto" w:fill="auto"/>
          </w:tcPr>
          <w:p w:rsidR="00473E5C" w:rsidRPr="00DA30CD" w:rsidRDefault="00473E5C" w:rsidP="00473E5C">
            <w:pPr>
              <w:pStyle w:val="TableText"/>
            </w:pPr>
            <w:r w:rsidRPr="00DA30CD">
              <w:t>“</w:t>
            </w:r>
            <w:r w:rsidRPr="001A10DA">
              <w:t>Event log data from ISIM or Spacecraft downlinked in real-time”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Real-time Telemetry/Data</w:t>
            </w:r>
          </w:p>
        </w:tc>
        <w:tc>
          <w:tcPr>
            <w:tcW w:w="6750" w:type="dxa"/>
            <w:shd w:val="clear" w:color="auto" w:fill="auto"/>
          </w:tcPr>
          <w:p w:rsidR="00473E5C" w:rsidRPr="00DA30CD" w:rsidRDefault="00473E5C" w:rsidP="00473E5C">
            <w:pPr>
              <w:pStyle w:val="TableText"/>
            </w:pPr>
            <w:r w:rsidRPr="00DA30CD">
              <w:t>“</w:t>
            </w:r>
            <w:r w:rsidRPr="001A10DA">
              <w:t>This is telemetry that is transmitted on the Observatory to Ground RF link as soon as possible after it is acquired by the Observatory data acquisition systems. It includes real-time engineering telemetry, real-time event log data, memory dump data, and file dump data”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Recorded Engineering Telemetry</w:t>
            </w:r>
          </w:p>
        </w:tc>
        <w:tc>
          <w:tcPr>
            <w:tcW w:w="6750" w:type="dxa"/>
            <w:shd w:val="clear" w:color="auto" w:fill="auto"/>
          </w:tcPr>
          <w:p w:rsidR="00473E5C" w:rsidRPr="00DA30CD" w:rsidRDefault="00473E5C" w:rsidP="00473E5C">
            <w:pPr>
              <w:pStyle w:val="TableText"/>
            </w:pPr>
            <w:r w:rsidRPr="00DA30CD">
              <w:t>“</w:t>
            </w:r>
            <w:r w:rsidRPr="001A10DA">
              <w:t>Telemetry Engineering telemetry that is written and stored on the SSR. It includes engineering data generated by the ISIM, the Spacecraft, and the Optical Telescope elements.”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Recorded Event Log Data</w:t>
            </w:r>
          </w:p>
        </w:tc>
        <w:tc>
          <w:tcPr>
            <w:tcW w:w="6750" w:type="dxa"/>
            <w:shd w:val="clear" w:color="auto" w:fill="auto"/>
          </w:tcPr>
          <w:p w:rsidR="00473E5C" w:rsidRPr="00DA30CD" w:rsidRDefault="00473E5C" w:rsidP="00473E5C">
            <w:pPr>
              <w:pStyle w:val="TableText"/>
            </w:pPr>
            <w:r w:rsidRPr="00DA30CD">
              <w:t>“</w:t>
            </w:r>
            <w:r w:rsidRPr="001A10DA">
              <w:t>Data Event log data stored on the SSR. Consists primarily of science activity logs and is unique to ISIM element”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Recorded Science Data</w:t>
            </w:r>
          </w:p>
        </w:tc>
        <w:tc>
          <w:tcPr>
            <w:tcW w:w="6750" w:type="dxa"/>
            <w:shd w:val="clear" w:color="auto" w:fill="auto"/>
          </w:tcPr>
          <w:p w:rsidR="00473E5C" w:rsidRPr="00DA30CD" w:rsidRDefault="00473E5C" w:rsidP="00473E5C">
            <w:pPr>
              <w:pStyle w:val="TableText"/>
            </w:pPr>
            <w:r w:rsidRPr="00DA30CD">
              <w:t>“</w:t>
            </w:r>
            <w:r w:rsidRPr="001A10DA">
              <w:t>Data Science data is data acquired by the ISIM Command and Data Handling subsystem from science instrument focal planes. It consists of focal plane pixel data and any ancillary data associated with the pixel data and included as part of the focal plane data files. This data is unique to ISIM element” (from the FGIRCD).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lastRenderedPageBreak/>
              <w:t>Recorded Telemetry/Data</w:t>
            </w:r>
          </w:p>
        </w:tc>
        <w:tc>
          <w:tcPr>
            <w:tcW w:w="6750" w:type="dxa"/>
            <w:shd w:val="clear" w:color="auto" w:fill="auto"/>
          </w:tcPr>
          <w:p w:rsidR="00473E5C" w:rsidRPr="00DA30CD" w:rsidRDefault="00473E5C" w:rsidP="00473E5C">
            <w:pPr>
              <w:pStyle w:val="TableText"/>
            </w:pPr>
            <w:r w:rsidRPr="00DA30CD">
              <w:t>“</w:t>
            </w:r>
            <w:r w:rsidRPr="001A10DA">
              <w:t>Data that is written to and stored on the SSR. This data consists primarily of science data generated by the ISIM and the engineering data generated by the observatory. It includes recorded engineering telemetry, recorded event log data, and science data” (from the FGIRCD).</w:t>
            </w:r>
          </w:p>
        </w:tc>
      </w:tr>
      <w:tr w:rsidR="004041BD" w:rsidRPr="00DA30CD" w:rsidTr="00473E5C">
        <w:trPr>
          <w:cantSplit/>
        </w:trPr>
        <w:tc>
          <w:tcPr>
            <w:tcW w:w="2718" w:type="dxa"/>
            <w:shd w:val="clear" w:color="auto" w:fill="auto"/>
          </w:tcPr>
          <w:p w:rsidR="004041BD" w:rsidRPr="00DA30CD" w:rsidRDefault="004041BD" w:rsidP="00473E5C">
            <w:pPr>
              <w:pStyle w:val="TableText"/>
            </w:pPr>
            <w:r>
              <w:t>Safestore</w:t>
            </w:r>
          </w:p>
        </w:tc>
        <w:tc>
          <w:tcPr>
            <w:tcW w:w="6750" w:type="dxa"/>
            <w:shd w:val="clear" w:color="auto" w:fill="auto"/>
          </w:tcPr>
          <w:p w:rsidR="004041BD" w:rsidRPr="00DA30CD" w:rsidRDefault="004041BD" w:rsidP="004041BD">
            <w:pPr>
              <w:pStyle w:val="TableText"/>
            </w:pPr>
            <w:r>
              <w:t>A duplicate repository of archive data that is maintained off-site from STScI.</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Science Data Archive</w:t>
            </w:r>
          </w:p>
        </w:tc>
        <w:tc>
          <w:tcPr>
            <w:tcW w:w="6750" w:type="dxa"/>
            <w:shd w:val="clear" w:color="auto" w:fill="auto"/>
          </w:tcPr>
          <w:p w:rsidR="00473E5C" w:rsidRPr="00DA30CD" w:rsidRDefault="00473E5C" w:rsidP="00473E5C">
            <w:pPr>
              <w:pStyle w:val="TableText"/>
            </w:pPr>
            <w:r w:rsidRPr="00DA30CD">
              <w:t xml:space="preserve">The data archive that contains all received science data and associated engineering telemetry data and is intended to be available throughout and beyond the JWST mission lifetime. </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Science Target</w:t>
            </w:r>
          </w:p>
        </w:tc>
        <w:tc>
          <w:tcPr>
            <w:tcW w:w="6750" w:type="dxa"/>
            <w:shd w:val="clear" w:color="auto" w:fill="auto"/>
          </w:tcPr>
          <w:p w:rsidR="00473E5C" w:rsidRPr="00DA30CD" w:rsidRDefault="00473E5C" w:rsidP="00473E5C">
            <w:pPr>
              <w:pStyle w:val="TableText"/>
            </w:pPr>
            <w:r w:rsidRPr="00DA30CD">
              <w:t>With regard to NIRSpec MSA spectroscopy, a Target that is observed for science reasons rather than as part of a target acquisition procedure.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Sky Flat</w:t>
            </w:r>
          </w:p>
        </w:tc>
        <w:tc>
          <w:tcPr>
            <w:tcW w:w="6750" w:type="dxa"/>
            <w:shd w:val="clear" w:color="auto" w:fill="auto"/>
          </w:tcPr>
          <w:p w:rsidR="00473E5C" w:rsidRPr="00DA30CD" w:rsidRDefault="00473E5C" w:rsidP="00473E5C">
            <w:pPr>
              <w:pStyle w:val="TableText"/>
            </w:pPr>
            <w:r w:rsidRPr="00DA30CD">
              <w:t>A type of calibration performed by taking one or more external Exposures and using the sky background as the calibration source.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Slew</w:t>
            </w:r>
          </w:p>
        </w:tc>
        <w:tc>
          <w:tcPr>
            <w:tcW w:w="6750" w:type="dxa"/>
            <w:shd w:val="clear" w:color="auto" w:fill="auto"/>
          </w:tcPr>
          <w:p w:rsidR="00473E5C" w:rsidRPr="00DA30CD" w:rsidRDefault="00473E5C" w:rsidP="00473E5C">
            <w:pPr>
              <w:pStyle w:val="TableText"/>
            </w:pPr>
            <w:r w:rsidRPr="00DA30CD">
              <w:t>A type of Activity that changes Pointing to observe a new Target at the start of a Visit.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Spacecraft Attitude</w:t>
            </w:r>
          </w:p>
        </w:tc>
        <w:tc>
          <w:tcPr>
            <w:tcW w:w="6750" w:type="dxa"/>
            <w:shd w:val="clear" w:color="auto" w:fill="auto"/>
          </w:tcPr>
          <w:p w:rsidR="00473E5C" w:rsidRPr="00DA30CD" w:rsidRDefault="00473E5C" w:rsidP="00473E5C">
            <w:pPr>
              <w:pStyle w:val="TableText"/>
            </w:pPr>
            <w:r w:rsidRPr="00DA30CD">
              <w:t>The positioning of the Observatory vehicle in space, as specified by the directions of its rotational axes (V1, V2, V3).  Spacecraft Attitude may be determined by a combination of two orthogonal properties, Pointing and Orientation.</w:t>
            </w:r>
          </w:p>
        </w:tc>
      </w:tr>
      <w:tr w:rsidR="004041BD" w:rsidRPr="00DA30CD" w:rsidTr="00473E5C">
        <w:trPr>
          <w:cantSplit/>
        </w:trPr>
        <w:tc>
          <w:tcPr>
            <w:tcW w:w="2718" w:type="dxa"/>
            <w:shd w:val="clear" w:color="auto" w:fill="auto"/>
          </w:tcPr>
          <w:p w:rsidR="004041BD" w:rsidRPr="00DA30CD" w:rsidRDefault="004041BD" w:rsidP="00473E5C">
            <w:pPr>
              <w:pStyle w:val="TableText"/>
            </w:pPr>
            <w:r>
              <w:t>Storage Broker</w:t>
            </w:r>
          </w:p>
        </w:tc>
        <w:tc>
          <w:tcPr>
            <w:tcW w:w="6750" w:type="dxa"/>
            <w:shd w:val="clear" w:color="auto" w:fill="auto"/>
          </w:tcPr>
          <w:p w:rsidR="004041BD" w:rsidRPr="00DA30CD" w:rsidRDefault="004041BD" w:rsidP="00473E5C">
            <w:pPr>
              <w:pStyle w:val="TableText"/>
            </w:pPr>
            <w:r>
              <w:t>A service that provides a uniform interface to heterogeneous data storage resources over a network.</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STS Baseline</w:t>
            </w:r>
          </w:p>
        </w:tc>
        <w:tc>
          <w:tcPr>
            <w:tcW w:w="6750" w:type="dxa"/>
            <w:shd w:val="clear" w:color="auto" w:fill="auto"/>
          </w:tcPr>
          <w:p w:rsidR="00473E5C" w:rsidRPr="00DA30CD" w:rsidRDefault="00473E5C" w:rsidP="00473E5C">
            <w:pPr>
              <w:pStyle w:val="TableText"/>
            </w:pPr>
            <w:r w:rsidRPr="00DA30CD">
              <w:t>A data structure that configures and links together Short-Term Schedules used for operational JWST scheduling.  The STS Baseline includes information on the Nominal Execution Time and Definitive Execution Time (if available) of scheduled Visits.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STS Baseline Segment</w:t>
            </w:r>
          </w:p>
        </w:tc>
        <w:tc>
          <w:tcPr>
            <w:tcW w:w="6750" w:type="dxa"/>
            <w:shd w:val="clear" w:color="auto" w:fill="auto"/>
          </w:tcPr>
          <w:p w:rsidR="00473E5C" w:rsidRPr="00DA30CD" w:rsidRDefault="00473E5C" w:rsidP="00473E5C">
            <w:pPr>
              <w:pStyle w:val="TableText"/>
            </w:pPr>
            <w:r w:rsidRPr="00DA30CD">
              <w:t>A subset of the STS Baseline spanning a particular time interval.</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STS Boundary Conditions</w:t>
            </w:r>
          </w:p>
        </w:tc>
        <w:tc>
          <w:tcPr>
            <w:tcW w:w="6750" w:type="dxa"/>
            <w:shd w:val="clear" w:color="auto" w:fill="auto"/>
          </w:tcPr>
          <w:p w:rsidR="00473E5C" w:rsidRPr="00DA30CD" w:rsidRDefault="00473E5C" w:rsidP="00473E5C">
            <w:pPr>
              <w:pStyle w:val="TableText"/>
            </w:pPr>
            <w:r w:rsidRPr="00DA30CD">
              <w:t>A description of the state of the Observatory at the start of an STS.  Only state variables that affect scheduling are included.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STS Output Products</w:t>
            </w:r>
          </w:p>
        </w:tc>
        <w:tc>
          <w:tcPr>
            <w:tcW w:w="6750" w:type="dxa"/>
            <w:shd w:val="clear" w:color="auto" w:fill="auto"/>
          </w:tcPr>
          <w:p w:rsidR="00473E5C" w:rsidRPr="00DA30CD" w:rsidRDefault="00473E5C" w:rsidP="00473E5C">
            <w:pPr>
              <w:pStyle w:val="TableText"/>
            </w:pPr>
            <w:r w:rsidRPr="00DA30CD">
              <w:t>User reports and ancillary data produced during short-term scheduling.</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STS Timeline</w:t>
            </w:r>
          </w:p>
        </w:tc>
        <w:tc>
          <w:tcPr>
            <w:tcW w:w="6750" w:type="dxa"/>
            <w:shd w:val="clear" w:color="auto" w:fill="auto"/>
          </w:tcPr>
          <w:p w:rsidR="00473E5C" w:rsidRPr="00DA30CD" w:rsidRDefault="00473E5C" w:rsidP="00473E5C">
            <w:pPr>
              <w:pStyle w:val="TableText"/>
            </w:pPr>
            <w:r w:rsidRPr="00DA30CD">
              <w:t>A data structure within an STS consisting of a series of Visits and the times when they are scheduled.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Target</w:t>
            </w:r>
          </w:p>
        </w:tc>
        <w:tc>
          <w:tcPr>
            <w:tcW w:w="6750" w:type="dxa"/>
            <w:shd w:val="clear" w:color="auto" w:fill="auto"/>
          </w:tcPr>
          <w:p w:rsidR="00473E5C" w:rsidRPr="00DA30CD" w:rsidRDefault="00473E5C" w:rsidP="00473E5C">
            <w:pPr>
              <w:pStyle w:val="TableText"/>
            </w:pPr>
            <w:r w:rsidRPr="00DA30CD">
              <w:t>An expected source of data for an Exposure.  A Target may be either a celestial object or an internal calibration source.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Target Acquisition</w:t>
            </w:r>
          </w:p>
        </w:tc>
        <w:tc>
          <w:tcPr>
            <w:tcW w:w="6750" w:type="dxa"/>
            <w:shd w:val="clear" w:color="auto" w:fill="auto"/>
          </w:tcPr>
          <w:p w:rsidR="00473E5C" w:rsidRPr="00DA30CD" w:rsidRDefault="00473E5C" w:rsidP="00473E5C">
            <w:pPr>
              <w:pStyle w:val="TableText"/>
            </w:pPr>
            <w:r w:rsidRPr="00DA30CD">
              <w:t>A type of Activity that invokes an onboard procedure to search for a Target and position the Target precisely within an aperture.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Target Coordinates</w:t>
            </w:r>
          </w:p>
        </w:tc>
        <w:tc>
          <w:tcPr>
            <w:tcW w:w="6750" w:type="dxa"/>
            <w:shd w:val="clear" w:color="auto" w:fill="auto"/>
          </w:tcPr>
          <w:p w:rsidR="00473E5C" w:rsidRPr="00DA30CD" w:rsidRDefault="00473E5C" w:rsidP="00473E5C">
            <w:pPr>
              <w:pStyle w:val="TableText"/>
            </w:pPr>
            <w:r w:rsidRPr="00DA30CD">
              <w:t>The celestial coordinates of a Target.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Target Description</w:t>
            </w:r>
          </w:p>
        </w:tc>
        <w:tc>
          <w:tcPr>
            <w:tcW w:w="6750" w:type="dxa"/>
            <w:shd w:val="clear" w:color="auto" w:fill="auto"/>
          </w:tcPr>
          <w:p w:rsidR="00473E5C" w:rsidRPr="00DA30CD" w:rsidRDefault="00473E5C" w:rsidP="00473E5C">
            <w:pPr>
              <w:pStyle w:val="TableText"/>
            </w:pPr>
            <w:r w:rsidRPr="00DA30CD">
              <w:t>Information provided by an Investigator to characterize a Target.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Target Metadata</w:t>
            </w:r>
          </w:p>
        </w:tc>
        <w:tc>
          <w:tcPr>
            <w:tcW w:w="6750" w:type="dxa"/>
            <w:shd w:val="clear" w:color="auto" w:fill="auto"/>
          </w:tcPr>
          <w:p w:rsidR="00473E5C" w:rsidRPr="00DA30CD" w:rsidRDefault="00473E5C" w:rsidP="00473E5C">
            <w:pPr>
              <w:pStyle w:val="TableText"/>
            </w:pPr>
            <w:r w:rsidRPr="00DA30CD">
              <w:t>Information provided by an Investigator to categorize a Target for future archive users.</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Target Name</w:t>
            </w:r>
          </w:p>
        </w:tc>
        <w:tc>
          <w:tcPr>
            <w:tcW w:w="6750" w:type="dxa"/>
            <w:shd w:val="clear" w:color="auto" w:fill="auto"/>
          </w:tcPr>
          <w:p w:rsidR="00473E5C" w:rsidRPr="00DA30CD" w:rsidRDefault="00473E5C" w:rsidP="00473E5C">
            <w:pPr>
              <w:pStyle w:val="TableText"/>
            </w:pPr>
            <w:r w:rsidRPr="00DA30CD">
              <w:t>A string identifying a Target.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Target Set</w:t>
            </w:r>
          </w:p>
        </w:tc>
        <w:tc>
          <w:tcPr>
            <w:tcW w:w="6750" w:type="dxa"/>
            <w:shd w:val="clear" w:color="auto" w:fill="auto"/>
          </w:tcPr>
          <w:p w:rsidR="00473E5C" w:rsidRPr="00DA30CD" w:rsidRDefault="00473E5C" w:rsidP="00473E5C">
            <w:pPr>
              <w:pStyle w:val="TableText"/>
            </w:pPr>
            <w:r w:rsidRPr="00DA30CD">
              <w:t>A group of Targets to be observed simultaneously for NIRSpec MSA Observations.</w:t>
            </w:r>
          </w:p>
        </w:tc>
      </w:tr>
      <w:tr w:rsidR="00473E5C" w:rsidRPr="00DA30CD" w:rsidTr="00473E5C">
        <w:trPr>
          <w:cantSplit/>
        </w:trPr>
        <w:tc>
          <w:tcPr>
            <w:tcW w:w="2718" w:type="dxa"/>
            <w:shd w:val="clear" w:color="auto" w:fill="auto"/>
          </w:tcPr>
          <w:p w:rsidR="00473E5C" w:rsidRPr="00DA30CD" w:rsidRDefault="00473E5C" w:rsidP="00473E5C">
            <w:pPr>
              <w:pStyle w:val="TableText"/>
            </w:pPr>
            <w:proofErr w:type="spellStart"/>
            <w:r w:rsidRPr="00DA30CD">
              <w:lastRenderedPageBreak/>
              <w:t>ToO</w:t>
            </w:r>
            <w:proofErr w:type="spellEnd"/>
            <w:r w:rsidRPr="00DA30CD">
              <w:t xml:space="preserve"> Observation</w:t>
            </w:r>
          </w:p>
        </w:tc>
        <w:tc>
          <w:tcPr>
            <w:tcW w:w="6750" w:type="dxa"/>
            <w:shd w:val="clear" w:color="auto" w:fill="auto"/>
          </w:tcPr>
          <w:p w:rsidR="00473E5C" w:rsidRPr="00DA30CD" w:rsidRDefault="00473E5C" w:rsidP="00473E5C">
            <w:pPr>
              <w:pStyle w:val="TableText"/>
            </w:pPr>
            <w:r w:rsidRPr="00DA30CD">
              <w:t xml:space="preserve">A type of Observation that is intended to observe a new astronomical event, such as a supernova.  </w:t>
            </w:r>
            <w:proofErr w:type="spellStart"/>
            <w:r w:rsidRPr="00DA30CD">
              <w:t>ToO</w:t>
            </w:r>
            <w:proofErr w:type="spellEnd"/>
            <w:r w:rsidRPr="00DA30CD">
              <w:t xml:space="preserve"> Observations are typically submitted in advance but activated only when the event of interest occurs.</w:t>
            </w:r>
          </w:p>
        </w:tc>
      </w:tr>
      <w:tr w:rsidR="00473E5C" w:rsidRPr="00DA30CD" w:rsidTr="00473E5C">
        <w:trPr>
          <w:cantSplit/>
        </w:trPr>
        <w:tc>
          <w:tcPr>
            <w:tcW w:w="2718" w:type="dxa"/>
            <w:shd w:val="clear" w:color="auto" w:fill="auto"/>
          </w:tcPr>
          <w:p w:rsidR="00473E5C" w:rsidRPr="00DA30CD" w:rsidRDefault="00473E5C" w:rsidP="00473E5C">
            <w:pPr>
              <w:pStyle w:val="TableText"/>
            </w:pPr>
            <w:r>
              <w:t>Up-the-Ramp Sampling</w:t>
            </w:r>
          </w:p>
        </w:tc>
        <w:tc>
          <w:tcPr>
            <w:tcW w:w="6750" w:type="dxa"/>
            <w:shd w:val="clear" w:color="auto" w:fill="auto"/>
          </w:tcPr>
          <w:p w:rsidR="00473E5C" w:rsidRPr="00DA30CD" w:rsidRDefault="00473E5C" w:rsidP="00473E5C">
            <w:pPr>
              <w:pStyle w:val="TableText"/>
            </w:pPr>
            <w:r>
              <w:t>A detector read-out method in which the pixels are sampled non-destructively at uniform intervals resulting in a set of reads following the accumulating charge in the pixel over time.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V3 Position Angle</w:t>
            </w:r>
          </w:p>
        </w:tc>
        <w:tc>
          <w:tcPr>
            <w:tcW w:w="6750" w:type="dxa"/>
            <w:shd w:val="clear" w:color="auto" w:fill="auto"/>
          </w:tcPr>
          <w:p w:rsidR="00473E5C" w:rsidRPr="00DA30CD" w:rsidRDefault="00473E5C" w:rsidP="00473E5C">
            <w:pPr>
              <w:pStyle w:val="TableText"/>
            </w:pPr>
            <w:r w:rsidRPr="00DA30CD">
              <w:t xml:space="preserve">The angle on the focal plane (measured counterclockwise) from the direction of the North Ecliptic Pole, as viewed from the projection of the V1 axis onto the sky, to the +V3 </w:t>
            </w:r>
            <w:proofErr w:type="spellStart"/>
            <w:r w:rsidRPr="00DA30CD">
              <w:t>axis</w:t>
            </w:r>
            <w:proofErr w:type="spellEnd"/>
            <w:r w:rsidRPr="00DA30CD">
              <w:t>.</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Visit</w:t>
            </w:r>
          </w:p>
        </w:tc>
        <w:tc>
          <w:tcPr>
            <w:tcW w:w="6750" w:type="dxa"/>
            <w:shd w:val="clear" w:color="auto" w:fill="auto"/>
          </w:tcPr>
          <w:p w:rsidR="00473E5C" w:rsidRPr="00DA30CD" w:rsidRDefault="00473E5C" w:rsidP="00473E5C">
            <w:pPr>
              <w:pStyle w:val="TableText"/>
            </w:pPr>
            <w:r w:rsidRPr="00DA30CD">
              <w:t>A series of Activities within an Observation that is to be executed as a logical unit without interruption.</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Visit Execution Data</w:t>
            </w:r>
          </w:p>
        </w:tc>
        <w:tc>
          <w:tcPr>
            <w:tcW w:w="6750" w:type="dxa"/>
            <w:shd w:val="clear" w:color="auto" w:fill="auto"/>
          </w:tcPr>
          <w:p w:rsidR="00473E5C" w:rsidRPr="00DA30CD" w:rsidRDefault="00473E5C" w:rsidP="00473E5C">
            <w:pPr>
              <w:pStyle w:val="TableText"/>
            </w:pPr>
            <w:r w:rsidRPr="00DA30CD">
              <w:t>Data obtained through analysis of Observatory Event Activity Log Data, which indicate the status and execution time (if successful) of Visits processed by the Observation Plan Executive.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Visit File</w:t>
            </w:r>
          </w:p>
        </w:tc>
        <w:tc>
          <w:tcPr>
            <w:tcW w:w="6750" w:type="dxa"/>
            <w:shd w:val="clear" w:color="auto" w:fill="auto"/>
          </w:tcPr>
          <w:p w:rsidR="00473E5C" w:rsidRPr="00DA30CD" w:rsidRDefault="00473E5C" w:rsidP="00473E5C">
            <w:pPr>
              <w:pStyle w:val="TableText"/>
            </w:pPr>
            <w:r w:rsidRPr="00DA30CD">
              <w:t>A file uplinked as part of an OP Update Package which specifies the content of a Prime Visit, together with any attached Parallel Visits, in a format that can be interpreted by the Observation Plan Executive.</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Visit Status</w:t>
            </w:r>
          </w:p>
        </w:tc>
        <w:tc>
          <w:tcPr>
            <w:tcW w:w="6750" w:type="dxa"/>
            <w:shd w:val="clear" w:color="auto" w:fill="auto"/>
          </w:tcPr>
          <w:p w:rsidR="00473E5C" w:rsidRPr="00DA30CD" w:rsidRDefault="00473E5C" w:rsidP="00473E5C">
            <w:pPr>
              <w:pStyle w:val="TableText"/>
            </w:pPr>
            <w:r w:rsidRPr="00DA30CD">
              <w:t>The state of a Visit with respect to S&amp;OC processing.</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Warning</w:t>
            </w:r>
          </w:p>
        </w:tc>
        <w:tc>
          <w:tcPr>
            <w:tcW w:w="6750" w:type="dxa"/>
            <w:shd w:val="clear" w:color="auto" w:fill="auto"/>
          </w:tcPr>
          <w:p w:rsidR="00473E5C" w:rsidRPr="00DA30CD" w:rsidRDefault="00473E5C" w:rsidP="00473E5C">
            <w:pPr>
              <w:pStyle w:val="TableText"/>
            </w:pPr>
            <w:r w:rsidRPr="00DA30CD">
              <w:t>A potential problem with an Observation that may prevent it from successfully executing as specified.</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WFS&amp;C Observation</w:t>
            </w:r>
          </w:p>
        </w:tc>
        <w:tc>
          <w:tcPr>
            <w:tcW w:w="6750" w:type="dxa"/>
            <w:shd w:val="clear" w:color="auto" w:fill="auto"/>
          </w:tcPr>
          <w:p w:rsidR="00473E5C" w:rsidRPr="00DA30CD" w:rsidRDefault="00473E5C" w:rsidP="00473E5C">
            <w:pPr>
              <w:pStyle w:val="TableText"/>
            </w:pPr>
            <w:r w:rsidRPr="00DA30CD">
              <w:t>A type of Engineering Observation used to monitor the optical quality of the JWST point-spread function and to adjust the figure of the JWST mirror segments if necessary.  The adjustment is done through a placeholder Activity which permits actuator update directives to be executed if necessary.</w:t>
            </w:r>
          </w:p>
        </w:tc>
      </w:tr>
      <w:tr w:rsidR="00473E5C" w:rsidRPr="00DA30CD" w:rsidTr="00473E5C">
        <w:trPr>
          <w:cantSplit/>
        </w:trPr>
        <w:tc>
          <w:tcPr>
            <w:tcW w:w="2718" w:type="dxa"/>
            <w:shd w:val="clear" w:color="auto" w:fill="auto"/>
          </w:tcPr>
          <w:p w:rsidR="00473E5C" w:rsidRPr="00DA30CD" w:rsidRDefault="00473E5C" w:rsidP="00473E5C">
            <w:pPr>
              <w:pStyle w:val="TableText"/>
            </w:pPr>
            <w:r w:rsidRPr="00DA30CD">
              <w:t>Zodiacal Light</w:t>
            </w:r>
          </w:p>
        </w:tc>
        <w:tc>
          <w:tcPr>
            <w:tcW w:w="6750" w:type="dxa"/>
            <w:shd w:val="clear" w:color="auto" w:fill="auto"/>
          </w:tcPr>
          <w:p w:rsidR="00473E5C" w:rsidRPr="00DA30CD" w:rsidRDefault="00473E5C" w:rsidP="00473E5C">
            <w:pPr>
              <w:pStyle w:val="TableText"/>
            </w:pPr>
            <w:r w:rsidRPr="00DA30CD">
              <w:t>A source of sky background resulting from sunlight scattered from dust particles orbiting the Sun.</w:t>
            </w:r>
          </w:p>
        </w:tc>
      </w:tr>
    </w:tbl>
    <w:p w:rsidR="00473E5C" w:rsidRDefault="00473E5C" w:rsidP="00473E5C">
      <w:pPr>
        <w:pStyle w:val="Heading7"/>
        <w:numPr>
          <w:ilvl w:val="0"/>
          <w:numId w:val="0"/>
        </w:numPr>
      </w:pPr>
    </w:p>
    <w:p w:rsidR="00473E5C" w:rsidRDefault="00473E5C" w:rsidP="00473E5C"/>
    <w:p w:rsidR="00473E5C" w:rsidRDefault="00473E5C" w:rsidP="00473E5C">
      <w:pPr>
        <w:pStyle w:val="Heading9"/>
        <w:jc w:val="left"/>
        <w:sectPr w:rsidR="00473E5C" w:rsidSect="0029766C">
          <w:pgSz w:w="12240" w:h="15840"/>
          <w:pgMar w:top="1440" w:right="1440" w:bottom="1800" w:left="1440" w:header="720" w:footer="576" w:gutter="0"/>
          <w:pgNumType w:start="1" w:chapStyle="9"/>
          <w:cols w:space="720"/>
          <w:noEndnote/>
          <w:docGrid w:linePitch="326"/>
        </w:sectPr>
      </w:pPr>
      <w:bookmarkStart w:id="454" w:name="_Ref76792673"/>
      <w:bookmarkStart w:id="455" w:name="_Ref76792697"/>
      <w:bookmarkStart w:id="456" w:name="_Toc238012262"/>
    </w:p>
    <w:bookmarkEnd w:id="454"/>
    <w:bookmarkEnd w:id="455"/>
    <w:bookmarkEnd w:id="456"/>
    <w:p w:rsidR="00473E5C" w:rsidRDefault="0092322A" w:rsidP="0092322A">
      <w:pPr>
        <w:pStyle w:val="Heading9"/>
        <w:jc w:val="left"/>
      </w:pPr>
      <w:r>
        <w:lastRenderedPageBreak/>
        <w:t>DMS Acronym List</w:t>
      </w:r>
    </w:p>
    <w:p w:rsidR="0092322A" w:rsidRPr="00A44F69" w:rsidRDefault="0092322A" w:rsidP="00473E5C">
      <w:pPr>
        <w:pStyle w:val="Body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F"/>
      </w:tblPr>
      <w:tblGrid>
        <w:gridCol w:w="2358"/>
        <w:gridCol w:w="6793"/>
      </w:tblGrid>
      <w:tr w:rsidR="00473E5C" w:rsidRPr="004E22F3" w:rsidTr="00473E5C">
        <w:trPr>
          <w:cantSplit/>
          <w:tblHeader/>
        </w:trPr>
        <w:tc>
          <w:tcPr>
            <w:tcW w:w="2358" w:type="dxa"/>
            <w:shd w:val="clear" w:color="auto" w:fill="auto"/>
          </w:tcPr>
          <w:p w:rsidR="00473E5C" w:rsidRPr="00A44F69" w:rsidRDefault="00473E5C" w:rsidP="00473E5C">
            <w:pPr>
              <w:pStyle w:val="TableText"/>
              <w:rPr>
                <w:b/>
              </w:rPr>
            </w:pPr>
            <w:r w:rsidRPr="00A44F69">
              <w:rPr>
                <w:b/>
              </w:rPr>
              <w:t>Term</w:t>
            </w:r>
          </w:p>
        </w:tc>
        <w:tc>
          <w:tcPr>
            <w:tcW w:w="6793" w:type="dxa"/>
            <w:shd w:val="clear" w:color="auto" w:fill="auto"/>
          </w:tcPr>
          <w:p w:rsidR="00473E5C" w:rsidRPr="00A44F69" w:rsidRDefault="00473E5C" w:rsidP="00473E5C">
            <w:pPr>
              <w:pStyle w:val="TableText"/>
              <w:rPr>
                <w:b/>
              </w:rPr>
            </w:pPr>
            <w:r w:rsidRPr="00A44F69">
              <w:rPr>
                <w:b/>
              </w:rPr>
              <w:t>Definition</w:t>
            </w:r>
          </w:p>
        </w:tc>
      </w:tr>
      <w:tr w:rsidR="00D0713A" w:rsidRPr="004E22F3" w:rsidTr="00473E5C">
        <w:trPr>
          <w:cantSplit/>
        </w:trPr>
        <w:tc>
          <w:tcPr>
            <w:tcW w:w="2358" w:type="dxa"/>
            <w:shd w:val="clear" w:color="auto" w:fill="auto"/>
          </w:tcPr>
          <w:p w:rsidR="00D0713A" w:rsidRDefault="00D0713A" w:rsidP="00473E5C">
            <w:pPr>
              <w:pStyle w:val="TableText"/>
            </w:pPr>
            <w:r>
              <w:t>AC</w:t>
            </w:r>
          </w:p>
        </w:tc>
        <w:tc>
          <w:tcPr>
            <w:tcW w:w="6793" w:type="dxa"/>
            <w:shd w:val="clear" w:color="auto" w:fill="auto"/>
          </w:tcPr>
          <w:p w:rsidR="00D0713A" w:rsidRDefault="00D0713A" w:rsidP="00473E5C">
            <w:pPr>
              <w:pStyle w:val="TableText"/>
            </w:pPr>
            <w:r>
              <w:t>Archive Catalog</w:t>
            </w:r>
          </w:p>
        </w:tc>
      </w:tr>
      <w:tr w:rsidR="00D0713A" w:rsidRPr="004E22F3" w:rsidTr="00473E5C">
        <w:trPr>
          <w:cantSplit/>
        </w:trPr>
        <w:tc>
          <w:tcPr>
            <w:tcW w:w="2358" w:type="dxa"/>
            <w:shd w:val="clear" w:color="auto" w:fill="auto"/>
          </w:tcPr>
          <w:p w:rsidR="00D0713A" w:rsidRDefault="00D0713A" w:rsidP="00473E5C">
            <w:pPr>
              <w:pStyle w:val="TableText"/>
            </w:pPr>
            <w:r>
              <w:t>AOI</w:t>
            </w:r>
          </w:p>
        </w:tc>
        <w:tc>
          <w:tcPr>
            <w:tcW w:w="6793" w:type="dxa"/>
            <w:shd w:val="clear" w:color="auto" w:fill="auto"/>
          </w:tcPr>
          <w:p w:rsidR="00D0713A" w:rsidRDefault="00D0713A" w:rsidP="00473E5C">
            <w:pPr>
              <w:pStyle w:val="TableText"/>
            </w:pPr>
            <w:r>
              <w:t>Archive Operator Interface</w:t>
            </w:r>
          </w:p>
        </w:tc>
      </w:tr>
      <w:tr w:rsidR="00473E5C" w:rsidRPr="004E22F3" w:rsidTr="00473E5C">
        <w:trPr>
          <w:cantSplit/>
        </w:trPr>
        <w:tc>
          <w:tcPr>
            <w:tcW w:w="2358" w:type="dxa"/>
            <w:shd w:val="clear" w:color="auto" w:fill="auto"/>
          </w:tcPr>
          <w:p w:rsidR="00473E5C" w:rsidRPr="004E22F3" w:rsidRDefault="00473E5C" w:rsidP="00473E5C">
            <w:pPr>
              <w:pStyle w:val="TableText"/>
            </w:pPr>
            <w:proofErr w:type="spellStart"/>
            <w:r>
              <w:t>ApID</w:t>
            </w:r>
            <w:proofErr w:type="spellEnd"/>
          </w:p>
        </w:tc>
        <w:tc>
          <w:tcPr>
            <w:tcW w:w="6793" w:type="dxa"/>
            <w:shd w:val="clear" w:color="auto" w:fill="auto"/>
          </w:tcPr>
          <w:p w:rsidR="00473E5C" w:rsidRPr="004E22F3" w:rsidRDefault="00473E5C" w:rsidP="00473E5C">
            <w:pPr>
              <w:pStyle w:val="TableText"/>
            </w:pPr>
            <w:r>
              <w:t>Flight Software Application Identifier</w:t>
            </w:r>
          </w:p>
        </w:tc>
      </w:tr>
      <w:tr w:rsidR="00473E5C" w:rsidRPr="004E22F3" w:rsidTr="00473E5C">
        <w:trPr>
          <w:cantSplit/>
        </w:trPr>
        <w:tc>
          <w:tcPr>
            <w:tcW w:w="2358" w:type="dxa"/>
            <w:shd w:val="clear" w:color="auto" w:fill="auto"/>
          </w:tcPr>
          <w:p w:rsidR="00473E5C" w:rsidRPr="004E22F3" w:rsidRDefault="00473E5C" w:rsidP="00473E5C">
            <w:pPr>
              <w:pStyle w:val="TableText"/>
            </w:pPr>
            <w:r>
              <w:t>APT</w:t>
            </w:r>
          </w:p>
        </w:tc>
        <w:tc>
          <w:tcPr>
            <w:tcW w:w="6793" w:type="dxa"/>
            <w:shd w:val="clear" w:color="auto" w:fill="auto"/>
          </w:tcPr>
          <w:p w:rsidR="00473E5C" w:rsidRPr="004E22F3" w:rsidRDefault="00473E5C" w:rsidP="00473E5C">
            <w:pPr>
              <w:pStyle w:val="TableText"/>
            </w:pPr>
            <w:r>
              <w:t>Astronomer’s Proposal Tool</w:t>
            </w:r>
          </w:p>
        </w:tc>
      </w:tr>
      <w:tr w:rsidR="00473E5C" w:rsidRPr="004E22F3" w:rsidTr="00473E5C">
        <w:trPr>
          <w:cantSplit/>
        </w:trPr>
        <w:tc>
          <w:tcPr>
            <w:tcW w:w="2358" w:type="dxa"/>
            <w:shd w:val="clear" w:color="auto" w:fill="auto"/>
          </w:tcPr>
          <w:p w:rsidR="00473E5C" w:rsidRPr="004E22F3" w:rsidRDefault="00473E5C" w:rsidP="00473E5C">
            <w:pPr>
              <w:pStyle w:val="TableText"/>
            </w:pPr>
            <w:r>
              <w:t>ASCII</w:t>
            </w:r>
          </w:p>
        </w:tc>
        <w:tc>
          <w:tcPr>
            <w:tcW w:w="6793" w:type="dxa"/>
            <w:shd w:val="clear" w:color="auto" w:fill="auto"/>
          </w:tcPr>
          <w:p w:rsidR="00473E5C" w:rsidRPr="004A14D1" w:rsidRDefault="00473E5C" w:rsidP="00473E5C">
            <w:pPr>
              <w:pStyle w:val="TableText"/>
            </w:pPr>
            <w:r w:rsidRPr="004A14D1">
              <w:rPr>
                <w:iCs/>
              </w:rPr>
              <w:t>American Standard Code for Information Interchange</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ASIC</w:t>
            </w:r>
          </w:p>
        </w:tc>
        <w:tc>
          <w:tcPr>
            <w:tcW w:w="6793" w:type="dxa"/>
            <w:shd w:val="clear" w:color="auto" w:fill="auto"/>
          </w:tcPr>
          <w:p w:rsidR="00473E5C" w:rsidRPr="004E22F3" w:rsidRDefault="00473E5C" w:rsidP="00473E5C">
            <w:pPr>
              <w:pStyle w:val="TableText"/>
            </w:pPr>
            <w:r w:rsidRPr="004E22F3">
              <w:t>Application Specific Integrated Circuit</w:t>
            </w:r>
          </w:p>
        </w:tc>
      </w:tr>
      <w:tr w:rsidR="00D0713A" w:rsidRPr="004E22F3" w:rsidTr="00473E5C">
        <w:trPr>
          <w:cantSplit/>
        </w:trPr>
        <w:tc>
          <w:tcPr>
            <w:tcW w:w="2358" w:type="dxa"/>
            <w:shd w:val="clear" w:color="auto" w:fill="auto"/>
          </w:tcPr>
          <w:p w:rsidR="00D0713A" w:rsidRPr="004E22F3" w:rsidRDefault="00D0713A" w:rsidP="00473E5C">
            <w:pPr>
              <w:pStyle w:val="TableText"/>
            </w:pPr>
            <w:r>
              <w:t>AUI</w:t>
            </w:r>
          </w:p>
        </w:tc>
        <w:tc>
          <w:tcPr>
            <w:tcW w:w="6793" w:type="dxa"/>
            <w:shd w:val="clear" w:color="auto" w:fill="auto"/>
          </w:tcPr>
          <w:p w:rsidR="00D0713A" w:rsidRPr="004E22F3" w:rsidRDefault="00D0713A" w:rsidP="00473E5C">
            <w:pPr>
              <w:pStyle w:val="TableText"/>
            </w:pPr>
            <w:r>
              <w:t>Archive User Interface</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BIC</w:t>
            </w:r>
          </w:p>
        </w:tc>
        <w:tc>
          <w:tcPr>
            <w:tcW w:w="6793" w:type="dxa"/>
            <w:shd w:val="clear" w:color="auto" w:fill="auto"/>
          </w:tcPr>
          <w:p w:rsidR="00473E5C" w:rsidRPr="004E22F3" w:rsidRDefault="00473E5C" w:rsidP="00473E5C">
            <w:pPr>
              <w:pStyle w:val="TableText"/>
            </w:pPr>
            <w:r w:rsidRPr="004E22F3">
              <w:t>Bus Interface Card</w:t>
            </w:r>
          </w:p>
        </w:tc>
      </w:tr>
      <w:tr w:rsidR="00D0713A" w:rsidRPr="004E22F3" w:rsidTr="00473E5C">
        <w:trPr>
          <w:cantSplit/>
        </w:trPr>
        <w:tc>
          <w:tcPr>
            <w:tcW w:w="2358" w:type="dxa"/>
            <w:shd w:val="clear" w:color="auto" w:fill="auto"/>
          </w:tcPr>
          <w:p w:rsidR="00D0713A" w:rsidRPr="004E22F3" w:rsidRDefault="00D0713A" w:rsidP="00473E5C">
            <w:pPr>
              <w:pStyle w:val="TableText"/>
            </w:pPr>
            <w:r>
              <w:t>CAL</w:t>
            </w:r>
          </w:p>
        </w:tc>
        <w:tc>
          <w:tcPr>
            <w:tcW w:w="6793" w:type="dxa"/>
            <w:shd w:val="clear" w:color="auto" w:fill="auto"/>
          </w:tcPr>
          <w:p w:rsidR="00D0713A" w:rsidRPr="004E22F3" w:rsidRDefault="00D0713A" w:rsidP="00473E5C">
            <w:pPr>
              <w:pStyle w:val="TableText"/>
            </w:pPr>
            <w:r>
              <w:t>Science Instrument Calibration Pipelines</w:t>
            </w:r>
          </w:p>
        </w:tc>
      </w:tr>
      <w:tr w:rsidR="00473E5C" w:rsidRPr="004E22F3" w:rsidTr="00473E5C">
        <w:trPr>
          <w:cantSplit/>
        </w:trPr>
        <w:tc>
          <w:tcPr>
            <w:tcW w:w="2358" w:type="dxa"/>
            <w:shd w:val="clear" w:color="auto" w:fill="auto"/>
          </w:tcPr>
          <w:p w:rsidR="00473E5C" w:rsidRDefault="00473E5C" w:rsidP="00473E5C">
            <w:pPr>
              <w:pStyle w:val="TableText"/>
            </w:pPr>
            <w:r>
              <w:t>CCSDS</w:t>
            </w:r>
          </w:p>
        </w:tc>
        <w:tc>
          <w:tcPr>
            <w:tcW w:w="6793" w:type="dxa"/>
            <w:shd w:val="clear" w:color="auto" w:fill="auto"/>
          </w:tcPr>
          <w:p w:rsidR="00473E5C" w:rsidRDefault="00473E5C" w:rsidP="00473E5C">
            <w:pPr>
              <w:pStyle w:val="TableText"/>
            </w:pPr>
            <w:r w:rsidRPr="00004BF7">
              <w:t>Consultative Committee on Space Data Systems</w:t>
            </w:r>
          </w:p>
        </w:tc>
      </w:tr>
      <w:tr w:rsidR="00473E5C" w:rsidRPr="004E22F3" w:rsidTr="00473E5C">
        <w:trPr>
          <w:cantSplit/>
        </w:trPr>
        <w:tc>
          <w:tcPr>
            <w:tcW w:w="2358" w:type="dxa"/>
            <w:shd w:val="clear" w:color="auto" w:fill="auto"/>
          </w:tcPr>
          <w:p w:rsidR="00473E5C" w:rsidRDefault="00473E5C" w:rsidP="00473E5C">
            <w:pPr>
              <w:pStyle w:val="TableText"/>
            </w:pPr>
            <w:r>
              <w:t>CCTS</w:t>
            </w:r>
          </w:p>
        </w:tc>
        <w:tc>
          <w:tcPr>
            <w:tcW w:w="6793" w:type="dxa"/>
            <w:shd w:val="clear" w:color="auto" w:fill="auto"/>
          </w:tcPr>
          <w:p w:rsidR="00473E5C" w:rsidRDefault="00473E5C" w:rsidP="00473E5C">
            <w:pPr>
              <w:pStyle w:val="TableText"/>
            </w:pPr>
            <w:r>
              <w:t>Common Command and Telemetry System</w:t>
            </w:r>
          </w:p>
        </w:tc>
      </w:tr>
      <w:tr w:rsidR="00473E5C" w:rsidRPr="004E22F3" w:rsidTr="00473E5C">
        <w:trPr>
          <w:cantSplit/>
        </w:trPr>
        <w:tc>
          <w:tcPr>
            <w:tcW w:w="2358" w:type="dxa"/>
            <w:shd w:val="clear" w:color="auto" w:fill="auto"/>
          </w:tcPr>
          <w:p w:rsidR="00473E5C" w:rsidRPr="004E22F3" w:rsidRDefault="00473E5C" w:rsidP="00473E5C">
            <w:pPr>
              <w:pStyle w:val="TableText"/>
            </w:pPr>
            <w:r>
              <w:t>CDBS</w:t>
            </w:r>
          </w:p>
        </w:tc>
        <w:tc>
          <w:tcPr>
            <w:tcW w:w="6793" w:type="dxa"/>
            <w:shd w:val="clear" w:color="auto" w:fill="auto"/>
          </w:tcPr>
          <w:p w:rsidR="00473E5C" w:rsidRPr="004E22F3" w:rsidRDefault="00473E5C" w:rsidP="00473E5C">
            <w:pPr>
              <w:pStyle w:val="TableText"/>
            </w:pPr>
            <w:r>
              <w:t xml:space="preserve">Calibration </w:t>
            </w:r>
            <w:proofErr w:type="spellStart"/>
            <w:r>
              <w:t>DataBase</w:t>
            </w:r>
            <w:proofErr w:type="spellEnd"/>
            <w:r>
              <w:t xml:space="preserve"> System</w:t>
            </w:r>
          </w:p>
        </w:tc>
      </w:tr>
      <w:tr w:rsidR="00473E5C" w:rsidRPr="004E22F3" w:rsidTr="00473E5C">
        <w:trPr>
          <w:cantSplit/>
        </w:trPr>
        <w:tc>
          <w:tcPr>
            <w:tcW w:w="2358" w:type="dxa"/>
            <w:shd w:val="clear" w:color="auto" w:fill="auto"/>
          </w:tcPr>
          <w:p w:rsidR="00473E5C" w:rsidRPr="004E22F3" w:rsidRDefault="00473E5C" w:rsidP="00473E5C">
            <w:pPr>
              <w:pStyle w:val="TableText"/>
            </w:pPr>
            <w:r>
              <w:t>CDS</w:t>
            </w:r>
          </w:p>
        </w:tc>
        <w:tc>
          <w:tcPr>
            <w:tcW w:w="6793" w:type="dxa"/>
            <w:shd w:val="clear" w:color="auto" w:fill="auto"/>
          </w:tcPr>
          <w:p w:rsidR="00473E5C" w:rsidRPr="004E22F3" w:rsidRDefault="00473E5C" w:rsidP="00473E5C">
            <w:pPr>
              <w:pStyle w:val="TableText"/>
            </w:pPr>
            <w:r>
              <w:t xml:space="preserve">Centre de </w:t>
            </w:r>
            <w:proofErr w:type="spellStart"/>
            <w:r>
              <w:t>Données</w:t>
            </w:r>
            <w:proofErr w:type="spellEnd"/>
            <w:r>
              <w:t xml:space="preserve"> </w:t>
            </w:r>
            <w:proofErr w:type="spellStart"/>
            <w:r>
              <w:t>astronomiques</w:t>
            </w:r>
            <w:proofErr w:type="spellEnd"/>
            <w:r>
              <w:t xml:space="preserve"> de Strasbourg</w:t>
            </w:r>
          </w:p>
        </w:tc>
      </w:tr>
      <w:tr w:rsidR="00D0713A" w:rsidRPr="004E22F3" w:rsidTr="00473E5C">
        <w:trPr>
          <w:cantSplit/>
        </w:trPr>
        <w:tc>
          <w:tcPr>
            <w:tcW w:w="2358" w:type="dxa"/>
            <w:shd w:val="clear" w:color="auto" w:fill="auto"/>
          </w:tcPr>
          <w:p w:rsidR="00D0713A" w:rsidRPr="004E22F3" w:rsidRDefault="00D0713A" w:rsidP="00473E5C">
            <w:pPr>
              <w:pStyle w:val="TableText"/>
            </w:pPr>
            <w:r>
              <w:t>CRDS</w:t>
            </w:r>
          </w:p>
        </w:tc>
        <w:tc>
          <w:tcPr>
            <w:tcW w:w="6793" w:type="dxa"/>
            <w:shd w:val="clear" w:color="auto" w:fill="auto"/>
          </w:tcPr>
          <w:p w:rsidR="00D0713A" w:rsidRPr="004E22F3" w:rsidRDefault="00D0713A" w:rsidP="00473E5C">
            <w:pPr>
              <w:pStyle w:val="TableText"/>
            </w:pPr>
            <w:r>
              <w:t>Calibration Reference Data System</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CWG</w:t>
            </w:r>
          </w:p>
        </w:tc>
        <w:tc>
          <w:tcPr>
            <w:tcW w:w="6793" w:type="dxa"/>
            <w:shd w:val="clear" w:color="auto" w:fill="auto"/>
          </w:tcPr>
          <w:p w:rsidR="00473E5C" w:rsidRPr="004E22F3" w:rsidRDefault="00473E5C" w:rsidP="00473E5C">
            <w:pPr>
              <w:pStyle w:val="TableText"/>
            </w:pPr>
            <w:r w:rsidRPr="004E22F3">
              <w:t>Calibration Working Group</w:t>
            </w:r>
          </w:p>
        </w:tc>
      </w:tr>
      <w:tr w:rsidR="00473E5C" w:rsidRPr="004E22F3" w:rsidTr="00473E5C">
        <w:trPr>
          <w:cantSplit/>
        </w:trPr>
        <w:tc>
          <w:tcPr>
            <w:tcW w:w="2358" w:type="dxa"/>
            <w:shd w:val="clear" w:color="auto" w:fill="auto"/>
          </w:tcPr>
          <w:p w:rsidR="00473E5C" w:rsidRPr="004E22F3" w:rsidRDefault="00473E5C" w:rsidP="00473E5C">
            <w:pPr>
              <w:pStyle w:val="TableText"/>
            </w:pPr>
            <w:r>
              <w:t>DADS</w:t>
            </w:r>
          </w:p>
        </w:tc>
        <w:tc>
          <w:tcPr>
            <w:tcW w:w="6793" w:type="dxa"/>
            <w:shd w:val="clear" w:color="auto" w:fill="auto"/>
          </w:tcPr>
          <w:p w:rsidR="00473E5C" w:rsidRPr="004E22F3" w:rsidRDefault="00473E5C" w:rsidP="00473E5C">
            <w:pPr>
              <w:pStyle w:val="TableText"/>
            </w:pPr>
            <w:r>
              <w:t>Data Archive and Distribution System</w:t>
            </w:r>
          </w:p>
        </w:tc>
      </w:tr>
      <w:tr w:rsidR="00473E5C" w:rsidRPr="004E22F3" w:rsidTr="00473E5C">
        <w:trPr>
          <w:cantSplit/>
        </w:trPr>
        <w:tc>
          <w:tcPr>
            <w:tcW w:w="2358" w:type="dxa"/>
            <w:shd w:val="clear" w:color="auto" w:fill="auto"/>
          </w:tcPr>
          <w:p w:rsidR="00473E5C" w:rsidRPr="004E22F3" w:rsidRDefault="00473E5C" w:rsidP="00473E5C">
            <w:pPr>
              <w:pStyle w:val="TableText"/>
            </w:pPr>
            <w:r>
              <w:t>DAN</w:t>
            </w:r>
          </w:p>
        </w:tc>
        <w:tc>
          <w:tcPr>
            <w:tcW w:w="6793" w:type="dxa"/>
            <w:shd w:val="clear" w:color="auto" w:fill="auto"/>
          </w:tcPr>
          <w:p w:rsidR="00473E5C" w:rsidRPr="004E22F3" w:rsidRDefault="00473E5C" w:rsidP="00473E5C">
            <w:pPr>
              <w:pStyle w:val="TableText"/>
            </w:pPr>
            <w:r>
              <w:t>Data Availability Notice</w:t>
            </w:r>
          </w:p>
        </w:tc>
      </w:tr>
      <w:tr w:rsidR="00D0713A" w:rsidRPr="004E22F3" w:rsidTr="00473E5C">
        <w:trPr>
          <w:cantSplit/>
        </w:trPr>
        <w:tc>
          <w:tcPr>
            <w:tcW w:w="2358" w:type="dxa"/>
            <w:shd w:val="clear" w:color="auto" w:fill="auto"/>
          </w:tcPr>
          <w:p w:rsidR="00D0713A" w:rsidRDefault="00D0713A" w:rsidP="00473E5C">
            <w:pPr>
              <w:pStyle w:val="TableText"/>
            </w:pPr>
            <w:r>
              <w:t>DAT</w:t>
            </w:r>
          </w:p>
        </w:tc>
        <w:tc>
          <w:tcPr>
            <w:tcW w:w="6793" w:type="dxa"/>
            <w:shd w:val="clear" w:color="auto" w:fill="auto"/>
          </w:tcPr>
          <w:p w:rsidR="00D0713A" w:rsidRDefault="00D0713A" w:rsidP="00473E5C">
            <w:pPr>
              <w:pStyle w:val="TableText"/>
            </w:pPr>
            <w:r>
              <w:t>Data Analysis Tools</w:t>
            </w:r>
          </w:p>
        </w:tc>
      </w:tr>
      <w:tr w:rsidR="00D0713A" w:rsidRPr="004E22F3" w:rsidTr="00473E5C">
        <w:trPr>
          <w:cantSplit/>
        </w:trPr>
        <w:tc>
          <w:tcPr>
            <w:tcW w:w="2358" w:type="dxa"/>
            <w:shd w:val="clear" w:color="auto" w:fill="auto"/>
          </w:tcPr>
          <w:p w:rsidR="00D0713A" w:rsidRDefault="00D0713A" w:rsidP="00473E5C">
            <w:pPr>
              <w:pStyle w:val="TableText"/>
            </w:pPr>
            <w:r>
              <w:t>DIST</w:t>
            </w:r>
          </w:p>
        </w:tc>
        <w:tc>
          <w:tcPr>
            <w:tcW w:w="6793" w:type="dxa"/>
            <w:shd w:val="clear" w:color="auto" w:fill="auto"/>
          </w:tcPr>
          <w:p w:rsidR="00D0713A" w:rsidRDefault="00D0713A" w:rsidP="00473E5C">
            <w:pPr>
              <w:pStyle w:val="TableText"/>
            </w:pPr>
            <w:r>
              <w:t>Distribution</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DMS</w:t>
            </w:r>
          </w:p>
        </w:tc>
        <w:tc>
          <w:tcPr>
            <w:tcW w:w="6793" w:type="dxa"/>
            <w:shd w:val="clear" w:color="auto" w:fill="auto"/>
          </w:tcPr>
          <w:p w:rsidR="00473E5C" w:rsidRPr="004E22F3" w:rsidRDefault="00473E5C" w:rsidP="00473E5C">
            <w:pPr>
              <w:pStyle w:val="TableText"/>
            </w:pPr>
            <w:r w:rsidRPr="004E22F3">
              <w:t>Data Management Subsystem</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DSN</w:t>
            </w:r>
          </w:p>
        </w:tc>
        <w:tc>
          <w:tcPr>
            <w:tcW w:w="6793" w:type="dxa"/>
            <w:shd w:val="clear" w:color="auto" w:fill="auto"/>
          </w:tcPr>
          <w:p w:rsidR="00473E5C" w:rsidRPr="004E22F3" w:rsidRDefault="00473E5C" w:rsidP="00473E5C">
            <w:pPr>
              <w:pStyle w:val="TableText"/>
            </w:pPr>
            <w:r w:rsidRPr="004E22F3">
              <w:t>Deep Space Network</w:t>
            </w:r>
          </w:p>
        </w:tc>
      </w:tr>
      <w:tr w:rsidR="00D0713A" w:rsidRPr="004E22F3" w:rsidTr="00473E5C">
        <w:trPr>
          <w:cantSplit/>
        </w:trPr>
        <w:tc>
          <w:tcPr>
            <w:tcW w:w="2358" w:type="dxa"/>
            <w:shd w:val="clear" w:color="auto" w:fill="auto"/>
          </w:tcPr>
          <w:p w:rsidR="00D0713A" w:rsidRPr="004E22F3" w:rsidRDefault="00D0713A" w:rsidP="00473E5C">
            <w:pPr>
              <w:pStyle w:val="TableText"/>
            </w:pPr>
            <w:r>
              <w:t>EDP</w:t>
            </w:r>
          </w:p>
        </w:tc>
        <w:tc>
          <w:tcPr>
            <w:tcW w:w="6793" w:type="dxa"/>
            <w:shd w:val="clear" w:color="auto" w:fill="auto"/>
          </w:tcPr>
          <w:p w:rsidR="00D0713A" w:rsidRPr="004E22F3" w:rsidRDefault="00D0713A" w:rsidP="00473E5C">
            <w:pPr>
              <w:pStyle w:val="TableText"/>
            </w:pPr>
            <w:r>
              <w:t>Engineering Data Processing</w:t>
            </w:r>
          </w:p>
        </w:tc>
      </w:tr>
      <w:tr w:rsidR="00473E5C" w:rsidRPr="004E22F3" w:rsidTr="00473E5C">
        <w:trPr>
          <w:cantSplit/>
        </w:trPr>
        <w:tc>
          <w:tcPr>
            <w:tcW w:w="2358" w:type="dxa"/>
            <w:shd w:val="clear" w:color="auto" w:fill="auto"/>
          </w:tcPr>
          <w:p w:rsidR="00473E5C" w:rsidRPr="004E22F3" w:rsidRDefault="00473E5C" w:rsidP="00473E5C">
            <w:pPr>
              <w:pStyle w:val="TableText"/>
            </w:pPr>
            <w:r>
              <w:t>EDW</w:t>
            </w:r>
          </w:p>
        </w:tc>
        <w:tc>
          <w:tcPr>
            <w:tcW w:w="6793" w:type="dxa"/>
            <w:shd w:val="clear" w:color="auto" w:fill="auto"/>
          </w:tcPr>
          <w:p w:rsidR="00473E5C" w:rsidRPr="004E22F3" w:rsidRDefault="00473E5C" w:rsidP="00473E5C">
            <w:pPr>
              <w:pStyle w:val="TableText"/>
            </w:pPr>
            <w:r>
              <w:t>Engineering Data Warehouse</w:t>
            </w:r>
          </w:p>
        </w:tc>
      </w:tr>
      <w:tr w:rsidR="00473E5C" w:rsidRPr="004E22F3" w:rsidTr="00473E5C">
        <w:trPr>
          <w:cantSplit/>
        </w:trPr>
        <w:tc>
          <w:tcPr>
            <w:tcW w:w="2358" w:type="dxa"/>
            <w:shd w:val="clear" w:color="auto" w:fill="auto"/>
          </w:tcPr>
          <w:p w:rsidR="00473E5C" w:rsidRPr="004E22F3" w:rsidRDefault="00473E5C" w:rsidP="00473E5C">
            <w:pPr>
              <w:pStyle w:val="TableText"/>
            </w:pPr>
            <w:r>
              <w:t>FDF</w:t>
            </w:r>
          </w:p>
        </w:tc>
        <w:tc>
          <w:tcPr>
            <w:tcW w:w="6793" w:type="dxa"/>
            <w:shd w:val="clear" w:color="auto" w:fill="auto"/>
          </w:tcPr>
          <w:p w:rsidR="00473E5C" w:rsidRPr="004E22F3" w:rsidRDefault="00473E5C" w:rsidP="00473E5C">
            <w:pPr>
              <w:pStyle w:val="TableText"/>
            </w:pPr>
            <w:r w:rsidRPr="00616695">
              <w:t>GSFC’s Flight Dynamics Facility</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FGS</w:t>
            </w:r>
          </w:p>
        </w:tc>
        <w:tc>
          <w:tcPr>
            <w:tcW w:w="6793" w:type="dxa"/>
            <w:shd w:val="clear" w:color="auto" w:fill="auto"/>
          </w:tcPr>
          <w:p w:rsidR="00473E5C" w:rsidRPr="004E22F3" w:rsidRDefault="00473E5C" w:rsidP="00473E5C">
            <w:pPr>
              <w:pStyle w:val="TableText"/>
            </w:pPr>
            <w:r w:rsidRPr="004E22F3">
              <w:t>Fine Guidance Sensor</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FITS</w:t>
            </w:r>
          </w:p>
        </w:tc>
        <w:tc>
          <w:tcPr>
            <w:tcW w:w="6793" w:type="dxa"/>
            <w:shd w:val="clear" w:color="auto" w:fill="auto"/>
          </w:tcPr>
          <w:p w:rsidR="00473E5C" w:rsidRPr="004E22F3" w:rsidRDefault="00473E5C" w:rsidP="00473E5C">
            <w:pPr>
              <w:pStyle w:val="TableText"/>
            </w:pPr>
            <w:r w:rsidRPr="004E22F3">
              <w:t>Flexible Image Transport System</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FOS</w:t>
            </w:r>
          </w:p>
        </w:tc>
        <w:tc>
          <w:tcPr>
            <w:tcW w:w="6793" w:type="dxa"/>
            <w:shd w:val="clear" w:color="auto" w:fill="auto"/>
          </w:tcPr>
          <w:p w:rsidR="00473E5C" w:rsidRPr="004E22F3" w:rsidRDefault="00473E5C" w:rsidP="00473E5C">
            <w:pPr>
              <w:pStyle w:val="TableText"/>
            </w:pPr>
            <w:r w:rsidRPr="004E22F3">
              <w:t>Flight Operations Subsystem</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FOT</w:t>
            </w:r>
          </w:p>
        </w:tc>
        <w:tc>
          <w:tcPr>
            <w:tcW w:w="6793" w:type="dxa"/>
            <w:shd w:val="clear" w:color="auto" w:fill="auto"/>
          </w:tcPr>
          <w:p w:rsidR="00473E5C" w:rsidRPr="004E22F3" w:rsidRDefault="00473E5C" w:rsidP="00473E5C">
            <w:pPr>
              <w:pStyle w:val="TableText"/>
            </w:pPr>
            <w:r w:rsidRPr="004E22F3">
              <w:t>Flight Operations Team</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FOV</w:t>
            </w:r>
          </w:p>
        </w:tc>
        <w:tc>
          <w:tcPr>
            <w:tcW w:w="6793" w:type="dxa"/>
            <w:shd w:val="clear" w:color="auto" w:fill="auto"/>
          </w:tcPr>
          <w:p w:rsidR="00473E5C" w:rsidRPr="004E22F3" w:rsidRDefault="00473E5C" w:rsidP="00473E5C">
            <w:pPr>
              <w:pStyle w:val="TableText"/>
            </w:pPr>
            <w:r w:rsidRPr="004E22F3">
              <w:t>Field Of View</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FPAP</w:t>
            </w:r>
          </w:p>
        </w:tc>
        <w:tc>
          <w:tcPr>
            <w:tcW w:w="6793" w:type="dxa"/>
            <w:shd w:val="clear" w:color="auto" w:fill="auto"/>
          </w:tcPr>
          <w:p w:rsidR="00473E5C" w:rsidRPr="004E22F3" w:rsidRDefault="00473E5C" w:rsidP="00473E5C">
            <w:pPr>
              <w:pStyle w:val="TableText"/>
            </w:pPr>
            <w:r w:rsidRPr="004E22F3">
              <w:t>Focal Plane Array Processor</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FPE</w:t>
            </w:r>
          </w:p>
        </w:tc>
        <w:tc>
          <w:tcPr>
            <w:tcW w:w="6793" w:type="dxa"/>
            <w:shd w:val="clear" w:color="auto" w:fill="auto"/>
          </w:tcPr>
          <w:p w:rsidR="00473E5C" w:rsidRPr="004E22F3" w:rsidRDefault="00473E5C" w:rsidP="00473E5C">
            <w:pPr>
              <w:pStyle w:val="TableText"/>
            </w:pPr>
            <w:r w:rsidRPr="004E22F3">
              <w:t>Focal Plane Electronics</w:t>
            </w:r>
          </w:p>
        </w:tc>
      </w:tr>
      <w:tr w:rsidR="00473E5C" w:rsidRPr="004E22F3" w:rsidTr="00473E5C">
        <w:trPr>
          <w:cantSplit/>
        </w:trPr>
        <w:tc>
          <w:tcPr>
            <w:tcW w:w="2358" w:type="dxa"/>
            <w:shd w:val="clear" w:color="auto" w:fill="auto"/>
          </w:tcPr>
          <w:p w:rsidR="00473E5C" w:rsidRPr="004E22F3" w:rsidRDefault="00473E5C" w:rsidP="00473E5C">
            <w:pPr>
              <w:pStyle w:val="TableText"/>
            </w:pPr>
            <w:proofErr w:type="spellStart"/>
            <w:r w:rsidRPr="004E22F3">
              <w:lastRenderedPageBreak/>
              <w:t>Gb</w:t>
            </w:r>
            <w:r w:rsidR="00D0713A">
              <w:t>it</w:t>
            </w:r>
            <w:proofErr w:type="spellEnd"/>
          </w:p>
        </w:tc>
        <w:tc>
          <w:tcPr>
            <w:tcW w:w="6793" w:type="dxa"/>
            <w:shd w:val="clear" w:color="auto" w:fill="auto"/>
          </w:tcPr>
          <w:p w:rsidR="00473E5C" w:rsidRPr="004E22F3" w:rsidRDefault="00473E5C" w:rsidP="00473E5C">
            <w:pPr>
              <w:pStyle w:val="TableText"/>
            </w:pPr>
            <w:r w:rsidRPr="004E22F3">
              <w:t>Gigabit (10</w:t>
            </w:r>
            <w:r w:rsidRPr="001A10DA">
              <w:rPr>
                <w:vertAlign w:val="superscript"/>
              </w:rPr>
              <w:t>9</w:t>
            </w:r>
            <w:r w:rsidRPr="004E22F3">
              <w:t xml:space="preserve"> bits)</w:t>
            </w:r>
          </w:p>
        </w:tc>
      </w:tr>
      <w:tr w:rsidR="00473E5C" w:rsidRPr="004E22F3" w:rsidTr="00473E5C">
        <w:trPr>
          <w:cantSplit/>
        </w:trPr>
        <w:tc>
          <w:tcPr>
            <w:tcW w:w="2358" w:type="dxa"/>
            <w:shd w:val="clear" w:color="auto" w:fill="auto"/>
          </w:tcPr>
          <w:p w:rsidR="00473E5C" w:rsidRPr="004E22F3" w:rsidRDefault="00473E5C" w:rsidP="00473E5C">
            <w:pPr>
              <w:pStyle w:val="TableText"/>
            </w:pPr>
            <w:r>
              <w:t xml:space="preserve">GFE </w:t>
            </w:r>
          </w:p>
        </w:tc>
        <w:tc>
          <w:tcPr>
            <w:tcW w:w="6793" w:type="dxa"/>
            <w:shd w:val="clear" w:color="auto" w:fill="auto"/>
          </w:tcPr>
          <w:p w:rsidR="00473E5C" w:rsidRPr="004E22F3" w:rsidRDefault="00473E5C" w:rsidP="00473E5C">
            <w:pPr>
              <w:pStyle w:val="TableText"/>
            </w:pPr>
            <w:r>
              <w:t>Government Furnished Equipment</w:t>
            </w:r>
          </w:p>
        </w:tc>
      </w:tr>
      <w:tr w:rsidR="00473E5C" w:rsidRPr="004E22F3" w:rsidTr="00473E5C">
        <w:trPr>
          <w:cantSplit/>
        </w:trPr>
        <w:tc>
          <w:tcPr>
            <w:tcW w:w="2358" w:type="dxa"/>
            <w:shd w:val="clear" w:color="auto" w:fill="auto"/>
          </w:tcPr>
          <w:p w:rsidR="00473E5C" w:rsidRDefault="00473E5C" w:rsidP="00473E5C">
            <w:pPr>
              <w:pStyle w:val="TableText"/>
            </w:pPr>
            <w:r>
              <w:t>GSRD</w:t>
            </w:r>
          </w:p>
        </w:tc>
        <w:tc>
          <w:tcPr>
            <w:tcW w:w="6793" w:type="dxa"/>
            <w:shd w:val="clear" w:color="auto" w:fill="auto"/>
          </w:tcPr>
          <w:p w:rsidR="00473E5C" w:rsidRDefault="00473E5C" w:rsidP="00473E5C">
            <w:pPr>
              <w:pStyle w:val="TableText"/>
            </w:pPr>
            <w:r>
              <w:t>Ground Segment Requirements Document</w:t>
            </w:r>
          </w:p>
        </w:tc>
      </w:tr>
      <w:tr w:rsidR="00473E5C" w:rsidRPr="004E22F3" w:rsidTr="00473E5C">
        <w:trPr>
          <w:cantSplit/>
        </w:trPr>
        <w:tc>
          <w:tcPr>
            <w:tcW w:w="2358" w:type="dxa"/>
            <w:shd w:val="clear" w:color="auto" w:fill="auto"/>
          </w:tcPr>
          <w:p w:rsidR="00473E5C" w:rsidRPr="004E22F3" w:rsidRDefault="00473E5C" w:rsidP="00473E5C">
            <w:pPr>
              <w:pStyle w:val="TableText"/>
            </w:pPr>
            <w:r>
              <w:t>HGA</w:t>
            </w:r>
          </w:p>
        </w:tc>
        <w:tc>
          <w:tcPr>
            <w:tcW w:w="6793" w:type="dxa"/>
            <w:shd w:val="clear" w:color="auto" w:fill="auto"/>
          </w:tcPr>
          <w:p w:rsidR="00473E5C" w:rsidRPr="004E22F3" w:rsidRDefault="00473E5C" w:rsidP="00473E5C">
            <w:pPr>
              <w:pStyle w:val="TableText"/>
            </w:pPr>
            <w:r>
              <w:t>High Gain Antenna</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HST</w:t>
            </w:r>
          </w:p>
        </w:tc>
        <w:tc>
          <w:tcPr>
            <w:tcW w:w="6793" w:type="dxa"/>
            <w:shd w:val="clear" w:color="auto" w:fill="auto"/>
          </w:tcPr>
          <w:p w:rsidR="00473E5C" w:rsidRPr="004E22F3" w:rsidRDefault="00473E5C" w:rsidP="00473E5C">
            <w:pPr>
              <w:pStyle w:val="TableText"/>
            </w:pPr>
            <w:r w:rsidRPr="004E22F3">
              <w:t>Hubble Space Telescope</w:t>
            </w:r>
          </w:p>
        </w:tc>
      </w:tr>
      <w:tr w:rsidR="00473E5C" w:rsidRPr="004E22F3" w:rsidTr="00473E5C">
        <w:trPr>
          <w:cantSplit/>
        </w:trPr>
        <w:tc>
          <w:tcPr>
            <w:tcW w:w="2358" w:type="dxa"/>
            <w:shd w:val="clear" w:color="auto" w:fill="auto"/>
          </w:tcPr>
          <w:p w:rsidR="00473E5C" w:rsidRPr="004E22F3" w:rsidRDefault="00473E5C" w:rsidP="00473E5C">
            <w:pPr>
              <w:pStyle w:val="TableText"/>
            </w:pPr>
            <w:r>
              <w:t>HLA</w:t>
            </w:r>
          </w:p>
        </w:tc>
        <w:tc>
          <w:tcPr>
            <w:tcW w:w="6793" w:type="dxa"/>
            <w:shd w:val="clear" w:color="auto" w:fill="auto"/>
          </w:tcPr>
          <w:p w:rsidR="00473E5C" w:rsidRPr="004E22F3" w:rsidRDefault="00473E5C" w:rsidP="00473E5C">
            <w:pPr>
              <w:pStyle w:val="TableText"/>
            </w:pPr>
            <w:r>
              <w:t>Hubble Legacy Archive</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I&amp;T</w:t>
            </w:r>
          </w:p>
        </w:tc>
        <w:tc>
          <w:tcPr>
            <w:tcW w:w="6793" w:type="dxa"/>
            <w:shd w:val="clear" w:color="auto" w:fill="auto"/>
          </w:tcPr>
          <w:p w:rsidR="00473E5C" w:rsidRPr="004E22F3" w:rsidRDefault="00473E5C" w:rsidP="00473E5C">
            <w:pPr>
              <w:pStyle w:val="TableText"/>
            </w:pPr>
            <w:r w:rsidRPr="004E22F3">
              <w:t>Integration and Test</w:t>
            </w:r>
          </w:p>
        </w:tc>
      </w:tr>
      <w:tr w:rsidR="00473E5C" w:rsidRPr="004E22F3" w:rsidTr="00473E5C">
        <w:trPr>
          <w:cantSplit/>
        </w:trPr>
        <w:tc>
          <w:tcPr>
            <w:tcW w:w="2358" w:type="dxa"/>
            <w:shd w:val="clear" w:color="auto" w:fill="auto"/>
          </w:tcPr>
          <w:p w:rsidR="00473E5C" w:rsidRPr="004E22F3" w:rsidRDefault="00473E5C" w:rsidP="00473E5C">
            <w:pPr>
              <w:pStyle w:val="TableText"/>
            </w:pPr>
            <w:r>
              <w:t>ICD</w:t>
            </w:r>
          </w:p>
        </w:tc>
        <w:tc>
          <w:tcPr>
            <w:tcW w:w="6793" w:type="dxa"/>
            <w:shd w:val="clear" w:color="auto" w:fill="auto"/>
          </w:tcPr>
          <w:p w:rsidR="00473E5C" w:rsidRPr="004E22F3" w:rsidRDefault="00473E5C" w:rsidP="00473E5C">
            <w:pPr>
              <w:pStyle w:val="TableText"/>
            </w:pPr>
            <w:r>
              <w:t>Interface Control Document</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ICDH</w:t>
            </w:r>
          </w:p>
        </w:tc>
        <w:tc>
          <w:tcPr>
            <w:tcW w:w="6793" w:type="dxa"/>
            <w:shd w:val="clear" w:color="auto" w:fill="auto"/>
          </w:tcPr>
          <w:p w:rsidR="00473E5C" w:rsidRPr="004E22F3" w:rsidRDefault="00473E5C" w:rsidP="00473E5C">
            <w:pPr>
              <w:pStyle w:val="TableText"/>
            </w:pPr>
            <w:r w:rsidRPr="004E22F3">
              <w:t>ISIM Command and Data Handling</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ID</w:t>
            </w:r>
          </w:p>
        </w:tc>
        <w:tc>
          <w:tcPr>
            <w:tcW w:w="6793" w:type="dxa"/>
            <w:shd w:val="clear" w:color="auto" w:fill="auto"/>
          </w:tcPr>
          <w:p w:rsidR="00473E5C" w:rsidRPr="004E22F3" w:rsidRDefault="00473E5C" w:rsidP="00473E5C">
            <w:pPr>
              <w:pStyle w:val="TableText"/>
            </w:pPr>
            <w:r w:rsidRPr="004E22F3">
              <w:t>Identifier</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IFU</w:t>
            </w:r>
          </w:p>
        </w:tc>
        <w:tc>
          <w:tcPr>
            <w:tcW w:w="6793" w:type="dxa"/>
            <w:shd w:val="clear" w:color="auto" w:fill="auto"/>
          </w:tcPr>
          <w:p w:rsidR="00473E5C" w:rsidRPr="004E22F3" w:rsidRDefault="00473E5C" w:rsidP="00473E5C">
            <w:pPr>
              <w:pStyle w:val="TableText"/>
            </w:pPr>
            <w:r w:rsidRPr="004E22F3">
              <w:t>Integral Field Unit</w:t>
            </w:r>
          </w:p>
        </w:tc>
      </w:tr>
      <w:tr w:rsidR="00473E5C" w:rsidRPr="004E22F3" w:rsidTr="00473E5C">
        <w:trPr>
          <w:cantSplit/>
        </w:trPr>
        <w:tc>
          <w:tcPr>
            <w:tcW w:w="2358" w:type="dxa"/>
            <w:shd w:val="clear" w:color="auto" w:fill="auto"/>
          </w:tcPr>
          <w:p w:rsidR="00473E5C" w:rsidRPr="004E22F3" w:rsidRDefault="00473E5C" w:rsidP="00473E5C">
            <w:pPr>
              <w:pStyle w:val="TableText"/>
            </w:pPr>
            <w:r>
              <w:t>IGSS</w:t>
            </w:r>
          </w:p>
        </w:tc>
        <w:tc>
          <w:tcPr>
            <w:tcW w:w="6793" w:type="dxa"/>
            <w:shd w:val="clear" w:color="auto" w:fill="auto"/>
          </w:tcPr>
          <w:p w:rsidR="00473E5C" w:rsidRPr="004E22F3" w:rsidRDefault="00473E5C" w:rsidP="00473E5C">
            <w:pPr>
              <w:pStyle w:val="TableText"/>
            </w:pPr>
            <w:r>
              <w:t>ISIM Ground Support System</w:t>
            </w:r>
          </w:p>
        </w:tc>
      </w:tr>
      <w:tr w:rsidR="00D0713A" w:rsidRPr="004E22F3" w:rsidTr="00473E5C">
        <w:trPr>
          <w:cantSplit/>
        </w:trPr>
        <w:tc>
          <w:tcPr>
            <w:tcW w:w="2358" w:type="dxa"/>
            <w:shd w:val="clear" w:color="auto" w:fill="auto"/>
          </w:tcPr>
          <w:p w:rsidR="00D0713A" w:rsidRDefault="00D0713A" w:rsidP="00473E5C">
            <w:pPr>
              <w:pStyle w:val="TableText"/>
            </w:pPr>
            <w:r>
              <w:t>ING</w:t>
            </w:r>
          </w:p>
        </w:tc>
        <w:tc>
          <w:tcPr>
            <w:tcW w:w="6793" w:type="dxa"/>
            <w:shd w:val="clear" w:color="auto" w:fill="auto"/>
          </w:tcPr>
          <w:p w:rsidR="00D0713A" w:rsidRDefault="00D0713A" w:rsidP="00473E5C">
            <w:pPr>
              <w:pStyle w:val="TableText"/>
            </w:pPr>
            <w:r>
              <w:t>Ingest</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ISIM</w:t>
            </w:r>
          </w:p>
        </w:tc>
        <w:tc>
          <w:tcPr>
            <w:tcW w:w="6793" w:type="dxa"/>
            <w:shd w:val="clear" w:color="auto" w:fill="auto"/>
          </w:tcPr>
          <w:p w:rsidR="00473E5C" w:rsidRPr="004E22F3" w:rsidRDefault="00473E5C" w:rsidP="00473E5C">
            <w:pPr>
              <w:pStyle w:val="TableText"/>
            </w:pPr>
            <w:r w:rsidRPr="004E22F3">
              <w:t>Integrated Science Instrument Module</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JWST</w:t>
            </w:r>
          </w:p>
        </w:tc>
        <w:tc>
          <w:tcPr>
            <w:tcW w:w="6793" w:type="dxa"/>
            <w:shd w:val="clear" w:color="auto" w:fill="auto"/>
          </w:tcPr>
          <w:p w:rsidR="00473E5C" w:rsidRPr="004E22F3" w:rsidRDefault="00473E5C" w:rsidP="00473E5C">
            <w:pPr>
              <w:pStyle w:val="TableText"/>
            </w:pPr>
            <w:r w:rsidRPr="004E22F3">
              <w:t>James Webb Space Telescope</w:t>
            </w:r>
          </w:p>
        </w:tc>
      </w:tr>
      <w:tr w:rsidR="00473E5C" w:rsidRPr="004E22F3" w:rsidTr="00473E5C">
        <w:trPr>
          <w:cantSplit/>
        </w:trPr>
        <w:tc>
          <w:tcPr>
            <w:tcW w:w="2358" w:type="dxa"/>
            <w:shd w:val="clear" w:color="auto" w:fill="auto"/>
          </w:tcPr>
          <w:p w:rsidR="00473E5C" w:rsidRDefault="00473E5C" w:rsidP="00473E5C">
            <w:pPr>
              <w:pStyle w:val="TableText"/>
            </w:pPr>
            <w:r>
              <w:t>MAST</w:t>
            </w:r>
          </w:p>
        </w:tc>
        <w:tc>
          <w:tcPr>
            <w:tcW w:w="6793" w:type="dxa"/>
            <w:shd w:val="clear" w:color="auto" w:fill="auto"/>
          </w:tcPr>
          <w:p w:rsidR="00473E5C" w:rsidRPr="00616695" w:rsidRDefault="00473E5C" w:rsidP="00473E5C">
            <w:pPr>
              <w:pStyle w:val="TableText"/>
            </w:pPr>
            <w:r>
              <w:t>Multi-mission Archive at Space Telescope</w:t>
            </w:r>
          </w:p>
        </w:tc>
      </w:tr>
      <w:tr w:rsidR="00473E5C" w:rsidRPr="004E22F3" w:rsidTr="00473E5C">
        <w:trPr>
          <w:cantSplit/>
        </w:trPr>
        <w:tc>
          <w:tcPr>
            <w:tcW w:w="2358" w:type="dxa"/>
            <w:shd w:val="clear" w:color="auto" w:fill="auto"/>
          </w:tcPr>
          <w:p w:rsidR="00473E5C" w:rsidRPr="004E22F3" w:rsidRDefault="00473E5C" w:rsidP="00473E5C">
            <w:pPr>
              <w:pStyle w:val="TableText"/>
            </w:pPr>
            <w:r>
              <w:t>MCS</w:t>
            </w:r>
          </w:p>
        </w:tc>
        <w:tc>
          <w:tcPr>
            <w:tcW w:w="6793" w:type="dxa"/>
            <w:shd w:val="clear" w:color="auto" w:fill="auto"/>
          </w:tcPr>
          <w:p w:rsidR="00473E5C" w:rsidRPr="004E22F3" w:rsidRDefault="00473E5C" w:rsidP="00473E5C">
            <w:pPr>
              <w:pStyle w:val="TableText"/>
            </w:pPr>
            <w:r w:rsidRPr="00616695">
              <w:t>Mirror Control Software</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MIR</w:t>
            </w:r>
          </w:p>
        </w:tc>
        <w:tc>
          <w:tcPr>
            <w:tcW w:w="6793" w:type="dxa"/>
            <w:shd w:val="clear" w:color="auto" w:fill="auto"/>
          </w:tcPr>
          <w:p w:rsidR="00473E5C" w:rsidRPr="004E22F3" w:rsidRDefault="00473E5C" w:rsidP="00473E5C">
            <w:pPr>
              <w:pStyle w:val="TableText"/>
            </w:pPr>
            <w:r w:rsidRPr="004E22F3">
              <w:t>Mid-Infrared</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MIRI</w:t>
            </w:r>
          </w:p>
        </w:tc>
        <w:tc>
          <w:tcPr>
            <w:tcW w:w="6793" w:type="dxa"/>
            <w:shd w:val="clear" w:color="auto" w:fill="auto"/>
          </w:tcPr>
          <w:p w:rsidR="00473E5C" w:rsidRPr="004E22F3" w:rsidRDefault="00473E5C" w:rsidP="00473E5C">
            <w:pPr>
              <w:pStyle w:val="TableText"/>
            </w:pPr>
            <w:r w:rsidRPr="004E22F3">
              <w:t>Mid-Infrared Instrument</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MOS</w:t>
            </w:r>
          </w:p>
        </w:tc>
        <w:tc>
          <w:tcPr>
            <w:tcW w:w="6793" w:type="dxa"/>
            <w:shd w:val="clear" w:color="auto" w:fill="auto"/>
          </w:tcPr>
          <w:p w:rsidR="00473E5C" w:rsidRPr="004E22F3" w:rsidRDefault="00473E5C" w:rsidP="00473E5C">
            <w:pPr>
              <w:pStyle w:val="TableText"/>
            </w:pPr>
            <w:r w:rsidRPr="004E22F3">
              <w:t>Multi-Object Spectroscopy</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MSA</w:t>
            </w:r>
          </w:p>
        </w:tc>
        <w:tc>
          <w:tcPr>
            <w:tcW w:w="6793" w:type="dxa"/>
            <w:shd w:val="clear" w:color="auto" w:fill="auto"/>
          </w:tcPr>
          <w:p w:rsidR="00473E5C" w:rsidRPr="004E22F3" w:rsidRDefault="00473E5C" w:rsidP="00473E5C">
            <w:pPr>
              <w:pStyle w:val="TableText"/>
            </w:pPr>
            <w:r w:rsidRPr="004E22F3">
              <w:t>Micro-Shutter Array</w:t>
            </w:r>
          </w:p>
        </w:tc>
      </w:tr>
      <w:tr w:rsidR="00473E5C" w:rsidRPr="004E22F3" w:rsidTr="00473E5C">
        <w:trPr>
          <w:cantSplit/>
        </w:trPr>
        <w:tc>
          <w:tcPr>
            <w:tcW w:w="2358" w:type="dxa"/>
            <w:shd w:val="clear" w:color="auto" w:fill="auto"/>
          </w:tcPr>
          <w:p w:rsidR="00473E5C" w:rsidRPr="004E22F3" w:rsidRDefault="00473E5C" w:rsidP="00473E5C">
            <w:pPr>
              <w:pStyle w:val="TableText"/>
            </w:pPr>
            <w:r>
              <w:t>NGIN</w:t>
            </w:r>
          </w:p>
        </w:tc>
        <w:tc>
          <w:tcPr>
            <w:tcW w:w="6793" w:type="dxa"/>
            <w:shd w:val="clear" w:color="auto" w:fill="auto"/>
          </w:tcPr>
          <w:p w:rsidR="00473E5C" w:rsidRPr="004E22F3" w:rsidRDefault="00473E5C" w:rsidP="00473E5C">
            <w:pPr>
              <w:pStyle w:val="TableText"/>
            </w:pPr>
            <w:r w:rsidRPr="00DA51A1">
              <w:t>Next Generation Integrated Network</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NIR</w:t>
            </w:r>
          </w:p>
        </w:tc>
        <w:tc>
          <w:tcPr>
            <w:tcW w:w="6793" w:type="dxa"/>
            <w:shd w:val="clear" w:color="auto" w:fill="auto"/>
          </w:tcPr>
          <w:p w:rsidR="00473E5C" w:rsidRPr="004E22F3" w:rsidRDefault="00473E5C" w:rsidP="00473E5C">
            <w:pPr>
              <w:pStyle w:val="TableText"/>
            </w:pPr>
            <w:r w:rsidRPr="004E22F3">
              <w:t>Near Infrared</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NIRCam</w:t>
            </w:r>
          </w:p>
        </w:tc>
        <w:tc>
          <w:tcPr>
            <w:tcW w:w="6793" w:type="dxa"/>
            <w:shd w:val="clear" w:color="auto" w:fill="auto"/>
          </w:tcPr>
          <w:p w:rsidR="00473E5C" w:rsidRPr="004E22F3" w:rsidRDefault="00473E5C" w:rsidP="00473E5C">
            <w:pPr>
              <w:pStyle w:val="TableText"/>
            </w:pPr>
            <w:r w:rsidRPr="004E22F3">
              <w:t>Near Infrared Camera</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NIRSpec</w:t>
            </w:r>
          </w:p>
        </w:tc>
        <w:tc>
          <w:tcPr>
            <w:tcW w:w="6793" w:type="dxa"/>
            <w:shd w:val="clear" w:color="auto" w:fill="auto"/>
          </w:tcPr>
          <w:p w:rsidR="00473E5C" w:rsidRPr="004E22F3" w:rsidRDefault="00473E5C" w:rsidP="00473E5C">
            <w:pPr>
              <w:pStyle w:val="TableText"/>
            </w:pPr>
            <w:r w:rsidRPr="004E22F3">
              <w:t>Near Infrared Spectrograph</w:t>
            </w:r>
          </w:p>
        </w:tc>
      </w:tr>
      <w:tr w:rsidR="00473E5C" w:rsidRPr="004E22F3" w:rsidTr="00473E5C">
        <w:trPr>
          <w:cantSplit/>
        </w:trPr>
        <w:tc>
          <w:tcPr>
            <w:tcW w:w="2358" w:type="dxa"/>
            <w:shd w:val="clear" w:color="auto" w:fill="auto"/>
          </w:tcPr>
          <w:p w:rsidR="00473E5C" w:rsidRPr="004E22F3" w:rsidRDefault="00473E5C" w:rsidP="00473E5C">
            <w:pPr>
              <w:pStyle w:val="TableText"/>
            </w:pPr>
            <w:r>
              <w:t>NISN</w:t>
            </w:r>
          </w:p>
        </w:tc>
        <w:tc>
          <w:tcPr>
            <w:tcW w:w="6793" w:type="dxa"/>
            <w:shd w:val="clear" w:color="auto" w:fill="auto"/>
          </w:tcPr>
          <w:p w:rsidR="00473E5C" w:rsidRPr="004E22F3" w:rsidRDefault="00473E5C" w:rsidP="00473E5C">
            <w:pPr>
              <w:pStyle w:val="TableText"/>
            </w:pPr>
            <w:r w:rsidRPr="00004BF7">
              <w:t>NASA Integrated S</w:t>
            </w:r>
            <w:r>
              <w:t>ervices</w:t>
            </w:r>
            <w:r w:rsidRPr="00004BF7">
              <w:t xml:space="preserve"> Network</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OPGS</w:t>
            </w:r>
          </w:p>
        </w:tc>
        <w:tc>
          <w:tcPr>
            <w:tcW w:w="6793" w:type="dxa"/>
            <w:shd w:val="clear" w:color="auto" w:fill="auto"/>
          </w:tcPr>
          <w:p w:rsidR="00473E5C" w:rsidRPr="004E22F3" w:rsidRDefault="00473E5C" w:rsidP="00473E5C">
            <w:pPr>
              <w:pStyle w:val="TableText"/>
            </w:pPr>
            <w:r w:rsidRPr="004E22F3">
              <w:t>Observation Plan Generation System</w:t>
            </w:r>
          </w:p>
        </w:tc>
      </w:tr>
      <w:tr w:rsidR="00D0713A" w:rsidRPr="004E22F3" w:rsidTr="00473E5C">
        <w:trPr>
          <w:cantSplit/>
        </w:trPr>
        <w:tc>
          <w:tcPr>
            <w:tcW w:w="2358" w:type="dxa"/>
            <w:shd w:val="clear" w:color="auto" w:fill="auto"/>
          </w:tcPr>
          <w:p w:rsidR="00D0713A" w:rsidRPr="004E22F3" w:rsidRDefault="00D0713A" w:rsidP="00473E5C">
            <w:pPr>
              <w:pStyle w:val="TableText"/>
            </w:pPr>
            <w:r>
              <w:t>OPT</w:t>
            </w:r>
          </w:p>
        </w:tc>
        <w:tc>
          <w:tcPr>
            <w:tcW w:w="6793" w:type="dxa"/>
            <w:shd w:val="clear" w:color="auto" w:fill="auto"/>
          </w:tcPr>
          <w:p w:rsidR="00D0713A" w:rsidRPr="004E22F3" w:rsidRDefault="00D0713A" w:rsidP="00473E5C">
            <w:pPr>
              <w:pStyle w:val="TableText"/>
            </w:pPr>
            <w:r>
              <w:t>Operator Tools</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OSS</w:t>
            </w:r>
          </w:p>
        </w:tc>
        <w:tc>
          <w:tcPr>
            <w:tcW w:w="6793" w:type="dxa"/>
            <w:shd w:val="clear" w:color="auto" w:fill="auto"/>
          </w:tcPr>
          <w:p w:rsidR="00473E5C" w:rsidRPr="004E22F3" w:rsidRDefault="00473E5C" w:rsidP="00473E5C">
            <w:pPr>
              <w:pStyle w:val="TableText"/>
            </w:pPr>
            <w:r w:rsidRPr="004E22F3">
              <w:t>Operations Script Subsystem</w:t>
            </w:r>
          </w:p>
        </w:tc>
      </w:tr>
      <w:tr w:rsidR="00473E5C" w:rsidRPr="004E22F3" w:rsidTr="00473E5C">
        <w:trPr>
          <w:cantSplit/>
        </w:trPr>
        <w:tc>
          <w:tcPr>
            <w:tcW w:w="2358" w:type="dxa"/>
            <w:shd w:val="clear" w:color="auto" w:fill="auto"/>
          </w:tcPr>
          <w:p w:rsidR="00473E5C" w:rsidRPr="004E22F3" w:rsidRDefault="00473E5C" w:rsidP="00473E5C">
            <w:pPr>
              <w:pStyle w:val="TableText"/>
            </w:pPr>
            <w:r>
              <w:t>OTE</w:t>
            </w:r>
          </w:p>
        </w:tc>
        <w:tc>
          <w:tcPr>
            <w:tcW w:w="6793" w:type="dxa"/>
            <w:shd w:val="clear" w:color="auto" w:fill="auto"/>
          </w:tcPr>
          <w:p w:rsidR="00473E5C" w:rsidRDefault="00473E5C" w:rsidP="00473E5C">
            <w:pPr>
              <w:pStyle w:val="TableText"/>
            </w:pPr>
            <w:r>
              <w:t>Optical Telescope Element</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OTFR</w:t>
            </w:r>
          </w:p>
        </w:tc>
        <w:tc>
          <w:tcPr>
            <w:tcW w:w="6793" w:type="dxa"/>
            <w:shd w:val="clear" w:color="auto" w:fill="auto"/>
          </w:tcPr>
          <w:p w:rsidR="00473E5C" w:rsidRPr="004E22F3" w:rsidRDefault="00473E5C" w:rsidP="00473E5C">
            <w:pPr>
              <w:pStyle w:val="TableText"/>
            </w:pPr>
            <w:r>
              <w:t>On-The-Fly Reprocessing</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PI</w:t>
            </w:r>
          </w:p>
        </w:tc>
        <w:tc>
          <w:tcPr>
            <w:tcW w:w="6793" w:type="dxa"/>
            <w:shd w:val="clear" w:color="auto" w:fill="auto"/>
          </w:tcPr>
          <w:p w:rsidR="00473E5C" w:rsidRPr="004E22F3" w:rsidRDefault="00473E5C" w:rsidP="00473E5C">
            <w:pPr>
              <w:pStyle w:val="TableText"/>
            </w:pPr>
            <w:r w:rsidRPr="004E22F3">
              <w:t>Principal Investigator</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PPS</w:t>
            </w:r>
          </w:p>
        </w:tc>
        <w:tc>
          <w:tcPr>
            <w:tcW w:w="6793" w:type="dxa"/>
            <w:shd w:val="clear" w:color="auto" w:fill="auto"/>
          </w:tcPr>
          <w:p w:rsidR="00473E5C" w:rsidRPr="004E22F3" w:rsidRDefault="00473E5C" w:rsidP="00473E5C">
            <w:pPr>
              <w:pStyle w:val="TableText"/>
            </w:pPr>
            <w:r w:rsidRPr="004E22F3">
              <w:t>Proposal Planning Subsystem</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lastRenderedPageBreak/>
              <w:t>PRD</w:t>
            </w:r>
          </w:p>
        </w:tc>
        <w:tc>
          <w:tcPr>
            <w:tcW w:w="6793" w:type="dxa"/>
            <w:shd w:val="clear" w:color="auto" w:fill="auto"/>
          </w:tcPr>
          <w:p w:rsidR="00473E5C" w:rsidRPr="004E22F3" w:rsidRDefault="00473E5C" w:rsidP="00473E5C">
            <w:pPr>
              <w:pStyle w:val="TableText"/>
            </w:pPr>
            <w:r w:rsidRPr="004E22F3">
              <w:t>Project Reference Database</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PRDS</w:t>
            </w:r>
          </w:p>
        </w:tc>
        <w:tc>
          <w:tcPr>
            <w:tcW w:w="6793" w:type="dxa"/>
            <w:shd w:val="clear" w:color="auto" w:fill="auto"/>
          </w:tcPr>
          <w:p w:rsidR="00473E5C" w:rsidRPr="004E22F3" w:rsidRDefault="00473E5C" w:rsidP="00473E5C">
            <w:pPr>
              <w:pStyle w:val="TableText"/>
            </w:pPr>
            <w:r w:rsidRPr="004E22F3">
              <w:t>Project Reference Database Subsystem</w:t>
            </w:r>
          </w:p>
        </w:tc>
      </w:tr>
      <w:tr w:rsidR="00473E5C" w:rsidRPr="004E22F3" w:rsidTr="00473E5C">
        <w:trPr>
          <w:cantSplit/>
        </w:trPr>
        <w:tc>
          <w:tcPr>
            <w:tcW w:w="2358" w:type="dxa"/>
            <w:shd w:val="clear" w:color="auto" w:fill="auto"/>
          </w:tcPr>
          <w:p w:rsidR="00473E5C" w:rsidRPr="004E22F3" w:rsidRDefault="00473E5C" w:rsidP="00473E5C">
            <w:pPr>
              <w:pStyle w:val="TableText"/>
            </w:pPr>
            <w:proofErr w:type="spellStart"/>
            <w:r>
              <w:t>PyRAF</w:t>
            </w:r>
            <w:proofErr w:type="spellEnd"/>
          </w:p>
        </w:tc>
        <w:tc>
          <w:tcPr>
            <w:tcW w:w="6793" w:type="dxa"/>
            <w:shd w:val="clear" w:color="auto" w:fill="auto"/>
          </w:tcPr>
          <w:p w:rsidR="00473E5C" w:rsidRPr="004E22F3" w:rsidRDefault="00473E5C" w:rsidP="00473E5C">
            <w:pPr>
              <w:pStyle w:val="TableText"/>
            </w:pPr>
            <w:r>
              <w:t>Python Reduction and Analysis Facility</w:t>
            </w:r>
          </w:p>
        </w:tc>
      </w:tr>
      <w:tr w:rsidR="00D0713A" w:rsidRPr="004E22F3" w:rsidTr="00473E5C">
        <w:trPr>
          <w:cantSplit/>
        </w:trPr>
        <w:tc>
          <w:tcPr>
            <w:tcW w:w="2358" w:type="dxa"/>
            <w:shd w:val="clear" w:color="auto" w:fill="auto"/>
          </w:tcPr>
          <w:p w:rsidR="00D0713A" w:rsidRDefault="00D0713A" w:rsidP="00473E5C">
            <w:pPr>
              <w:pStyle w:val="TableText"/>
            </w:pPr>
            <w:r>
              <w:t>RP</w:t>
            </w:r>
          </w:p>
        </w:tc>
        <w:tc>
          <w:tcPr>
            <w:tcW w:w="6793" w:type="dxa"/>
            <w:shd w:val="clear" w:color="auto" w:fill="auto"/>
          </w:tcPr>
          <w:p w:rsidR="00D0713A" w:rsidRDefault="00D0713A" w:rsidP="00473E5C">
            <w:pPr>
              <w:pStyle w:val="TableText"/>
            </w:pPr>
            <w:r>
              <w:t>Reprocessing</w:t>
            </w:r>
          </w:p>
        </w:tc>
      </w:tr>
      <w:tr w:rsidR="00473E5C" w:rsidRPr="004E22F3" w:rsidTr="00473E5C">
        <w:trPr>
          <w:cantSplit/>
        </w:trPr>
        <w:tc>
          <w:tcPr>
            <w:tcW w:w="2358" w:type="dxa"/>
            <w:shd w:val="clear" w:color="auto" w:fill="auto"/>
          </w:tcPr>
          <w:p w:rsidR="00473E5C" w:rsidRPr="004E22F3" w:rsidRDefault="00473E5C" w:rsidP="00473E5C">
            <w:pPr>
              <w:pStyle w:val="TableText"/>
            </w:pPr>
            <w:r>
              <w:t>S&amp;OC</w:t>
            </w:r>
          </w:p>
        </w:tc>
        <w:tc>
          <w:tcPr>
            <w:tcW w:w="6793" w:type="dxa"/>
            <w:shd w:val="clear" w:color="auto" w:fill="auto"/>
          </w:tcPr>
          <w:p w:rsidR="00473E5C" w:rsidRPr="004E22F3" w:rsidRDefault="00473E5C" w:rsidP="00473E5C">
            <w:pPr>
              <w:pStyle w:val="TableText"/>
            </w:pPr>
            <w:r w:rsidRPr="004E22F3">
              <w:t xml:space="preserve">Science and Operations Center </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S/N</w:t>
            </w:r>
          </w:p>
        </w:tc>
        <w:tc>
          <w:tcPr>
            <w:tcW w:w="6793" w:type="dxa"/>
            <w:shd w:val="clear" w:color="auto" w:fill="auto"/>
          </w:tcPr>
          <w:p w:rsidR="00473E5C" w:rsidRPr="004E22F3" w:rsidRDefault="00473E5C" w:rsidP="00473E5C">
            <w:pPr>
              <w:pStyle w:val="TableText"/>
            </w:pPr>
            <w:r w:rsidRPr="004E22F3">
              <w:t>Signal to Noise</w:t>
            </w:r>
          </w:p>
        </w:tc>
      </w:tr>
      <w:tr w:rsidR="00D0713A" w:rsidRPr="004E22F3" w:rsidTr="00473E5C">
        <w:trPr>
          <w:cantSplit/>
        </w:trPr>
        <w:tc>
          <w:tcPr>
            <w:tcW w:w="2358" w:type="dxa"/>
            <w:shd w:val="clear" w:color="auto" w:fill="auto"/>
          </w:tcPr>
          <w:p w:rsidR="00D0713A" w:rsidRPr="004E22F3" w:rsidRDefault="00D0713A" w:rsidP="00473E5C">
            <w:pPr>
              <w:pStyle w:val="TableText"/>
            </w:pPr>
            <w:r>
              <w:t>SB</w:t>
            </w:r>
          </w:p>
        </w:tc>
        <w:tc>
          <w:tcPr>
            <w:tcW w:w="6793" w:type="dxa"/>
            <w:shd w:val="clear" w:color="auto" w:fill="auto"/>
          </w:tcPr>
          <w:p w:rsidR="00D0713A" w:rsidRPr="004E22F3" w:rsidRDefault="00D0713A" w:rsidP="00473E5C">
            <w:pPr>
              <w:pStyle w:val="TableText"/>
            </w:pPr>
            <w:r>
              <w:t>Storage Broker</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SCA</w:t>
            </w:r>
          </w:p>
        </w:tc>
        <w:tc>
          <w:tcPr>
            <w:tcW w:w="6793" w:type="dxa"/>
            <w:shd w:val="clear" w:color="auto" w:fill="auto"/>
          </w:tcPr>
          <w:p w:rsidR="00473E5C" w:rsidRPr="004E22F3" w:rsidRDefault="00473E5C" w:rsidP="00473E5C">
            <w:pPr>
              <w:pStyle w:val="TableText"/>
            </w:pPr>
            <w:r w:rsidRPr="004E22F3">
              <w:t>Sensor Chip Assembly</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SCEP</w:t>
            </w:r>
          </w:p>
        </w:tc>
        <w:tc>
          <w:tcPr>
            <w:tcW w:w="6793" w:type="dxa"/>
            <w:shd w:val="clear" w:color="auto" w:fill="auto"/>
          </w:tcPr>
          <w:p w:rsidR="00473E5C" w:rsidRPr="004E22F3" w:rsidRDefault="00473E5C" w:rsidP="00473E5C">
            <w:pPr>
              <w:pStyle w:val="TableText"/>
            </w:pPr>
            <w:r w:rsidRPr="004E22F3">
              <w:t>Sensor Chip Electronics Processor</w:t>
            </w:r>
          </w:p>
        </w:tc>
      </w:tr>
      <w:tr w:rsidR="00D0713A" w:rsidRPr="004E22F3" w:rsidTr="00473E5C">
        <w:trPr>
          <w:cantSplit/>
        </w:trPr>
        <w:tc>
          <w:tcPr>
            <w:tcW w:w="2358" w:type="dxa"/>
            <w:shd w:val="clear" w:color="auto" w:fill="auto"/>
          </w:tcPr>
          <w:p w:rsidR="00D0713A" w:rsidRPr="004E22F3" w:rsidRDefault="00D0713A" w:rsidP="00473E5C">
            <w:pPr>
              <w:pStyle w:val="TableText"/>
            </w:pPr>
            <w:r>
              <w:t>SDP</w:t>
            </w:r>
          </w:p>
        </w:tc>
        <w:tc>
          <w:tcPr>
            <w:tcW w:w="6793" w:type="dxa"/>
            <w:shd w:val="clear" w:color="auto" w:fill="auto"/>
          </w:tcPr>
          <w:p w:rsidR="00D0713A" w:rsidRPr="004E22F3" w:rsidRDefault="00D0713A" w:rsidP="00473E5C">
            <w:pPr>
              <w:pStyle w:val="TableText"/>
            </w:pPr>
            <w:r>
              <w:t>Science Data Processing</w:t>
            </w:r>
          </w:p>
        </w:tc>
      </w:tr>
      <w:tr w:rsidR="00473E5C" w:rsidRPr="004E22F3" w:rsidTr="00473E5C">
        <w:trPr>
          <w:cantSplit/>
        </w:trPr>
        <w:tc>
          <w:tcPr>
            <w:tcW w:w="2358" w:type="dxa"/>
            <w:shd w:val="clear" w:color="auto" w:fill="auto"/>
          </w:tcPr>
          <w:p w:rsidR="00473E5C" w:rsidRPr="004E22F3" w:rsidRDefault="00473E5C" w:rsidP="00473E5C">
            <w:pPr>
              <w:pStyle w:val="TableText"/>
            </w:pPr>
            <w:r>
              <w:t>SI</w:t>
            </w:r>
          </w:p>
        </w:tc>
        <w:tc>
          <w:tcPr>
            <w:tcW w:w="6793" w:type="dxa"/>
            <w:shd w:val="clear" w:color="auto" w:fill="auto"/>
          </w:tcPr>
          <w:p w:rsidR="00473E5C" w:rsidRPr="004E22F3" w:rsidRDefault="00473E5C" w:rsidP="00473E5C">
            <w:pPr>
              <w:pStyle w:val="TableText"/>
            </w:pPr>
            <w:r>
              <w:t>Science Instrument</w:t>
            </w:r>
          </w:p>
        </w:tc>
      </w:tr>
      <w:tr w:rsidR="00D0713A" w:rsidRPr="004E22F3" w:rsidTr="00473E5C">
        <w:trPr>
          <w:cantSplit/>
        </w:trPr>
        <w:tc>
          <w:tcPr>
            <w:tcW w:w="2358" w:type="dxa"/>
            <w:shd w:val="clear" w:color="auto" w:fill="auto"/>
          </w:tcPr>
          <w:p w:rsidR="00D0713A" w:rsidRDefault="00D0713A" w:rsidP="00473E5C">
            <w:pPr>
              <w:pStyle w:val="TableText"/>
            </w:pPr>
            <w:r>
              <w:t>SID</w:t>
            </w:r>
          </w:p>
        </w:tc>
        <w:tc>
          <w:tcPr>
            <w:tcW w:w="6793" w:type="dxa"/>
            <w:shd w:val="clear" w:color="auto" w:fill="auto"/>
          </w:tcPr>
          <w:p w:rsidR="00D0713A" w:rsidRDefault="00D0713A" w:rsidP="00473E5C">
            <w:pPr>
              <w:pStyle w:val="TableText"/>
            </w:pPr>
            <w:r>
              <w:t>SI I&amp;T Data Archive</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SIDECAR</w:t>
            </w:r>
          </w:p>
        </w:tc>
        <w:tc>
          <w:tcPr>
            <w:tcW w:w="6793" w:type="dxa"/>
            <w:shd w:val="clear" w:color="auto" w:fill="auto"/>
          </w:tcPr>
          <w:p w:rsidR="00473E5C" w:rsidRPr="004E22F3" w:rsidRDefault="00473E5C" w:rsidP="00473E5C">
            <w:pPr>
              <w:pStyle w:val="TableText"/>
            </w:pPr>
            <w:r w:rsidRPr="004E22F3">
              <w:t>System for Image Digitization, Enhancement, Control, and Retrieval</w:t>
            </w:r>
          </w:p>
        </w:tc>
      </w:tr>
      <w:tr w:rsidR="00473E5C" w:rsidRPr="004E22F3" w:rsidTr="00473E5C">
        <w:trPr>
          <w:cantSplit/>
        </w:trPr>
        <w:tc>
          <w:tcPr>
            <w:tcW w:w="2358" w:type="dxa"/>
            <w:shd w:val="clear" w:color="auto" w:fill="auto"/>
          </w:tcPr>
          <w:p w:rsidR="00473E5C" w:rsidRPr="004E22F3" w:rsidRDefault="00473E5C" w:rsidP="00473E5C">
            <w:pPr>
              <w:pStyle w:val="TableText"/>
            </w:pPr>
            <w:r>
              <w:t>SOCCER</w:t>
            </w:r>
          </w:p>
        </w:tc>
        <w:tc>
          <w:tcPr>
            <w:tcW w:w="6793" w:type="dxa"/>
            <w:shd w:val="clear" w:color="auto" w:fill="auto"/>
          </w:tcPr>
          <w:p w:rsidR="00473E5C" w:rsidRPr="004E22F3" w:rsidRDefault="00473E5C" w:rsidP="00473E5C">
            <w:pPr>
              <w:pStyle w:val="TableText"/>
            </w:pPr>
            <w:r>
              <w:rPr>
                <w:b/>
                <w:bCs/>
              </w:rPr>
              <w:t>S</w:t>
            </w:r>
            <w:r>
              <w:t xml:space="preserve">cience &amp; </w:t>
            </w:r>
            <w:r>
              <w:rPr>
                <w:b/>
                <w:bCs/>
              </w:rPr>
              <w:t>O</w:t>
            </w:r>
            <w:r>
              <w:t xml:space="preserve">perations </w:t>
            </w:r>
            <w:r>
              <w:rPr>
                <w:b/>
                <w:bCs/>
              </w:rPr>
              <w:t>C</w:t>
            </w:r>
            <w:r>
              <w:t xml:space="preserve">enter </w:t>
            </w:r>
            <w:r>
              <w:rPr>
                <w:b/>
                <w:bCs/>
              </w:rPr>
              <w:t>C</w:t>
            </w:r>
            <w:r>
              <w:t xml:space="preserve">ontrolled </w:t>
            </w:r>
            <w:r>
              <w:rPr>
                <w:b/>
                <w:bCs/>
              </w:rPr>
              <w:t>E</w:t>
            </w:r>
            <w:r>
              <w:t xml:space="preserve">lectronic </w:t>
            </w:r>
            <w:r w:rsidR="00D0713A">
              <w:rPr>
                <w:b/>
                <w:bCs/>
              </w:rPr>
              <w:t>R</w:t>
            </w:r>
            <w:r w:rsidR="00D0713A">
              <w:t>epository</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SSR</w:t>
            </w:r>
          </w:p>
        </w:tc>
        <w:tc>
          <w:tcPr>
            <w:tcW w:w="6793" w:type="dxa"/>
            <w:shd w:val="clear" w:color="auto" w:fill="auto"/>
          </w:tcPr>
          <w:p w:rsidR="00473E5C" w:rsidRPr="004E22F3" w:rsidRDefault="00473E5C" w:rsidP="00473E5C">
            <w:pPr>
              <w:pStyle w:val="TableText"/>
            </w:pPr>
            <w:r w:rsidRPr="004E22F3">
              <w:t>Solid State Recorder</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STScI</w:t>
            </w:r>
          </w:p>
        </w:tc>
        <w:tc>
          <w:tcPr>
            <w:tcW w:w="6793" w:type="dxa"/>
            <w:shd w:val="clear" w:color="auto" w:fill="auto"/>
          </w:tcPr>
          <w:p w:rsidR="00473E5C" w:rsidRPr="004E22F3" w:rsidRDefault="00473E5C" w:rsidP="00473E5C">
            <w:pPr>
              <w:pStyle w:val="TableText"/>
            </w:pPr>
            <w:r w:rsidRPr="004E22F3">
              <w:t>Space Telescope Science Institute</w:t>
            </w:r>
          </w:p>
        </w:tc>
      </w:tr>
      <w:tr w:rsidR="00473E5C" w:rsidRPr="004E22F3" w:rsidTr="00473E5C">
        <w:trPr>
          <w:cantSplit/>
        </w:trPr>
        <w:tc>
          <w:tcPr>
            <w:tcW w:w="2358" w:type="dxa"/>
            <w:shd w:val="clear" w:color="auto" w:fill="auto"/>
          </w:tcPr>
          <w:p w:rsidR="00473E5C" w:rsidRPr="004E22F3" w:rsidRDefault="00473E5C" w:rsidP="00473E5C">
            <w:pPr>
              <w:pStyle w:val="TableText"/>
            </w:pPr>
            <w:r>
              <w:t>STSDAS</w:t>
            </w:r>
          </w:p>
        </w:tc>
        <w:tc>
          <w:tcPr>
            <w:tcW w:w="6793" w:type="dxa"/>
            <w:shd w:val="clear" w:color="auto" w:fill="auto"/>
          </w:tcPr>
          <w:p w:rsidR="00473E5C" w:rsidRPr="004A14D1" w:rsidRDefault="00473E5C" w:rsidP="00473E5C">
            <w:pPr>
              <w:pStyle w:val="TableText"/>
            </w:pPr>
            <w:r w:rsidRPr="004A14D1">
              <w:rPr>
                <w:iCs/>
              </w:rPr>
              <w:t>Space Telescope Science Data Analysis System</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TFI</w:t>
            </w:r>
          </w:p>
        </w:tc>
        <w:tc>
          <w:tcPr>
            <w:tcW w:w="6793" w:type="dxa"/>
            <w:shd w:val="clear" w:color="auto" w:fill="auto"/>
          </w:tcPr>
          <w:p w:rsidR="00473E5C" w:rsidRPr="004E22F3" w:rsidRDefault="00473E5C" w:rsidP="00473E5C">
            <w:pPr>
              <w:pStyle w:val="TableText"/>
            </w:pPr>
            <w:r w:rsidRPr="004E22F3">
              <w:t>Tunable Filter Imager</w:t>
            </w:r>
          </w:p>
        </w:tc>
      </w:tr>
      <w:tr w:rsidR="00473E5C" w:rsidRPr="004E22F3" w:rsidTr="00473E5C">
        <w:trPr>
          <w:cantSplit/>
        </w:trPr>
        <w:tc>
          <w:tcPr>
            <w:tcW w:w="2358" w:type="dxa"/>
            <w:shd w:val="clear" w:color="auto" w:fill="auto"/>
          </w:tcPr>
          <w:p w:rsidR="00473E5C" w:rsidRPr="004E22F3" w:rsidRDefault="00473E5C" w:rsidP="00473E5C">
            <w:pPr>
              <w:pStyle w:val="TableText"/>
            </w:pPr>
            <w:r>
              <w:t>VO</w:t>
            </w:r>
          </w:p>
        </w:tc>
        <w:tc>
          <w:tcPr>
            <w:tcW w:w="6793" w:type="dxa"/>
            <w:shd w:val="clear" w:color="auto" w:fill="auto"/>
          </w:tcPr>
          <w:p w:rsidR="00473E5C" w:rsidRPr="004E22F3" w:rsidRDefault="00473E5C" w:rsidP="00473E5C">
            <w:pPr>
              <w:pStyle w:val="TableText"/>
            </w:pPr>
            <w:r w:rsidRPr="00B277E8">
              <w:t>Virtual Observatory</w:t>
            </w:r>
          </w:p>
        </w:tc>
      </w:tr>
      <w:tr w:rsidR="00473E5C" w:rsidRPr="004E22F3" w:rsidTr="00473E5C">
        <w:trPr>
          <w:cantSplit/>
        </w:trPr>
        <w:tc>
          <w:tcPr>
            <w:tcW w:w="2358" w:type="dxa"/>
            <w:shd w:val="clear" w:color="auto" w:fill="auto"/>
          </w:tcPr>
          <w:p w:rsidR="00473E5C" w:rsidRPr="004E22F3" w:rsidRDefault="00473E5C" w:rsidP="00473E5C">
            <w:pPr>
              <w:pStyle w:val="TableText"/>
            </w:pPr>
            <w:r>
              <w:t>VAO</w:t>
            </w:r>
          </w:p>
        </w:tc>
        <w:tc>
          <w:tcPr>
            <w:tcW w:w="6793" w:type="dxa"/>
            <w:shd w:val="clear" w:color="auto" w:fill="auto"/>
          </w:tcPr>
          <w:p w:rsidR="00473E5C" w:rsidRPr="004E22F3" w:rsidRDefault="00473E5C" w:rsidP="00473E5C">
            <w:pPr>
              <w:pStyle w:val="TableText"/>
            </w:pPr>
            <w:r w:rsidRPr="00B277E8">
              <w:t xml:space="preserve">Virtual </w:t>
            </w:r>
            <w:r>
              <w:t xml:space="preserve">Astronomical </w:t>
            </w:r>
            <w:r w:rsidRPr="00B277E8">
              <w:t>Observatory</w:t>
            </w:r>
          </w:p>
        </w:tc>
      </w:tr>
      <w:tr w:rsidR="00D0713A" w:rsidRPr="004E22F3" w:rsidTr="00473E5C">
        <w:trPr>
          <w:cantSplit/>
        </w:trPr>
        <w:tc>
          <w:tcPr>
            <w:tcW w:w="2358" w:type="dxa"/>
            <w:shd w:val="clear" w:color="auto" w:fill="auto"/>
          </w:tcPr>
          <w:p w:rsidR="00D0713A" w:rsidRDefault="00D0713A" w:rsidP="00473E5C">
            <w:pPr>
              <w:pStyle w:val="TableText"/>
            </w:pPr>
            <w:r>
              <w:t>WFM</w:t>
            </w:r>
          </w:p>
        </w:tc>
        <w:tc>
          <w:tcPr>
            <w:tcW w:w="6793" w:type="dxa"/>
            <w:shd w:val="clear" w:color="auto" w:fill="auto"/>
          </w:tcPr>
          <w:p w:rsidR="00D0713A" w:rsidRPr="00B277E8" w:rsidRDefault="00D0713A" w:rsidP="00473E5C">
            <w:pPr>
              <w:pStyle w:val="TableText"/>
            </w:pPr>
            <w:r>
              <w:t>Workflow Manager</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WFS&amp;C</w:t>
            </w:r>
          </w:p>
        </w:tc>
        <w:tc>
          <w:tcPr>
            <w:tcW w:w="6793" w:type="dxa"/>
            <w:shd w:val="clear" w:color="auto" w:fill="auto"/>
          </w:tcPr>
          <w:p w:rsidR="00473E5C" w:rsidRPr="004E22F3" w:rsidRDefault="00473E5C" w:rsidP="00473E5C">
            <w:pPr>
              <w:pStyle w:val="TableText"/>
            </w:pPr>
            <w:r w:rsidRPr="004E22F3">
              <w:t>Wavefront Sensing and Control</w:t>
            </w:r>
          </w:p>
        </w:tc>
      </w:tr>
      <w:tr w:rsidR="00473E5C" w:rsidRPr="004E22F3" w:rsidTr="00473E5C">
        <w:trPr>
          <w:cantSplit/>
        </w:trPr>
        <w:tc>
          <w:tcPr>
            <w:tcW w:w="2358" w:type="dxa"/>
            <w:shd w:val="clear" w:color="auto" w:fill="auto"/>
          </w:tcPr>
          <w:p w:rsidR="00473E5C" w:rsidRPr="004E22F3" w:rsidRDefault="00473E5C" w:rsidP="00473E5C">
            <w:pPr>
              <w:pStyle w:val="TableText"/>
            </w:pPr>
            <w:r w:rsidRPr="004E22F3">
              <w:t>WSS</w:t>
            </w:r>
          </w:p>
        </w:tc>
        <w:tc>
          <w:tcPr>
            <w:tcW w:w="6793" w:type="dxa"/>
            <w:shd w:val="clear" w:color="auto" w:fill="auto"/>
          </w:tcPr>
          <w:p w:rsidR="00473E5C" w:rsidRPr="004E22F3" w:rsidRDefault="00473E5C" w:rsidP="00473E5C">
            <w:pPr>
              <w:pStyle w:val="TableText"/>
            </w:pPr>
            <w:r w:rsidRPr="004E22F3">
              <w:t>WFS&amp;C Software Subsystem</w:t>
            </w:r>
          </w:p>
        </w:tc>
      </w:tr>
      <w:tr w:rsidR="00473E5C" w:rsidRPr="004E22F3" w:rsidTr="00473E5C">
        <w:trPr>
          <w:cantSplit/>
        </w:trPr>
        <w:tc>
          <w:tcPr>
            <w:tcW w:w="2358" w:type="dxa"/>
            <w:shd w:val="clear" w:color="auto" w:fill="auto"/>
          </w:tcPr>
          <w:p w:rsidR="00473E5C" w:rsidRPr="004E22F3" w:rsidRDefault="00473E5C" w:rsidP="00473E5C">
            <w:pPr>
              <w:pStyle w:val="TableText"/>
            </w:pPr>
            <w:r>
              <w:t>XML</w:t>
            </w:r>
          </w:p>
        </w:tc>
        <w:tc>
          <w:tcPr>
            <w:tcW w:w="6793" w:type="dxa"/>
            <w:shd w:val="clear" w:color="auto" w:fill="auto"/>
          </w:tcPr>
          <w:p w:rsidR="00473E5C" w:rsidRPr="004E22F3" w:rsidRDefault="00473E5C" w:rsidP="00473E5C">
            <w:pPr>
              <w:pStyle w:val="TableText"/>
            </w:pPr>
            <w:r>
              <w:t>Extensible Markup Language</w:t>
            </w:r>
          </w:p>
        </w:tc>
      </w:tr>
    </w:tbl>
    <w:p w:rsidR="00473E5C" w:rsidRDefault="00473E5C" w:rsidP="00473E5C"/>
    <w:p w:rsidR="00473E5C" w:rsidRDefault="00473E5C" w:rsidP="00473E5C"/>
    <w:p w:rsidR="00DB5B7F" w:rsidRDefault="00DB5B7F" w:rsidP="00473E5C">
      <w:pPr>
        <w:pStyle w:val="Heading1"/>
        <w:numPr>
          <w:ilvl w:val="0"/>
          <w:numId w:val="0"/>
        </w:numPr>
      </w:pPr>
    </w:p>
    <w:sectPr w:rsidR="00DB5B7F" w:rsidSect="00450685">
      <w:pgSz w:w="12240" w:h="15840"/>
      <w:pgMar w:top="1440" w:right="1440" w:bottom="1800" w:left="1440" w:header="720" w:footer="576" w:gutter="0"/>
      <w:pgNumType w:start="1" w:chapStyle="9"/>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180F" w:rsidRDefault="00C1180F">
      <w:r>
        <w:separator/>
      </w:r>
    </w:p>
  </w:endnote>
  <w:endnote w:type="continuationSeparator" w:id="0">
    <w:p w:rsidR="00C1180F" w:rsidRDefault="00C1180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Bitstream Vera Sans">
    <w:altName w:val="Andale Mono"/>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C0" w:rsidRDefault="000B21C0">
    <w:pPr>
      <w:pStyle w:val="Footer"/>
      <w:framePr w:wrap="around" w:vAnchor="text" w:hAnchor="margin" w:xAlign="right" w:y="1"/>
      <w:rPr>
        <w:rStyle w:val="PageNumber"/>
      </w:rPr>
    </w:pPr>
    <w:r>
      <w:rPr>
        <w:rStyle w:val="PageNumber"/>
      </w:rPr>
      <w:fldChar w:fldCharType="begin"/>
    </w:r>
    <w:r w:rsidR="00E927C0">
      <w:rPr>
        <w:rStyle w:val="PageNumber"/>
      </w:rPr>
      <w:instrText xml:space="preserve">PAGE  </w:instrText>
    </w:r>
    <w:r>
      <w:rPr>
        <w:rStyle w:val="PageNumber"/>
      </w:rPr>
      <w:fldChar w:fldCharType="end"/>
    </w:r>
  </w:p>
  <w:p w:rsidR="00E927C0" w:rsidRDefault="00E927C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C0" w:rsidRDefault="000B21C0">
    <w:pPr>
      <w:pStyle w:val="Footer"/>
      <w:framePr w:wrap="around" w:vAnchor="text" w:hAnchor="margin" w:xAlign="right" w:y="1"/>
      <w:rPr>
        <w:rStyle w:val="PageNumber"/>
      </w:rPr>
    </w:pPr>
    <w:r>
      <w:rPr>
        <w:rStyle w:val="PageNumber"/>
      </w:rPr>
      <w:fldChar w:fldCharType="begin"/>
    </w:r>
    <w:r w:rsidR="00E927C0">
      <w:rPr>
        <w:rStyle w:val="PageNumber"/>
      </w:rPr>
      <w:instrText xml:space="preserve">PAGE  </w:instrText>
    </w:r>
    <w:r>
      <w:rPr>
        <w:rStyle w:val="PageNumber"/>
      </w:rPr>
      <w:fldChar w:fldCharType="separate"/>
    </w:r>
    <w:r w:rsidR="00E76382">
      <w:rPr>
        <w:rStyle w:val="PageNumber"/>
        <w:noProof/>
      </w:rPr>
      <w:t>3-1</w:t>
    </w:r>
    <w:r>
      <w:rPr>
        <w:rStyle w:val="PageNumber"/>
      </w:rPr>
      <w:fldChar w:fldCharType="end"/>
    </w:r>
  </w:p>
  <w:p w:rsidR="00E927C0" w:rsidRPr="008B7578" w:rsidRDefault="00E927C0" w:rsidP="008B7578">
    <w:pPr>
      <w:pStyle w:val="Footer"/>
      <w:jc w:val="center"/>
      <w:rPr>
        <w:sz w:val="20"/>
      </w:rPr>
    </w:pPr>
    <w:r>
      <w:rPr>
        <w:sz w:val="20"/>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C0" w:rsidRPr="003A6053" w:rsidRDefault="00E927C0" w:rsidP="005D366A">
    <w:pPr>
      <w:autoSpaceDE w:val="0"/>
      <w:autoSpaceDN w:val="0"/>
      <w:adjustRightInd w:val="0"/>
      <w:jc w:val="center"/>
      <w:rPr>
        <w:sz w:val="20"/>
      </w:rPr>
    </w:pPr>
  </w:p>
  <w:p w:rsidR="00E927C0" w:rsidRPr="003A6053" w:rsidRDefault="00E927C0" w:rsidP="005D366A">
    <w:pPr>
      <w:autoSpaceDE w:val="0"/>
      <w:autoSpaceDN w:val="0"/>
      <w:adjustRightInd w:val="0"/>
      <w:jc w:val="center"/>
      <w:rPr>
        <w:sz w:val="20"/>
      </w:rPr>
    </w:pPr>
  </w:p>
  <w:p w:rsidR="00E927C0" w:rsidRPr="004153B2" w:rsidRDefault="00E927C0" w:rsidP="005D366A">
    <w:pPr>
      <w:pStyle w:val="Footer"/>
      <w:jc w:val="center"/>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180F" w:rsidRDefault="00C1180F">
      <w:r>
        <w:separator/>
      </w:r>
    </w:p>
  </w:footnote>
  <w:footnote w:type="continuationSeparator" w:id="0">
    <w:p w:rsidR="00C1180F" w:rsidRDefault="00C118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C0" w:rsidRDefault="00E927C0" w:rsidP="008A2E80">
    <w:pPr>
      <w:pStyle w:val="Header"/>
      <w:tabs>
        <w:tab w:val="clear" w:pos="8640"/>
        <w:tab w:val="right" w:pos="9360"/>
      </w:tabs>
      <w:rPr>
        <w:sz w:val="20"/>
      </w:rPr>
    </w:pPr>
    <w:r>
      <w:rPr>
        <w:sz w:val="20"/>
      </w:rPr>
      <w:t>JWST Mission Science &amp; Operations Center</w:t>
    </w:r>
    <w:r>
      <w:rPr>
        <w:sz w:val="20"/>
      </w:rPr>
      <w:tab/>
    </w:r>
    <w:r>
      <w:rPr>
        <w:sz w:val="20"/>
      </w:rPr>
      <w:tab/>
      <w:t xml:space="preserve">   </w:t>
    </w:r>
    <w:r w:rsidRPr="006B3FA3">
      <w:rPr>
        <w:sz w:val="20"/>
      </w:rPr>
      <w:t>JWST-RQMT-002941</w:t>
    </w:r>
  </w:p>
  <w:p w:rsidR="00E927C0" w:rsidRDefault="00E927C0" w:rsidP="008A2E80">
    <w:pPr>
      <w:pStyle w:val="Header"/>
      <w:tabs>
        <w:tab w:val="clear" w:pos="8640"/>
        <w:tab w:val="right" w:pos="9360"/>
      </w:tabs>
      <w:rPr>
        <w:sz w:val="20"/>
      </w:rPr>
    </w:pPr>
    <w:r>
      <w:rPr>
        <w:sz w:val="20"/>
      </w:rPr>
      <w:t>DMS Requirements Document</w:t>
    </w:r>
    <w:r>
      <w:rPr>
        <w:sz w:val="20"/>
      </w:rPr>
      <w:tab/>
    </w:r>
    <w:r>
      <w:rPr>
        <w:sz w:val="20"/>
      </w:rPr>
      <w:tab/>
      <w:t xml:space="preserve">  JWST-STScI-002249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bullet"/>
      <w:lvlText w:val="∑"/>
      <w:lvlJc w:val="left"/>
      <w:pPr>
        <w:tabs>
          <w:tab w:val="num" w:pos="900"/>
        </w:tabs>
        <w:ind w:left="900" w:hanging="360"/>
      </w:pPr>
      <w:rPr>
        <w:rFonts w:ascii="Symbol" w:hAnsi="Symbol"/>
      </w:rPr>
    </w:lvl>
    <w:lvl w:ilvl="1">
      <w:start w:val="1"/>
      <w:numFmt w:val="bullet"/>
      <w:lvlText w:val="o"/>
      <w:lvlJc w:val="left"/>
      <w:pPr>
        <w:tabs>
          <w:tab w:val="num" w:pos="1620"/>
        </w:tabs>
        <w:ind w:left="1620" w:hanging="360"/>
      </w:pPr>
      <w:rPr>
        <w:rFonts w:ascii="Courier New" w:hAnsi="Courier New"/>
      </w:rPr>
    </w:lvl>
    <w:lvl w:ilvl="2">
      <w:start w:val="1"/>
      <w:numFmt w:val="bullet"/>
      <w:lvlText w:val="ﬂ"/>
      <w:lvlJc w:val="left"/>
      <w:pPr>
        <w:tabs>
          <w:tab w:val="num" w:pos="2340"/>
        </w:tabs>
        <w:ind w:left="2340" w:hanging="360"/>
      </w:pPr>
      <w:rPr>
        <w:rFonts w:ascii="Wingdings" w:hAnsi="Wingdings"/>
      </w:rPr>
    </w:lvl>
    <w:lvl w:ilvl="3">
      <w:start w:val="1"/>
      <w:numFmt w:val="bullet"/>
      <w:lvlText w:val="∑"/>
      <w:lvlJc w:val="left"/>
      <w:pPr>
        <w:tabs>
          <w:tab w:val="num" w:pos="3060"/>
        </w:tabs>
        <w:ind w:left="3060" w:hanging="360"/>
      </w:pPr>
      <w:rPr>
        <w:rFonts w:ascii="Symbol" w:hAnsi="Symbol"/>
      </w:rPr>
    </w:lvl>
    <w:lvl w:ilvl="4">
      <w:start w:val="1"/>
      <w:numFmt w:val="bullet"/>
      <w:lvlText w:val="o"/>
      <w:lvlJc w:val="left"/>
      <w:pPr>
        <w:tabs>
          <w:tab w:val="num" w:pos="3780"/>
        </w:tabs>
        <w:ind w:left="3780" w:hanging="360"/>
      </w:pPr>
      <w:rPr>
        <w:rFonts w:ascii="Courier New" w:hAnsi="Courier New"/>
      </w:rPr>
    </w:lvl>
    <w:lvl w:ilvl="5">
      <w:start w:val="1"/>
      <w:numFmt w:val="bullet"/>
      <w:lvlText w:val="ﬂ"/>
      <w:lvlJc w:val="left"/>
      <w:pPr>
        <w:tabs>
          <w:tab w:val="num" w:pos="4500"/>
        </w:tabs>
        <w:ind w:left="4500" w:hanging="360"/>
      </w:pPr>
      <w:rPr>
        <w:rFonts w:ascii="Wingdings" w:hAnsi="Wingdings"/>
      </w:rPr>
    </w:lvl>
    <w:lvl w:ilvl="6">
      <w:start w:val="1"/>
      <w:numFmt w:val="bullet"/>
      <w:lvlText w:val="∑"/>
      <w:lvlJc w:val="left"/>
      <w:pPr>
        <w:tabs>
          <w:tab w:val="num" w:pos="5220"/>
        </w:tabs>
        <w:ind w:left="5220" w:hanging="360"/>
      </w:pPr>
      <w:rPr>
        <w:rFonts w:ascii="Symbol" w:hAnsi="Symbol"/>
      </w:rPr>
    </w:lvl>
    <w:lvl w:ilvl="7">
      <w:start w:val="1"/>
      <w:numFmt w:val="bullet"/>
      <w:lvlText w:val="o"/>
      <w:lvlJc w:val="left"/>
      <w:pPr>
        <w:tabs>
          <w:tab w:val="num" w:pos="5940"/>
        </w:tabs>
        <w:ind w:left="5940" w:hanging="360"/>
      </w:pPr>
      <w:rPr>
        <w:rFonts w:ascii="Courier New" w:hAnsi="Courier New"/>
      </w:rPr>
    </w:lvl>
    <w:lvl w:ilvl="8">
      <w:start w:val="1"/>
      <w:numFmt w:val="bullet"/>
      <w:lvlText w:val="ﬂ"/>
      <w:lvlJc w:val="left"/>
      <w:pPr>
        <w:tabs>
          <w:tab w:val="num" w:pos="6660"/>
        </w:tabs>
        <w:ind w:left="6660" w:hanging="360"/>
      </w:pPr>
      <w:rPr>
        <w:rFonts w:ascii="Wingdings" w:hAnsi="Wingdings"/>
      </w:rPr>
    </w:lvl>
  </w:abstractNum>
  <w:abstractNum w:abstractNumId="1">
    <w:nsid w:val="00000002"/>
    <w:multiLevelType w:val="multilevel"/>
    <w:tmpl w:val="00000002"/>
    <w:name w:val="WW8Num2"/>
    <w:lvl w:ilvl="0">
      <w:start w:val="1"/>
      <w:numFmt w:val="decimal"/>
      <w:lvlText w:val="%1."/>
      <w:lvlJc w:val="left"/>
      <w:pPr>
        <w:tabs>
          <w:tab w:val="num" w:pos="432"/>
        </w:tabs>
        <w:ind w:left="432" w:hanging="432"/>
      </w:pPr>
      <w:rPr>
        <w:b w:val="0"/>
        <w:i w:val="0"/>
      </w:rPr>
    </w:lvl>
    <w:lvl w:ilvl="1">
      <w:start w:val="1"/>
      <w:numFmt w:val="decimal"/>
      <w:lvlText w:val="%1.%2"/>
      <w:lvlJc w:val="left"/>
      <w:pPr>
        <w:tabs>
          <w:tab w:val="num" w:pos="1116"/>
        </w:tabs>
        <w:ind w:left="1116" w:hanging="576"/>
      </w:pPr>
      <w:rPr>
        <w:b w:val="0"/>
        <w:i w:val="0"/>
      </w:rPr>
    </w:lvl>
    <w:lvl w:ilvl="2">
      <w:start w:val="1"/>
      <w:numFmt w:val="decimal"/>
      <w:lvlText w:val="%1.%2.%3"/>
      <w:lvlJc w:val="left"/>
      <w:pPr>
        <w:tabs>
          <w:tab w:val="num" w:pos="720"/>
        </w:tabs>
        <w:ind w:left="720" w:hanging="720"/>
      </w:pPr>
      <w:rPr>
        <w:b w:val="0"/>
        <w:i w:val="0"/>
      </w:rPr>
    </w:lvl>
    <w:lvl w:ilvl="3">
      <w:start w:val="1"/>
      <w:numFmt w:val="decimal"/>
      <w:lvlText w:val="%1.%2.%3.%4"/>
      <w:lvlJc w:val="left"/>
      <w:pPr>
        <w:tabs>
          <w:tab w:val="num" w:pos="864"/>
        </w:tabs>
        <w:ind w:left="864" w:hanging="864"/>
      </w:pPr>
      <w:rPr>
        <w:b w:val="0"/>
      </w:rPr>
    </w:lvl>
    <w:lvl w:ilvl="4">
      <w:start w:val="1"/>
      <w:numFmt w:val="decimal"/>
      <w:lvlText w:val="%1.%2.%3.%4.%5"/>
      <w:lvlJc w:val="left"/>
      <w:pPr>
        <w:tabs>
          <w:tab w:val="num" w:pos="1008"/>
        </w:tabs>
        <w:ind w:left="1008" w:hanging="1008"/>
      </w:pPr>
      <w:rPr>
        <w:b w:val="0"/>
      </w:rPr>
    </w:lvl>
    <w:lvl w:ilvl="5">
      <w:start w:val="1"/>
      <w:numFmt w:val="decimal"/>
      <w:lvlText w:val="%1.%2.%3.%4.%5.%6"/>
      <w:lvlJc w:val="left"/>
      <w:pPr>
        <w:tabs>
          <w:tab w:val="num" w:pos="1152"/>
        </w:tabs>
        <w:ind w:left="1152" w:hanging="1152"/>
      </w:pPr>
      <w:rPr>
        <w:b w:val="0"/>
      </w:rPr>
    </w:lvl>
    <w:lvl w:ilvl="6">
      <w:start w:val="1"/>
      <w:numFmt w:val="decimal"/>
      <w:lvlText w:val="%1.%2.%3.%4.%5.%6.%7"/>
      <w:lvlJc w:val="left"/>
      <w:pPr>
        <w:tabs>
          <w:tab w:val="num" w:pos="1296"/>
        </w:tabs>
        <w:ind w:left="1296" w:hanging="1296"/>
      </w:pPr>
      <w:rPr>
        <w:b w:val="0"/>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4236B56"/>
    <w:multiLevelType w:val="hybridMultilevel"/>
    <w:tmpl w:val="3424B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E00E7E"/>
    <w:multiLevelType w:val="multilevel"/>
    <w:tmpl w:val="B0206E2E"/>
    <w:lvl w:ilvl="0">
      <w:start w:val="1"/>
      <w:numFmt w:val="bullet"/>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720"/>
        </w:tabs>
        <w:ind w:left="720" w:hanging="360"/>
      </w:pPr>
      <w:rPr>
        <w:rFonts w:ascii="Times New Roman" w:hAnsi="Times New Roman" w:hint="default"/>
      </w:rPr>
    </w:lvl>
    <w:lvl w:ilvl="2">
      <w:start w:val="1"/>
      <w:numFmt w:val="bullet"/>
      <w:lvlText w:val="+"/>
      <w:lvlJc w:val="left"/>
      <w:pPr>
        <w:tabs>
          <w:tab w:val="num" w:pos="1080"/>
        </w:tabs>
        <w:ind w:left="1080" w:hanging="360"/>
      </w:pPr>
      <w:rPr>
        <w:rFonts w:ascii="Times New Roman" w:hAnsi="Times New Roman" w:hint="default"/>
        <w:sz w:val="16"/>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A1B252D"/>
    <w:multiLevelType w:val="hybridMultilevel"/>
    <w:tmpl w:val="DD7A1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3FE0468"/>
    <w:multiLevelType w:val="hybridMultilevel"/>
    <w:tmpl w:val="8DB24D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57D788F"/>
    <w:multiLevelType w:val="hybridMultilevel"/>
    <w:tmpl w:val="BD529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84805BF"/>
    <w:multiLevelType w:val="hybridMultilevel"/>
    <w:tmpl w:val="2C1E02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A9559B7"/>
    <w:multiLevelType w:val="hybridMultilevel"/>
    <w:tmpl w:val="14E852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5A18D4"/>
    <w:multiLevelType w:val="hybridMultilevel"/>
    <w:tmpl w:val="CEA2BA48"/>
    <w:lvl w:ilvl="0" w:tplc="00030409">
      <w:start w:val="1"/>
      <w:numFmt w:val="bullet"/>
      <w:lvlText w:val=""/>
      <w:lvlJc w:val="left"/>
      <w:pPr>
        <w:tabs>
          <w:tab w:val="num" w:pos="900"/>
        </w:tabs>
        <w:ind w:left="900" w:hanging="360"/>
      </w:pPr>
      <w:rPr>
        <w:rFonts w:ascii="Symbol" w:hAnsi="Symbol" w:hint="default"/>
      </w:rPr>
    </w:lvl>
    <w:lvl w:ilvl="1" w:tplc="F3BE6B8E">
      <w:start w:val="1"/>
      <w:numFmt w:val="bullet"/>
      <w:pStyle w:val="FieldBullet1"/>
      <w:lvlText w:val="o"/>
      <w:lvlJc w:val="left"/>
      <w:pPr>
        <w:tabs>
          <w:tab w:val="num" w:pos="1620"/>
        </w:tabs>
        <w:ind w:left="1620" w:hanging="360"/>
      </w:pPr>
      <w:rPr>
        <w:rFonts w:ascii="Courier New" w:hAnsi="Courier New" w:hint="default"/>
      </w:rPr>
    </w:lvl>
    <w:lvl w:ilvl="2" w:tplc="00050409" w:tentative="1">
      <w:start w:val="1"/>
      <w:numFmt w:val="bullet"/>
      <w:lvlText w:val=""/>
      <w:lvlJc w:val="left"/>
      <w:pPr>
        <w:tabs>
          <w:tab w:val="num" w:pos="2340"/>
        </w:tabs>
        <w:ind w:left="2340" w:hanging="360"/>
      </w:pPr>
      <w:rPr>
        <w:rFonts w:ascii="Wingdings" w:hAnsi="Wingdings" w:hint="default"/>
      </w:rPr>
    </w:lvl>
    <w:lvl w:ilvl="3" w:tplc="00010409" w:tentative="1">
      <w:start w:val="1"/>
      <w:numFmt w:val="bullet"/>
      <w:lvlText w:val=""/>
      <w:lvlJc w:val="left"/>
      <w:pPr>
        <w:tabs>
          <w:tab w:val="num" w:pos="3060"/>
        </w:tabs>
        <w:ind w:left="3060" w:hanging="360"/>
      </w:pPr>
      <w:rPr>
        <w:rFonts w:ascii="Symbol" w:hAnsi="Symbol" w:hint="default"/>
      </w:rPr>
    </w:lvl>
    <w:lvl w:ilvl="4" w:tplc="00030409" w:tentative="1">
      <w:start w:val="1"/>
      <w:numFmt w:val="bullet"/>
      <w:lvlText w:val="o"/>
      <w:lvlJc w:val="left"/>
      <w:pPr>
        <w:tabs>
          <w:tab w:val="num" w:pos="3780"/>
        </w:tabs>
        <w:ind w:left="3780" w:hanging="360"/>
      </w:pPr>
      <w:rPr>
        <w:rFonts w:ascii="Courier New" w:hAnsi="Courier New" w:hint="default"/>
      </w:rPr>
    </w:lvl>
    <w:lvl w:ilvl="5" w:tplc="00050409" w:tentative="1">
      <w:start w:val="1"/>
      <w:numFmt w:val="bullet"/>
      <w:lvlText w:val=""/>
      <w:lvlJc w:val="left"/>
      <w:pPr>
        <w:tabs>
          <w:tab w:val="num" w:pos="4500"/>
        </w:tabs>
        <w:ind w:left="4500" w:hanging="360"/>
      </w:pPr>
      <w:rPr>
        <w:rFonts w:ascii="Wingdings" w:hAnsi="Wingdings" w:hint="default"/>
      </w:rPr>
    </w:lvl>
    <w:lvl w:ilvl="6" w:tplc="00010409" w:tentative="1">
      <w:start w:val="1"/>
      <w:numFmt w:val="bullet"/>
      <w:lvlText w:val=""/>
      <w:lvlJc w:val="left"/>
      <w:pPr>
        <w:tabs>
          <w:tab w:val="num" w:pos="5220"/>
        </w:tabs>
        <w:ind w:left="5220" w:hanging="360"/>
      </w:pPr>
      <w:rPr>
        <w:rFonts w:ascii="Symbol" w:hAnsi="Symbol" w:hint="default"/>
      </w:rPr>
    </w:lvl>
    <w:lvl w:ilvl="7" w:tplc="00030409" w:tentative="1">
      <w:start w:val="1"/>
      <w:numFmt w:val="bullet"/>
      <w:lvlText w:val="o"/>
      <w:lvlJc w:val="left"/>
      <w:pPr>
        <w:tabs>
          <w:tab w:val="num" w:pos="5940"/>
        </w:tabs>
        <w:ind w:left="5940" w:hanging="360"/>
      </w:pPr>
      <w:rPr>
        <w:rFonts w:ascii="Courier New" w:hAnsi="Courier New" w:hint="default"/>
      </w:rPr>
    </w:lvl>
    <w:lvl w:ilvl="8" w:tplc="00050409" w:tentative="1">
      <w:start w:val="1"/>
      <w:numFmt w:val="bullet"/>
      <w:lvlText w:val=""/>
      <w:lvlJc w:val="left"/>
      <w:pPr>
        <w:tabs>
          <w:tab w:val="num" w:pos="6660"/>
        </w:tabs>
        <w:ind w:left="6660" w:hanging="360"/>
      </w:pPr>
      <w:rPr>
        <w:rFonts w:ascii="Wingdings" w:hAnsi="Wingdings" w:hint="default"/>
      </w:rPr>
    </w:lvl>
  </w:abstractNum>
  <w:abstractNum w:abstractNumId="10">
    <w:nsid w:val="30626380"/>
    <w:multiLevelType w:val="hybridMultilevel"/>
    <w:tmpl w:val="C89CC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7AD29EE"/>
    <w:multiLevelType w:val="hybridMultilevel"/>
    <w:tmpl w:val="879CF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61443B"/>
    <w:multiLevelType w:val="hybridMultilevel"/>
    <w:tmpl w:val="A3DE0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C891982"/>
    <w:multiLevelType w:val="hybridMultilevel"/>
    <w:tmpl w:val="F80EFC66"/>
    <w:lvl w:ilvl="0" w:tplc="336403D4">
      <w:start w:val="1"/>
      <w:numFmt w:val="upperLetter"/>
      <w:pStyle w:val="Heading9"/>
      <w:lvlText w:val="Appendix %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pStyle w:val="Heading7modified"/>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nsid w:val="40A13149"/>
    <w:multiLevelType w:val="hybridMultilevel"/>
    <w:tmpl w:val="DE8C53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8A3422"/>
    <w:multiLevelType w:val="multilevel"/>
    <w:tmpl w:val="A67A15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b/>
        <w:szCs w:val="24"/>
      </w:rPr>
    </w:lvl>
    <w:lvl w:ilvl="3">
      <w:start w:val="1"/>
      <w:numFmt w:val="decimal"/>
      <w:pStyle w:val="Heading4"/>
      <w:lvlText w:val="%1.%2.%3.%4"/>
      <w:lvlJc w:val="left"/>
      <w:pPr>
        <w:tabs>
          <w:tab w:val="num" w:pos="864"/>
        </w:tabs>
        <w:ind w:left="864" w:hanging="864"/>
      </w:pPr>
      <w:rPr>
        <w:rFonts w:hint="default"/>
        <w:b/>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szCs w:val="22"/>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B891CF8"/>
    <w:multiLevelType w:val="hybridMultilevel"/>
    <w:tmpl w:val="19D8F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EC51119"/>
    <w:multiLevelType w:val="multilevel"/>
    <w:tmpl w:val="605ACA12"/>
    <w:name w:val="WW8Num2322222"/>
    <w:lvl w:ilvl="0">
      <w:start w:val="1"/>
      <w:numFmt w:val="bullet"/>
      <w:pStyle w:val="FieldBullet2"/>
      <w:lvlText w:val=""/>
      <w:lvlJc w:val="left"/>
      <w:pPr>
        <w:tabs>
          <w:tab w:val="num" w:pos="360"/>
        </w:tabs>
        <w:ind w:left="360" w:hanging="360"/>
      </w:pPr>
      <w:rPr>
        <w:rFonts w:ascii="Symbol" w:hAnsi="Symbol" w:hint="default"/>
        <w:b w:val="0"/>
        <w:i w:val="0"/>
      </w:rPr>
    </w:lvl>
    <w:lvl w:ilvl="1">
      <w:start w:val="1"/>
      <w:numFmt w:val="decimal"/>
      <w:lvlText w:val="%1.%2"/>
      <w:lvlJc w:val="left"/>
      <w:pPr>
        <w:tabs>
          <w:tab w:val="num" w:pos="1116"/>
        </w:tabs>
        <w:ind w:left="1116" w:hanging="576"/>
      </w:pPr>
      <w:rPr>
        <w:b w:val="0"/>
        <w:i w:val="0"/>
      </w:rPr>
    </w:lvl>
    <w:lvl w:ilvl="2">
      <w:start w:val="1"/>
      <w:numFmt w:val="bullet"/>
      <w:lvlText w:val="o"/>
      <w:lvlJc w:val="left"/>
      <w:pPr>
        <w:tabs>
          <w:tab w:val="num" w:pos="360"/>
        </w:tabs>
        <w:ind w:left="360" w:hanging="360"/>
      </w:pPr>
      <w:rPr>
        <w:rFonts w:ascii="Courier New" w:hAnsi="Courier New" w:hint="default"/>
        <w:b w:val="0"/>
        <w:i w:val="0"/>
      </w:rPr>
    </w:lvl>
    <w:lvl w:ilvl="3">
      <w:start w:val="1"/>
      <w:numFmt w:val="decimal"/>
      <w:lvlText w:val="%1.%2.%3.%4"/>
      <w:lvlJc w:val="left"/>
      <w:pPr>
        <w:tabs>
          <w:tab w:val="num" w:pos="864"/>
        </w:tabs>
        <w:ind w:left="864" w:hanging="864"/>
      </w:pPr>
      <w:rPr>
        <w:b w:val="0"/>
      </w:rPr>
    </w:lvl>
    <w:lvl w:ilvl="4">
      <w:start w:val="1"/>
      <w:numFmt w:val="decimal"/>
      <w:lvlText w:val="%1.%2.%3.%4.%5"/>
      <w:lvlJc w:val="left"/>
      <w:pPr>
        <w:tabs>
          <w:tab w:val="num" w:pos="1008"/>
        </w:tabs>
        <w:ind w:left="1008" w:hanging="1008"/>
      </w:pPr>
      <w:rPr>
        <w:b w:val="0"/>
      </w:rPr>
    </w:lvl>
    <w:lvl w:ilvl="5">
      <w:start w:val="1"/>
      <w:numFmt w:val="decimal"/>
      <w:lvlText w:val="%1.%2.%3.%4.%5.%6"/>
      <w:lvlJc w:val="left"/>
      <w:pPr>
        <w:tabs>
          <w:tab w:val="num" w:pos="1152"/>
        </w:tabs>
        <w:ind w:left="1152" w:hanging="1152"/>
      </w:pPr>
      <w:rPr>
        <w:b w:val="0"/>
      </w:rPr>
    </w:lvl>
    <w:lvl w:ilvl="6">
      <w:start w:val="1"/>
      <w:numFmt w:val="decimal"/>
      <w:lvlText w:val="%1.%2.%3.%4.%5.%6.%7"/>
      <w:lvlJc w:val="left"/>
      <w:pPr>
        <w:tabs>
          <w:tab w:val="num" w:pos="1296"/>
        </w:tabs>
        <w:ind w:left="1296" w:hanging="1296"/>
      </w:pPr>
      <w:rPr>
        <w:b w:val="0"/>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54F632F9"/>
    <w:multiLevelType w:val="hybridMultilevel"/>
    <w:tmpl w:val="5AE46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EA8297E"/>
    <w:multiLevelType w:val="hybridMultilevel"/>
    <w:tmpl w:val="25CEA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ECD6D67"/>
    <w:multiLevelType w:val="hybridMultilevel"/>
    <w:tmpl w:val="C7545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F450719"/>
    <w:multiLevelType w:val="hybridMultilevel"/>
    <w:tmpl w:val="FABEFCAA"/>
    <w:name w:val="WW8Num2322222222"/>
    <w:lvl w:ilvl="0" w:tplc="E762190C">
      <w:start w:val="1"/>
      <w:numFmt w:val="bullet"/>
      <w:lvlText w:val=""/>
      <w:lvlJc w:val="left"/>
      <w:pPr>
        <w:tabs>
          <w:tab w:val="num" w:pos="1080"/>
        </w:tabs>
        <w:ind w:left="1080" w:hanging="360"/>
      </w:pPr>
      <w:rPr>
        <w:rFonts w:ascii="Symbol" w:hAnsi="Symbol" w:hint="default"/>
      </w:rPr>
    </w:lvl>
    <w:lvl w:ilvl="1" w:tplc="44CE0C2C" w:tentative="1">
      <w:start w:val="1"/>
      <w:numFmt w:val="bullet"/>
      <w:lvlText w:val="o"/>
      <w:lvlJc w:val="left"/>
      <w:pPr>
        <w:tabs>
          <w:tab w:val="num" w:pos="1800"/>
        </w:tabs>
        <w:ind w:left="1800" w:hanging="360"/>
      </w:pPr>
      <w:rPr>
        <w:rFonts w:ascii="Courier New" w:hAnsi="Courier New" w:hint="default"/>
      </w:rPr>
    </w:lvl>
    <w:lvl w:ilvl="2" w:tplc="70EEEECC" w:tentative="1">
      <w:start w:val="1"/>
      <w:numFmt w:val="bullet"/>
      <w:lvlText w:val=""/>
      <w:lvlJc w:val="left"/>
      <w:pPr>
        <w:tabs>
          <w:tab w:val="num" w:pos="2520"/>
        </w:tabs>
        <w:ind w:left="2520" w:hanging="360"/>
      </w:pPr>
      <w:rPr>
        <w:rFonts w:ascii="Wingdings" w:hAnsi="Wingdings" w:hint="default"/>
      </w:rPr>
    </w:lvl>
    <w:lvl w:ilvl="3" w:tplc="AAF28F58" w:tentative="1">
      <w:start w:val="1"/>
      <w:numFmt w:val="bullet"/>
      <w:lvlText w:val=""/>
      <w:lvlJc w:val="left"/>
      <w:pPr>
        <w:tabs>
          <w:tab w:val="num" w:pos="3240"/>
        </w:tabs>
        <w:ind w:left="3240" w:hanging="360"/>
      </w:pPr>
      <w:rPr>
        <w:rFonts w:ascii="Symbol" w:hAnsi="Symbol" w:hint="default"/>
      </w:rPr>
    </w:lvl>
    <w:lvl w:ilvl="4" w:tplc="BF8AAE28" w:tentative="1">
      <w:start w:val="1"/>
      <w:numFmt w:val="bullet"/>
      <w:lvlText w:val="o"/>
      <w:lvlJc w:val="left"/>
      <w:pPr>
        <w:tabs>
          <w:tab w:val="num" w:pos="3960"/>
        </w:tabs>
        <w:ind w:left="3960" w:hanging="360"/>
      </w:pPr>
      <w:rPr>
        <w:rFonts w:ascii="Courier New" w:hAnsi="Courier New" w:hint="default"/>
      </w:rPr>
    </w:lvl>
    <w:lvl w:ilvl="5" w:tplc="CBE6D902" w:tentative="1">
      <w:start w:val="1"/>
      <w:numFmt w:val="bullet"/>
      <w:lvlText w:val=""/>
      <w:lvlJc w:val="left"/>
      <w:pPr>
        <w:tabs>
          <w:tab w:val="num" w:pos="4680"/>
        </w:tabs>
        <w:ind w:left="4680" w:hanging="360"/>
      </w:pPr>
      <w:rPr>
        <w:rFonts w:ascii="Wingdings" w:hAnsi="Wingdings" w:hint="default"/>
      </w:rPr>
    </w:lvl>
    <w:lvl w:ilvl="6" w:tplc="C3E49FB6" w:tentative="1">
      <w:start w:val="1"/>
      <w:numFmt w:val="bullet"/>
      <w:lvlText w:val=""/>
      <w:lvlJc w:val="left"/>
      <w:pPr>
        <w:tabs>
          <w:tab w:val="num" w:pos="5400"/>
        </w:tabs>
        <w:ind w:left="5400" w:hanging="360"/>
      </w:pPr>
      <w:rPr>
        <w:rFonts w:ascii="Symbol" w:hAnsi="Symbol" w:hint="default"/>
      </w:rPr>
    </w:lvl>
    <w:lvl w:ilvl="7" w:tplc="87101064" w:tentative="1">
      <w:start w:val="1"/>
      <w:numFmt w:val="bullet"/>
      <w:lvlText w:val="o"/>
      <w:lvlJc w:val="left"/>
      <w:pPr>
        <w:tabs>
          <w:tab w:val="num" w:pos="6120"/>
        </w:tabs>
        <w:ind w:left="6120" w:hanging="360"/>
      </w:pPr>
      <w:rPr>
        <w:rFonts w:ascii="Courier New" w:hAnsi="Courier New" w:hint="default"/>
      </w:rPr>
    </w:lvl>
    <w:lvl w:ilvl="8" w:tplc="0B08B538" w:tentative="1">
      <w:start w:val="1"/>
      <w:numFmt w:val="bullet"/>
      <w:lvlText w:val=""/>
      <w:lvlJc w:val="left"/>
      <w:pPr>
        <w:tabs>
          <w:tab w:val="num" w:pos="6840"/>
        </w:tabs>
        <w:ind w:left="6840" w:hanging="360"/>
      </w:pPr>
      <w:rPr>
        <w:rFonts w:ascii="Wingdings" w:hAnsi="Wingdings" w:hint="default"/>
      </w:rPr>
    </w:lvl>
  </w:abstractNum>
  <w:abstractNum w:abstractNumId="22">
    <w:nsid w:val="70E00A57"/>
    <w:multiLevelType w:val="hybridMultilevel"/>
    <w:tmpl w:val="95F44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39D302E"/>
    <w:multiLevelType w:val="hybridMultilevel"/>
    <w:tmpl w:val="2B18A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3C40257"/>
    <w:multiLevelType w:val="multilevel"/>
    <w:tmpl w:val="E05841E0"/>
    <w:styleLink w:val="SOWList"/>
    <w:lvl w:ilvl="0">
      <w:start w:val="1"/>
      <w:numFmt w:val="decimal"/>
      <w:lvlText w:val="%1."/>
      <w:lvlJc w:val="left"/>
      <w:pPr>
        <w:tabs>
          <w:tab w:val="num" w:pos="720"/>
        </w:tabs>
        <w:ind w:left="432" w:hanging="432"/>
      </w:pPr>
      <w:rPr>
        <w:rFonts w:hint="default"/>
      </w:rPr>
    </w:lvl>
    <w:lvl w:ilvl="1">
      <w:start w:val="1"/>
      <w:numFmt w:val="decimal"/>
      <w:lvlText w:val="%1.%2"/>
      <w:lvlJc w:val="left"/>
      <w:pPr>
        <w:tabs>
          <w:tab w:val="num" w:pos="576"/>
        </w:tabs>
        <w:ind w:left="1080" w:hanging="1080"/>
      </w:pPr>
      <w:rPr>
        <w:rFonts w:hint="default"/>
      </w:rPr>
    </w:lvl>
    <w:lvl w:ilvl="2">
      <w:start w:val="1"/>
      <w:numFmt w:val="decimal"/>
      <w:lvlText w:val="%1.%2.%3"/>
      <w:lvlJc w:val="left"/>
      <w:pPr>
        <w:tabs>
          <w:tab w:val="num" w:pos="720"/>
        </w:tabs>
        <w:ind w:left="1512" w:hanging="1512"/>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B4C724A"/>
    <w:multiLevelType w:val="hybridMultilevel"/>
    <w:tmpl w:val="9B544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5"/>
  </w:num>
  <w:num w:numId="4">
    <w:abstractNumId w:val="20"/>
  </w:num>
  <w:num w:numId="5">
    <w:abstractNumId w:val="3"/>
  </w:num>
  <w:num w:numId="6">
    <w:abstractNumId w:val="7"/>
  </w:num>
  <w:num w:numId="7">
    <w:abstractNumId w:val="22"/>
  </w:num>
  <w:num w:numId="8">
    <w:abstractNumId w:val="2"/>
  </w:num>
  <w:num w:numId="9">
    <w:abstractNumId w:val="4"/>
  </w:num>
  <w:num w:numId="10">
    <w:abstractNumId w:val="16"/>
  </w:num>
  <w:num w:numId="11">
    <w:abstractNumId w:val="8"/>
  </w:num>
  <w:num w:numId="12">
    <w:abstractNumId w:val="18"/>
  </w:num>
  <w:num w:numId="13">
    <w:abstractNumId w:val="23"/>
  </w:num>
  <w:num w:numId="14">
    <w:abstractNumId w:val="14"/>
  </w:num>
  <w:num w:numId="15">
    <w:abstractNumId w:val="12"/>
  </w:num>
  <w:num w:numId="16">
    <w:abstractNumId w:val="6"/>
  </w:num>
  <w:num w:numId="17">
    <w:abstractNumId w:val="10"/>
  </w:num>
  <w:num w:numId="18">
    <w:abstractNumId w:val="11"/>
  </w:num>
  <w:num w:numId="19">
    <w:abstractNumId w:val="25"/>
  </w:num>
  <w:num w:numId="20">
    <w:abstractNumId w:val="19"/>
  </w:num>
  <w:num w:numId="21">
    <w:abstractNumId w:val="9"/>
  </w:num>
  <w:num w:numId="22">
    <w:abstractNumId w:val="17"/>
  </w:num>
  <w:num w:numId="23">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attachedTemplate r:id="rId1"/>
  <w:stylePaneFormatFilter w:val="1F08"/>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56322"/>
  </w:hdrShapeDefaults>
  <w:footnotePr>
    <w:footnote w:id="-1"/>
    <w:footnote w:id="0"/>
  </w:footnotePr>
  <w:endnotePr>
    <w:endnote w:id="-1"/>
    <w:endnote w:id="0"/>
  </w:endnotePr>
  <w:compat/>
  <w:rsids>
    <w:rsidRoot w:val="00543BF7"/>
    <w:rsid w:val="000033BD"/>
    <w:rsid w:val="000033D8"/>
    <w:rsid w:val="00004475"/>
    <w:rsid w:val="000056F9"/>
    <w:rsid w:val="0000681C"/>
    <w:rsid w:val="00007DF5"/>
    <w:rsid w:val="00015115"/>
    <w:rsid w:val="00015F25"/>
    <w:rsid w:val="00016CF6"/>
    <w:rsid w:val="00020D37"/>
    <w:rsid w:val="000249A3"/>
    <w:rsid w:val="00032F8F"/>
    <w:rsid w:val="000341E2"/>
    <w:rsid w:val="00035248"/>
    <w:rsid w:val="00037F03"/>
    <w:rsid w:val="0004111C"/>
    <w:rsid w:val="0004454C"/>
    <w:rsid w:val="00044FAA"/>
    <w:rsid w:val="000479EB"/>
    <w:rsid w:val="00052E23"/>
    <w:rsid w:val="00055805"/>
    <w:rsid w:val="00057D7E"/>
    <w:rsid w:val="00061211"/>
    <w:rsid w:val="000612BE"/>
    <w:rsid w:val="00065250"/>
    <w:rsid w:val="000708C3"/>
    <w:rsid w:val="00084D07"/>
    <w:rsid w:val="000871F1"/>
    <w:rsid w:val="00094538"/>
    <w:rsid w:val="00094CB5"/>
    <w:rsid w:val="00095511"/>
    <w:rsid w:val="000974CD"/>
    <w:rsid w:val="000A0843"/>
    <w:rsid w:val="000A3B77"/>
    <w:rsid w:val="000A5ECC"/>
    <w:rsid w:val="000A72D6"/>
    <w:rsid w:val="000B0B66"/>
    <w:rsid w:val="000B21C0"/>
    <w:rsid w:val="000C0AA8"/>
    <w:rsid w:val="000C190F"/>
    <w:rsid w:val="000C1EFD"/>
    <w:rsid w:val="000C24BB"/>
    <w:rsid w:val="000D09F2"/>
    <w:rsid w:val="000D1D89"/>
    <w:rsid w:val="000D2314"/>
    <w:rsid w:val="000D5AB0"/>
    <w:rsid w:val="000D6F3E"/>
    <w:rsid w:val="000D7360"/>
    <w:rsid w:val="000E1EF8"/>
    <w:rsid w:val="000E6450"/>
    <w:rsid w:val="000E6669"/>
    <w:rsid w:val="000F1C2C"/>
    <w:rsid w:val="000F6DBF"/>
    <w:rsid w:val="001012DB"/>
    <w:rsid w:val="00106820"/>
    <w:rsid w:val="00107669"/>
    <w:rsid w:val="00107E04"/>
    <w:rsid w:val="0011166F"/>
    <w:rsid w:val="001217D6"/>
    <w:rsid w:val="001234A4"/>
    <w:rsid w:val="00124C9B"/>
    <w:rsid w:val="0012579E"/>
    <w:rsid w:val="00126943"/>
    <w:rsid w:val="00131157"/>
    <w:rsid w:val="00132E2D"/>
    <w:rsid w:val="00133DF0"/>
    <w:rsid w:val="00134B5D"/>
    <w:rsid w:val="001403B1"/>
    <w:rsid w:val="00142AD2"/>
    <w:rsid w:val="00143F82"/>
    <w:rsid w:val="001442C5"/>
    <w:rsid w:val="00144A74"/>
    <w:rsid w:val="00145040"/>
    <w:rsid w:val="00145529"/>
    <w:rsid w:val="00147BDB"/>
    <w:rsid w:val="00152282"/>
    <w:rsid w:val="0015521C"/>
    <w:rsid w:val="00156AE7"/>
    <w:rsid w:val="0016318E"/>
    <w:rsid w:val="0016362D"/>
    <w:rsid w:val="00163A55"/>
    <w:rsid w:val="00165F46"/>
    <w:rsid w:val="00170581"/>
    <w:rsid w:val="00171E4C"/>
    <w:rsid w:val="001732CA"/>
    <w:rsid w:val="00174F30"/>
    <w:rsid w:val="0017641B"/>
    <w:rsid w:val="00180264"/>
    <w:rsid w:val="001826EF"/>
    <w:rsid w:val="001838CE"/>
    <w:rsid w:val="001859CE"/>
    <w:rsid w:val="00186DA7"/>
    <w:rsid w:val="001903B7"/>
    <w:rsid w:val="00190D82"/>
    <w:rsid w:val="00191657"/>
    <w:rsid w:val="0019166C"/>
    <w:rsid w:val="001947A4"/>
    <w:rsid w:val="0019538F"/>
    <w:rsid w:val="001A17B6"/>
    <w:rsid w:val="001B3773"/>
    <w:rsid w:val="001B3E2A"/>
    <w:rsid w:val="001B4CFF"/>
    <w:rsid w:val="001C041B"/>
    <w:rsid w:val="001C5D86"/>
    <w:rsid w:val="001D0593"/>
    <w:rsid w:val="001D0F7F"/>
    <w:rsid w:val="001D350A"/>
    <w:rsid w:val="001D567E"/>
    <w:rsid w:val="001D6514"/>
    <w:rsid w:val="001E0914"/>
    <w:rsid w:val="001E12E3"/>
    <w:rsid w:val="001E1393"/>
    <w:rsid w:val="001E66C7"/>
    <w:rsid w:val="001F3A35"/>
    <w:rsid w:val="001F7E7D"/>
    <w:rsid w:val="00202181"/>
    <w:rsid w:val="00211E9C"/>
    <w:rsid w:val="00215EED"/>
    <w:rsid w:val="002171E5"/>
    <w:rsid w:val="00217B3C"/>
    <w:rsid w:val="00217FEE"/>
    <w:rsid w:val="00220167"/>
    <w:rsid w:val="002203EA"/>
    <w:rsid w:val="0022257E"/>
    <w:rsid w:val="00222EF3"/>
    <w:rsid w:val="00241F7C"/>
    <w:rsid w:val="00242670"/>
    <w:rsid w:val="00247947"/>
    <w:rsid w:val="00250D1A"/>
    <w:rsid w:val="00255E91"/>
    <w:rsid w:val="00261621"/>
    <w:rsid w:val="00263E74"/>
    <w:rsid w:val="00272EFA"/>
    <w:rsid w:val="00274730"/>
    <w:rsid w:val="002751A4"/>
    <w:rsid w:val="0028331F"/>
    <w:rsid w:val="00284783"/>
    <w:rsid w:val="00285497"/>
    <w:rsid w:val="00287A2A"/>
    <w:rsid w:val="00290852"/>
    <w:rsid w:val="00291172"/>
    <w:rsid w:val="0029318F"/>
    <w:rsid w:val="00293350"/>
    <w:rsid w:val="002935B2"/>
    <w:rsid w:val="0029766C"/>
    <w:rsid w:val="002A078C"/>
    <w:rsid w:val="002A1AFC"/>
    <w:rsid w:val="002A78FF"/>
    <w:rsid w:val="002B5E32"/>
    <w:rsid w:val="002B603A"/>
    <w:rsid w:val="002B6A2E"/>
    <w:rsid w:val="002B77DE"/>
    <w:rsid w:val="002C2A53"/>
    <w:rsid w:val="002C4719"/>
    <w:rsid w:val="002C6C5E"/>
    <w:rsid w:val="002C79DF"/>
    <w:rsid w:val="002D02B1"/>
    <w:rsid w:val="002D32A8"/>
    <w:rsid w:val="002D4C72"/>
    <w:rsid w:val="002D5A3C"/>
    <w:rsid w:val="002D73EB"/>
    <w:rsid w:val="002E1286"/>
    <w:rsid w:val="002E31E7"/>
    <w:rsid w:val="002E3FBC"/>
    <w:rsid w:val="002E5D38"/>
    <w:rsid w:val="002F758E"/>
    <w:rsid w:val="002F76EB"/>
    <w:rsid w:val="0030336C"/>
    <w:rsid w:val="00304EB4"/>
    <w:rsid w:val="00306E3B"/>
    <w:rsid w:val="00313F50"/>
    <w:rsid w:val="00316043"/>
    <w:rsid w:val="00316151"/>
    <w:rsid w:val="0031760D"/>
    <w:rsid w:val="00317EC3"/>
    <w:rsid w:val="00321B7B"/>
    <w:rsid w:val="00323F09"/>
    <w:rsid w:val="003260FA"/>
    <w:rsid w:val="00332074"/>
    <w:rsid w:val="003326C6"/>
    <w:rsid w:val="00333E99"/>
    <w:rsid w:val="00337883"/>
    <w:rsid w:val="00344614"/>
    <w:rsid w:val="00344DF7"/>
    <w:rsid w:val="003452CD"/>
    <w:rsid w:val="00345BE9"/>
    <w:rsid w:val="003473B1"/>
    <w:rsid w:val="003524E5"/>
    <w:rsid w:val="00357570"/>
    <w:rsid w:val="00361F7D"/>
    <w:rsid w:val="0036287A"/>
    <w:rsid w:val="00363565"/>
    <w:rsid w:val="003708F1"/>
    <w:rsid w:val="00370ABE"/>
    <w:rsid w:val="0037181D"/>
    <w:rsid w:val="003724CC"/>
    <w:rsid w:val="00372F35"/>
    <w:rsid w:val="00373D6B"/>
    <w:rsid w:val="00381377"/>
    <w:rsid w:val="003817F1"/>
    <w:rsid w:val="00382A1B"/>
    <w:rsid w:val="00383517"/>
    <w:rsid w:val="00386E9D"/>
    <w:rsid w:val="003962BA"/>
    <w:rsid w:val="003963F7"/>
    <w:rsid w:val="003A1D69"/>
    <w:rsid w:val="003A1DF9"/>
    <w:rsid w:val="003A231C"/>
    <w:rsid w:val="003A2500"/>
    <w:rsid w:val="003B1B72"/>
    <w:rsid w:val="003B3495"/>
    <w:rsid w:val="003B4202"/>
    <w:rsid w:val="003B7897"/>
    <w:rsid w:val="003B7F1D"/>
    <w:rsid w:val="003C4CDA"/>
    <w:rsid w:val="003D0252"/>
    <w:rsid w:val="003D300A"/>
    <w:rsid w:val="003D67D0"/>
    <w:rsid w:val="003E1F8B"/>
    <w:rsid w:val="003F031D"/>
    <w:rsid w:val="003F2558"/>
    <w:rsid w:val="003F401B"/>
    <w:rsid w:val="003F5430"/>
    <w:rsid w:val="003F58E0"/>
    <w:rsid w:val="003F6433"/>
    <w:rsid w:val="00400CDE"/>
    <w:rsid w:val="00402298"/>
    <w:rsid w:val="004041BD"/>
    <w:rsid w:val="004042C4"/>
    <w:rsid w:val="004058B7"/>
    <w:rsid w:val="00407C1E"/>
    <w:rsid w:val="00410683"/>
    <w:rsid w:val="00413318"/>
    <w:rsid w:val="004142FC"/>
    <w:rsid w:val="00415279"/>
    <w:rsid w:val="00417908"/>
    <w:rsid w:val="00423C05"/>
    <w:rsid w:val="00423E01"/>
    <w:rsid w:val="0042418B"/>
    <w:rsid w:val="00425E15"/>
    <w:rsid w:val="00426428"/>
    <w:rsid w:val="004273AB"/>
    <w:rsid w:val="0043033B"/>
    <w:rsid w:val="00436627"/>
    <w:rsid w:val="00441869"/>
    <w:rsid w:val="00441BAF"/>
    <w:rsid w:val="00445E39"/>
    <w:rsid w:val="00450685"/>
    <w:rsid w:val="00452190"/>
    <w:rsid w:val="00455750"/>
    <w:rsid w:val="00455794"/>
    <w:rsid w:val="004605FC"/>
    <w:rsid w:val="00464AA7"/>
    <w:rsid w:val="00465D8A"/>
    <w:rsid w:val="004700F8"/>
    <w:rsid w:val="00470475"/>
    <w:rsid w:val="004718FD"/>
    <w:rsid w:val="00472832"/>
    <w:rsid w:val="00473E5C"/>
    <w:rsid w:val="00474CED"/>
    <w:rsid w:val="00475287"/>
    <w:rsid w:val="00475CC9"/>
    <w:rsid w:val="00482BCC"/>
    <w:rsid w:val="00482D92"/>
    <w:rsid w:val="0048413A"/>
    <w:rsid w:val="004864F8"/>
    <w:rsid w:val="00491877"/>
    <w:rsid w:val="00494A2E"/>
    <w:rsid w:val="00494E3A"/>
    <w:rsid w:val="00496720"/>
    <w:rsid w:val="004A2576"/>
    <w:rsid w:val="004B0AB1"/>
    <w:rsid w:val="004B2912"/>
    <w:rsid w:val="004B7C71"/>
    <w:rsid w:val="004C2B6A"/>
    <w:rsid w:val="004C4E05"/>
    <w:rsid w:val="004D1208"/>
    <w:rsid w:val="004D529F"/>
    <w:rsid w:val="004D673D"/>
    <w:rsid w:val="004D718A"/>
    <w:rsid w:val="004D7568"/>
    <w:rsid w:val="004E0B24"/>
    <w:rsid w:val="004E11E2"/>
    <w:rsid w:val="004E153A"/>
    <w:rsid w:val="004E1CCA"/>
    <w:rsid w:val="004E2C0B"/>
    <w:rsid w:val="004E358E"/>
    <w:rsid w:val="004E6497"/>
    <w:rsid w:val="004F0B72"/>
    <w:rsid w:val="004F2142"/>
    <w:rsid w:val="004F3E0D"/>
    <w:rsid w:val="004F54CA"/>
    <w:rsid w:val="00503477"/>
    <w:rsid w:val="005156A1"/>
    <w:rsid w:val="005215DE"/>
    <w:rsid w:val="00521982"/>
    <w:rsid w:val="005233E3"/>
    <w:rsid w:val="00523A9B"/>
    <w:rsid w:val="00534FE0"/>
    <w:rsid w:val="005368CE"/>
    <w:rsid w:val="00543BF7"/>
    <w:rsid w:val="00543DCF"/>
    <w:rsid w:val="00545C96"/>
    <w:rsid w:val="005537E9"/>
    <w:rsid w:val="005569F5"/>
    <w:rsid w:val="0056681E"/>
    <w:rsid w:val="00570DFF"/>
    <w:rsid w:val="005727E5"/>
    <w:rsid w:val="00576D5E"/>
    <w:rsid w:val="005779DD"/>
    <w:rsid w:val="00581404"/>
    <w:rsid w:val="00582852"/>
    <w:rsid w:val="00583907"/>
    <w:rsid w:val="00587DBA"/>
    <w:rsid w:val="00591D80"/>
    <w:rsid w:val="00591D8C"/>
    <w:rsid w:val="00591DB3"/>
    <w:rsid w:val="005927FF"/>
    <w:rsid w:val="00593900"/>
    <w:rsid w:val="005A02C5"/>
    <w:rsid w:val="005B0036"/>
    <w:rsid w:val="005B1CD5"/>
    <w:rsid w:val="005B2711"/>
    <w:rsid w:val="005B2BBA"/>
    <w:rsid w:val="005B3E81"/>
    <w:rsid w:val="005B4A4B"/>
    <w:rsid w:val="005B7674"/>
    <w:rsid w:val="005C44EB"/>
    <w:rsid w:val="005C67E5"/>
    <w:rsid w:val="005D2583"/>
    <w:rsid w:val="005D30D9"/>
    <w:rsid w:val="005D366A"/>
    <w:rsid w:val="005D38D2"/>
    <w:rsid w:val="005D4F2F"/>
    <w:rsid w:val="005D6E2A"/>
    <w:rsid w:val="005E7793"/>
    <w:rsid w:val="005F2A52"/>
    <w:rsid w:val="00600B86"/>
    <w:rsid w:val="00601218"/>
    <w:rsid w:val="00603260"/>
    <w:rsid w:val="00603764"/>
    <w:rsid w:val="00611220"/>
    <w:rsid w:val="00612516"/>
    <w:rsid w:val="00613C76"/>
    <w:rsid w:val="00613CBB"/>
    <w:rsid w:val="00614A2E"/>
    <w:rsid w:val="00615109"/>
    <w:rsid w:val="00615C12"/>
    <w:rsid w:val="00617CD2"/>
    <w:rsid w:val="00621B2A"/>
    <w:rsid w:val="0062671C"/>
    <w:rsid w:val="0063131B"/>
    <w:rsid w:val="00632A64"/>
    <w:rsid w:val="00635286"/>
    <w:rsid w:val="006408AC"/>
    <w:rsid w:val="006414EA"/>
    <w:rsid w:val="0064317F"/>
    <w:rsid w:val="00643337"/>
    <w:rsid w:val="00646759"/>
    <w:rsid w:val="00652447"/>
    <w:rsid w:val="00652EF9"/>
    <w:rsid w:val="00654099"/>
    <w:rsid w:val="006609E8"/>
    <w:rsid w:val="00660C6B"/>
    <w:rsid w:val="00661E42"/>
    <w:rsid w:val="0066234C"/>
    <w:rsid w:val="00663BBC"/>
    <w:rsid w:val="006650FF"/>
    <w:rsid w:val="006675A4"/>
    <w:rsid w:val="00671CB3"/>
    <w:rsid w:val="00674D16"/>
    <w:rsid w:val="00674ED3"/>
    <w:rsid w:val="006755E3"/>
    <w:rsid w:val="00675EC7"/>
    <w:rsid w:val="006829AE"/>
    <w:rsid w:val="006843D4"/>
    <w:rsid w:val="006856BA"/>
    <w:rsid w:val="00686A7C"/>
    <w:rsid w:val="00687055"/>
    <w:rsid w:val="0069381D"/>
    <w:rsid w:val="006939F1"/>
    <w:rsid w:val="006940F9"/>
    <w:rsid w:val="00695825"/>
    <w:rsid w:val="0069735D"/>
    <w:rsid w:val="00697FCA"/>
    <w:rsid w:val="006A2A93"/>
    <w:rsid w:val="006B06B8"/>
    <w:rsid w:val="006B219D"/>
    <w:rsid w:val="006B3FA3"/>
    <w:rsid w:val="006B5D65"/>
    <w:rsid w:val="006C4256"/>
    <w:rsid w:val="006C6456"/>
    <w:rsid w:val="006C717B"/>
    <w:rsid w:val="006D1F99"/>
    <w:rsid w:val="006D323E"/>
    <w:rsid w:val="006D453F"/>
    <w:rsid w:val="006D4FCC"/>
    <w:rsid w:val="006D656F"/>
    <w:rsid w:val="006E205C"/>
    <w:rsid w:val="006E31B5"/>
    <w:rsid w:val="006E3CA1"/>
    <w:rsid w:val="006E6D69"/>
    <w:rsid w:val="006E6F1A"/>
    <w:rsid w:val="006F1F3B"/>
    <w:rsid w:val="006F2EA7"/>
    <w:rsid w:val="006F6B3E"/>
    <w:rsid w:val="0070197C"/>
    <w:rsid w:val="00701F6D"/>
    <w:rsid w:val="0070202B"/>
    <w:rsid w:val="00711775"/>
    <w:rsid w:val="0071200C"/>
    <w:rsid w:val="00715D95"/>
    <w:rsid w:val="0072299F"/>
    <w:rsid w:val="00724695"/>
    <w:rsid w:val="007251DC"/>
    <w:rsid w:val="007255C3"/>
    <w:rsid w:val="00726B55"/>
    <w:rsid w:val="00732845"/>
    <w:rsid w:val="00734AA3"/>
    <w:rsid w:val="00735F5E"/>
    <w:rsid w:val="0073742B"/>
    <w:rsid w:val="0073743F"/>
    <w:rsid w:val="007403B4"/>
    <w:rsid w:val="00742B9B"/>
    <w:rsid w:val="007458F4"/>
    <w:rsid w:val="00747839"/>
    <w:rsid w:val="00762A1E"/>
    <w:rsid w:val="00763020"/>
    <w:rsid w:val="007644AB"/>
    <w:rsid w:val="00764B33"/>
    <w:rsid w:val="007702BA"/>
    <w:rsid w:val="00770FC5"/>
    <w:rsid w:val="007714F9"/>
    <w:rsid w:val="00774F69"/>
    <w:rsid w:val="00775E25"/>
    <w:rsid w:val="00777018"/>
    <w:rsid w:val="00785B8E"/>
    <w:rsid w:val="00785C2B"/>
    <w:rsid w:val="0078639D"/>
    <w:rsid w:val="007877BC"/>
    <w:rsid w:val="00792E9B"/>
    <w:rsid w:val="00793392"/>
    <w:rsid w:val="00796FB3"/>
    <w:rsid w:val="007A0CFE"/>
    <w:rsid w:val="007A5E2C"/>
    <w:rsid w:val="007A7F05"/>
    <w:rsid w:val="007B11DE"/>
    <w:rsid w:val="007B287F"/>
    <w:rsid w:val="007B4640"/>
    <w:rsid w:val="007B5898"/>
    <w:rsid w:val="007B7ABA"/>
    <w:rsid w:val="007C4D36"/>
    <w:rsid w:val="007C4E4A"/>
    <w:rsid w:val="007C60E2"/>
    <w:rsid w:val="007D07C0"/>
    <w:rsid w:val="007E005B"/>
    <w:rsid w:val="007E13D0"/>
    <w:rsid w:val="007E2659"/>
    <w:rsid w:val="007E2841"/>
    <w:rsid w:val="007F0368"/>
    <w:rsid w:val="007F36B8"/>
    <w:rsid w:val="007F514A"/>
    <w:rsid w:val="00802D3B"/>
    <w:rsid w:val="00802D84"/>
    <w:rsid w:val="00805541"/>
    <w:rsid w:val="00806E90"/>
    <w:rsid w:val="00807EDA"/>
    <w:rsid w:val="008134F4"/>
    <w:rsid w:val="0081375B"/>
    <w:rsid w:val="00814775"/>
    <w:rsid w:val="00825EE5"/>
    <w:rsid w:val="008305CD"/>
    <w:rsid w:val="0083087A"/>
    <w:rsid w:val="00832A13"/>
    <w:rsid w:val="0083781C"/>
    <w:rsid w:val="00846B49"/>
    <w:rsid w:val="00847501"/>
    <w:rsid w:val="00853DB4"/>
    <w:rsid w:val="0086284B"/>
    <w:rsid w:val="00865A4B"/>
    <w:rsid w:val="00873F97"/>
    <w:rsid w:val="008764F7"/>
    <w:rsid w:val="00883701"/>
    <w:rsid w:val="00887DA1"/>
    <w:rsid w:val="00890C60"/>
    <w:rsid w:val="008920FF"/>
    <w:rsid w:val="00892F2A"/>
    <w:rsid w:val="00894E68"/>
    <w:rsid w:val="00894F62"/>
    <w:rsid w:val="008A2E80"/>
    <w:rsid w:val="008A4503"/>
    <w:rsid w:val="008A46B6"/>
    <w:rsid w:val="008A49A4"/>
    <w:rsid w:val="008A551D"/>
    <w:rsid w:val="008A5727"/>
    <w:rsid w:val="008B0497"/>
    <w:rsid w:val="008B1D29"/>
    <w:rsid w:val="008B7578"/>
    <w:rsid w:val="008B7D74"/>
    <w:rsid w:val="008C0C63"/>
    <w:rsid w:val="008C62DE"/>
    <w:rsid w:val="008E15A0"/>
    <w:rsid w:val="008E2D31"/>
    <w:rsid w:val="008E4802"/>
    <w:rsid w:val="008E5669"/>
    <w:rsid w:val="008E5BFC"/>
    <w:rsid w:val="008F1661"/>
    <w:rsid w:val="008F2E54"/>
    <w:rsid w:val="008F3B9E"/>
    <w:rsid w:val="008F564E"/>
    <w:rsid w:val="008F579D"/>
    <w:rsid w:val="008F6DE4"/>
    <w:rsid w:val="00902C91"/>
    <w:rsid w:val="009059B0"/>
    <w:rsid w:val="00906BAC"/>
    <w:rsid w:val="0091280E"/>
    <w:rsid w:val="00915CDA"/>
    <w:rsid w:val="009170C3"/>
    <w:rsid w:val="00921850"/>
    <w:rsid w:val="00921B16"/>
    <w:rsid w:val="00922872"/>
    <w:rsid w:val="0092322A"/>
    <w:rsid w:val="009261E7"/>
    <w:rsid w:val="00926C4A"/>
    <w:rsid w:val="00930530"/>
    <w:rsid w:val="009329D5"/>
    <w:rsid w:val="009333D2"/>
    <w:rsid w:val="00935A76"/>
    <w:rsid w:val="00937E88"/>
    <w:rsid w:val="00942F1B"/>
    <w:rsid w:val="00944F3B"/>
    <w:rsid w:val="00945E7A"/>
    <w:rsid w:val="009468D0"/>
    <w:rsid w:val="00957E5E"/>
    <w:rsid w:val="00960B05"/>
    <w:rsid w:val="00964808"/>
    <w:rsid w:val="00965D55"/>
    <w:rsid w:val="009671D1"/>
    <w:rsid w:val="00971CBE"/>
    <w:rsid w:val="009751ED"/>
    <w:rsid w:val="00975903"/>
    <w:rsid w:val="00976BE9"/>
    <w:rsid w:val="00977655"/>
    <w:rsid w:val="00980D93"/>
    <w:rsid w:val="00982A6F"/>
    <w:rsid w:val="00983574"/>
    <w:rsid w:val="009910E8"/>
    <w:rsid w:val="00991B57"/>
    <w:rsid w:val="009B14C3"/>
    <w:rsid w:val="009B4D75"/>
    <w:rsid w:val="009B748E"/>
    <w:rsid w:val="009C49A0"/>
    <w:rsid w:val="009C5BE0"/>
    <w:rsid w:val="009C762F"/>
    <w:rsid w:val="009C7891"/>
    <w:rsid w:val="009D13AD"/>
    <w:rsid w:val="009D3FC1"/>
    <w:rsid w:val="009D42B6"/>
    <w:rsid w:val="009D4C19"/>
    <w:rsid w:val="009D5E8D"/>
    <w:rsid w:val="009D62C4"/>
    <w:rsid w:val="009D6714"/>
    <w:rsid w:val="009E34C7"/>
    <w:rsid w:val="009E3B45"/>
    <w:rsid w:val="009F06F6"/>
    <w:rsid w:val="009F56B3"/>
    <w:rsid w:val="00A033AA"/>
    <w:rsid w:val="00A03B08"/>
    <w:rsid w:val="00A0595F"/>
    <w:rsid w:val="00A0617A"/>
    <w:rsid w:val="00A119BE"/>
    <w:rsid w:val="00A134D9"/>
    <w:rsid w:val="00A1399C"/>
    <w:rsid w:val="00A228FC"/>
    <w:rsid w:val="00A2434E"/>
    <w:rsid w:val="00A30233"/>
    <w:rsid w:val="00A30BDB"/>
    <w:rsid w:val="00A32293"/>
    <w:rsid w:val="00A32C93"/>
    <w:rsid w:val="00A418CF"/>
    <w:rsid w:val="00A4265F"/>
    <w:rsid w:val="00A42C80"/>
    <w:rsid w:val="00A47112"/>
    <w:rsid w:val="00A47A9B"/>
    <w:rsid w:val="00A51A11"/>
    <w:rsid w:val="00A54B4B"/>
    <w:rsid w:val="00A561A9"/>
    <w:rsid w:val="00A63683"/>
    <w:rsid w:val="00A7033E"/>
    <w:rsid w:val="00A710F7"/>
    <w:rsid w:val="00A72E9E"/>
    <w:rsid w:val="00A73555"/>
    <w:rsid w:val="00A73AE7"/>
    <w:rsid w:val="00A751B4"/>
    <w:rsid w:val="00A7535F"/>
    <w:rsid w:val="00A80D95"/>
    <w:rsid w:val="00A85A0B"/>
    <w:rsid w:val="00A865F7"/>
    <w:rsid w:val="00A875BB"/>
    <w:rsid w:val="00A94DF3"/>
    <w:rsid w:val="00A95BB9"/>
    <w:rsid w:val="00AA2553"/>
    <w:rsid w:val="00AA3107"/>
    <w:rsid w:val="00AA5B0C"/>
    <w:rsid w:val="00AA5E48"/>
    <w:rsid w:val="00AA60B3"/>
    <w:rsid w:val="00AA7EEA"/>
    <w:rsid w:val="00AB1AB7"/>
    <w:rsid w:val="00AB435F"/>
    <w:rsid w:val="00AB7D57"/>
    <w:rsid w:val="00AC3259"/>
    <w:rsid w:val="00AD46E0"/>
    <w:rsid w:val="00AD4CD5"/>
    <w:rsid w:val="00AD5AA3"/>
    <w:rsid w:val="00AD7ED3"/>
    <w:rsid w:val="00AE5737"/>
    <w:rsid w:val="00AE7064"/>
    <w:rsid w:val="00AF39C3"/>
    <w:rsid w:val="00AF56BF"/>
    <w:rsid w:val="00AF74A8"/>
    <w:rsid w:val="00AF7AD9"/>
    <w:rsid w:val="00B01DD8"/>
    <w:rsid w:val="00B04B25"/>
    <w:rsid w:val="00B0573E"/>
    <w:rsid w:val="00B124DA"/>
    <w:rsid w:val="00B15876"/>
    <w:rsid w:val="00B17815"/>
    <w:rsid w:val="00B2029A"/>
    <w:rsid w:val="00B24E05"/>
    <w:rsid w:val="00B25ACF"/>
    <w:rsid w:val="00B25DDC"/>
    <w:rsid w:val="00B27C06"/>
    <w:rsid w:val="00B32532"/>
    <w:rsid w:val="00B32EE5"/>
    <w:rsid w:val="00B34D08"/>
    <w:rsid w:val="00B45E6C"/>
    <w:rsid w:val="00B478E6"/>
    <w:rsid w:val="00B53001"/>
    <w:rsid w:val="00B57C7A"/>
    <w:rsid w:val="00B61514"/>
    <w:rsid w:val="00B6175C"/>
    <w:rsid w:val="00B6273A"/>
    <w:rsid w:val="00B63730"/>
    <w:rsid w:val="00B64162"/>
    <w:rsid w:val="00B673C2"/>
    <w:rsid w:val="00B67448"/>
    <w:rsid w:val="00B75299"/>
    <w:rsid w:val="00B76789"/>
    <w:rsid w:val="00B81F43"/>
    <w:rsid w:val="00B877FF"/>
    <w:rsid w:val="00B91D5F"/>
    <w:rsid w:val="00B93E18"/>
    <w:rsid w:val="00BA0923"/>
    <w:rsid w:val="00BA1E35"/>
    <w:rsid w:val="00BB7C45"/>
    <w:rsid w:val="00BC287B"/>
    <w:rsid w:val="00BC300E"/>
    <w:rsid w:val="00BC318A"/>
    <w:rsid w:val="00BC3E17"/>
    <w:rsid w:val="00BC7862"/>
    <w:rsid w:val="00BD0A0C"/>
    <w:rsid w:val="00BD0E67"/>
    <w:rsid w:val="00BD3A2F"/>
    <w:rsid w:val="00BD6311"/>
    <w:rsid w:val="00BD6550"/>
    <w:rsid w:val="00BD6588"/>
    <w:rsid w:val="00BE2CF1"/>
    <w:rsid w:val="00BE2D19"/>
    <w:rsid w:val="00BE3A4C"/>
    <w:rsid w:val="00BE5976"/>
    <w:rsid w:val="00BE6346"/>
    <w:rsid w:val="00BF3739"/>
    <w:rsid w:val="00BF6D66"/>
    <w:rsid w:val="00BF733E"/>
    <w:rsid w:val="00C00686"/>
    <w:rsid w:val="00C026A2"/>
    <w:rsid w:val="00C03102"/>
    <w:rsid w:val="00C0327B"/>
    <w:rsid w:val="00C1180F"/>
    <w:rsid w:val="00C1341D"/>
    <w:rsid w:val="00C13575"/>
    <w:rsid w:val="00C15D94"/>
    <w:rsid w:val="00C166ED"/>
    <w:rsid w:val="00C20DA7"/>
    <w:rsid w:val="00C240C5"/>
    <w:rsid w:val="00C24165"/>
    <w:rsid w:val="00C25F52"/>
    <w:rsid w:val="00C26A1C"/>
    <w:rsid w:val="00C3005C"/>
    <w:rsid w:val="00C359B6"/>
    <w:rsid w:val="00C35F30"/>
    <w:rsid w:val="00C371F1"/>
    <w:rsid w:val="00C417FB"/>
    <w:rsid w:val="00C41AF5"/>
    <w:rsid w:val="00C443AE"/>
    <w:rsid w:val="00C46B10"/>
    <w:rsid w:val="00C52594"/>
    <w:rsid w:val="00C54012"/>
    <w:rsid w:val="00C55922"/>
    <w:rsid w:val="00C60433"/>
    <w:rsid w:val="00C65B30"/>
    <w:rsid w:val="00C65F1D"/>
    <w:rsid w:val="00C679ED"/>
    <w:rsid w:val="00C74371"/>
    <w:rsid w:val="00C756D4"/>
    <w:rsid w:val="00C76125"/>
    <w:rsid w:val="00C777A2"/>
    <w:rsid w:val="00C81E89"/>
    <w:rsid w:val="00C8333A"/>
    <w:rsid w:val="00C86A9F"/>
    <w:rsid w:val="00C9026D"/>
    <w:rsid w:val="00C917D3"/>
    <w:rsid w:val="00C91DBF"/>
    <w:rsid w:val="00C9742F"/>
    <w:rsid w:val="00C97684"/>
    <w:rsid w:val="00C97E03"/>
    <w:rsid w:val="00CA61DE"/>
    <w:rsid w:val="00CB0F34"/>
    <w:rsid w:val="00CB23AC"/>
    <w:rsid w:val="00CB3D82"/>
    <w:rsid w:val="00CB79E6"/>
    <w:rsid w:val="00CC5AE2"/>
    <w:rsid w:val="00CC7013"/>
    <w:rsid w:val="00CD17A6"/>
    <w:rsid w:val="00CD583E"/>
    <w:rsid w:val="00CE209E"/>
    <w:rsid w:val="00CE44CF"/>
    <w:rsid w:val="00CE592C"/>
    <w:rsid w:val="00CE6422"/>
    <w:rsid w:val="00CE7003"/>
    <w:rsid w:val="00CF01BD"/>
    <w:rsid w:val="00D0105E"/>
    <w:rsid w:val="00D024E8"/>
    <w:rsid w:val="00D02992"/>
    <w:rsid w:val="00D04CE3"/>
    <w:rsid w:val="00D0713A"/>
    <w:rsid w:val="00D14187"/>
    <w:rsid w:val="00D15084"/>
    <w:rsid w:val="00D1559A"/>
    <w:rsid w:val="00D25C81"/>
    <w:rsid w:val="00D26D3A"/>
    <w:rsid w:val="00D27ADB"/>
    <w:rsid w:val="00D30AF2"/>
    <w:rsid w:val="00D35A5C"/>
    <w:rsid w:val="00D43533"/>
    <w:rsid w:val="00D43B30"/>
    <w:rsid w:val="00D44D63"/>
    <w:rsid w:val="00D46409"/>
    <w:rsid w:val="00D52808"/>
    <w:rsid w:val="00D528BC"/>
    <w:rsid w:val="00D55086"/>
    <w:rsid w:val="00D63E94"/>
    <w:rsid w:val="00D723DE"/>
    <w:rsid w:val="00D73D7F"/>
    <w:rsid w:val="00D76B8A"/>
    <w:rsid w:val="00D778EB"/>
    <w:rsid w:val="00D77A4F"/>
    <w:rsid w:val="00D81F72"/>
    <w:rsid w:val="00D90888"/>
    <w:rsid w:val="00D9728C"/>
    <w:rsid w:val="00DA0D74"/>
    <w:rsid w:val="00DA155C"/>
    <w:rsid w:val="00DA1FF5"/>
    <w:rsid w:val="00DA5A9B"/>
    <w:rsid w:val="00DA7893"/>
    <w:rsid w:val="00DB1C17"/>
    <w:rsid w:val="00DB2629"/>
    <w:rsid w:val="00DB5B7F"/>
    <w:rsid w:val="00DB6922"/>
    <w:rsid w:val="00DC1686"/>
    <w:rsid w:val="00DC55D5"/>
    <w:rsid w:val="00DC7331"/>
    <w:rsid w:val="00DD53C6"/>
    <w:rsid w:val="00DE018A"/>
    <w:rsid w:val="00DE6A4F"/>
    <w:rsid w:val="00DF05AD"/>
    <w:rsid w:val="00DF4DEE"/>
    <w:rsid w:val="00DF7BA7"/>
    <w:rsid w:val="00E03601"/>
    <w:rsid w:val="00E1011F"/>
    <w:rsid w:val="00E1306B"/>
    <w:rsid w:val="00E16DBD"/>
    <w:rsid w:val="00E1789D"/>
    <w:rsid w:val="00E17FA8"/>
    <w:rsid w:val="00E2372F"/>
    <w:rsid w:val="00E27FCC"/>
    <w:rsid w:val="00E370D0"/>
    <w:rsid w:val="00E46596"/>
    <w:rsid w:val="00E4711E"/>
    <w:rsid w:val="00E4733F"/>
    <w:rsid w:val="00E51DF6"/>
    <w:rsid w:val="00E5233E"/>
    <w:rsid w:val="00E548AF"/>
    <w:rsid w:val="00E5524C"/>
    <w:rsid w:val="00E57E42"/>
    <w:rsid w:val="00E7033F"/>
    <w:rsid w:val="00E72E17"/>
    <w:rsid w:val="00E75947"/>
    <w:rsid w:val="00E75F4A"/>
    <w:rsid w:val="00E76382"/>
    <w:rsid w:val="00E821D0"/>
    <w:rsid w:val="00E849B5"/>
    <w:rsid w:val="00E86B9A"/>
    <w:rsid w:val="00E90D22"/>
    <w:rsid w:val="00E90FB2"/>
    <w:rsid w:val="00E927C0"/>
    <w:rsid w:val="00E951BB"/>
    <w:rsid w:val="00E95BC5"/>
    <w:rsid w:val="00E964EA"/>
    <w:rsid w:val="00E970AC"/>
    <w:rsid w:val="00EA2414"/>
    <w:rsid w:val="00EA3516"/>
    <w:rsid w:val="00EA5573"/>
    <w:rsid w:val="00EB2897"/>
    <w:rsid w:val="00EB2BCA"/>
    <w:rsid w:val="00EB317E"/>
    <w:rsid w:val="00EB3708"/>
    <w:rsid w:val="00EB7040"/>
    <w:rsid w:val="00EC36EA"/>
    <w:rsid w:val="00EC504B"/>
    <w:rsid w:val="00ED49B1"/>
    <w:rsid w:val="00ED5BAA"/>
    <w:rsid w:val="00ED5D54"/>
    <w:rsid w:val="00EE1644"/>
    <w:rsid w:val="00EE2017"/>
    <w:rsid w:val="00EE3A8F"/>
    <w:rsid w:val="00EE5545"/>
    <w:rsid w:val="00EE5C56"/>
    <w:rsid w:val="00EE72B3"/>
    <w:rsid w:val="00EF0823"/>
    <w:rsid w:val="00EF1BC5"/>
    <w:rsid w:val="00EF2E3A"/>
    <w:rsid w:val="00EF7746"/>
    <w:rsid w:val="00F0020F"/>
    <w:rsid w:val="00F003FD"/>
    <w:rsid w:val="00F01FB7"/>
    <w:rsid w:val="00F02442"/>
    <w:rsid w:val="00F078B9"/>
    <w:rsid w:val="00F17A1C"/>
    <w:rsid w:val="00F2299D"/>
    <w:rsid w:val="00F263E0"/>
    <w:rsid w:val="00F27551"/>
    <w:rsid w:val="00F321CC"/>
    <w:rsid w:val="00F352B7"/>
    <w:rsid w:val="00F36DC2"/>
    <w:rsid w:val="00F422F1"/>
    <w:rsid w:val="00F423E7"/>
    <w:rsid w:val="00F42E27"/>
    <w:rsid w:val="00F42FCC"/>
    <w:rsid w:val="00F4690B"/>
    <w:rsid w:val="00F65625"/>
    <w:rsid w:val="00F66608"/>
    <w:rsid w:val="00F672E9"/>
    <w:rsid w:val="00F71953"/>
    <w:rsid w:val="00F74E72"/>
    <w:rsid w:val="00F74FBE"/>
    <w:rsid w:val="00F764BC"/>
    <w:rsid w:val="00F76586"/>
    <w:rsid w:val="00F77E4F"/>
    <w:rsid w:val="00F876F7"/>
    <w:rsid w:val="00F92005"/>
    <w:rsid w:val="00F922A2"/>
    <w:rsid w:val="00F93823"/>
    <w:rsid w:val="00F95F61"/>
    <w:rsid w:val="00F960C3"/>
    <w:rsid w:val="00FA2480"/>
    <w:rsid w:val="00FA2D1B"/>
    <w:rsid w:val="00FA52C6"/>
    <w:rsid w:val="00FA6275"/>
    <w:rsid w:val="00FA784B"/>
    <w:rsid w:val="00FA7E74"/>
    <w:rsid w:val="00FA7F12"/>
    <w:rsid w:val="00FB212C"/>
    <w:rsid w:val="00FB2C42"/>
    <w:rsid w:val="00FB643E"/>
    <w:rsid w:val="00FB7A79"/>
    <w:rsid w:val="00FC3C89"/>
    <w:rsid w:val="00FC6613"/>
    <w:rsid w:val="00FC7520"/>
    <w:rsid w:val="00FD368B"/>
    <w:rsid w:val="00FD7008"/>
    <w:rsid w:val="00FD720C"/>
    <w:rsid w:val="00FE06BA"/>
    <w:rsid w:val="00FE49D2"/>
    <w:rsid w:val="00FF7E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annotation reference" w:uiPriority="99"/>
    <w:lsdException w:name="line number" w:uiPriority="99"/>
    <w:lsdException w:name="endnote text" w:uiPriority="99"/>
    <w:lsdException w:name="List" w:uiPriority="99"/>
    <w:lsdException w:name="List Bullet" w:uiPriority="99"/>
    <w:lsdException w:name="List Bullet 2" w:uiPriority="99"/>
    <w:lsdException w:name="List Bullet 3" w:uiPriority="99"/>
    <w:lsdException w:name="List Bullet 4" w:uiPriority="99"/>
    <w:lsdException w:name="List Bullet 5" w:uiPriority="99"/>
    <w:lsdException w:name="List Number 3" w:uiPriority="99"/>
    <w:lsdException w:name="Title" w:qFormat="1"/>
    <w:lsdException w:name="Body Text" w:qFormat="1"/>
    <w:lsdException w:name="Body Text Indent" w:uiPriority="99"/>
    <w:lsdException w:name="Subtitle" w:uiPriority="99" w:qFormat="1"/>
    <w:lsdException w:name="Body Text First Indent" w:uiPriority="99"/>
    <w:lsdException w:name="Body Text 2" w:uiPriority="99"/>
    <w:lsdException w:name="Body Text Indent 2" w:uiPriority="99"/>
    <w:lsdException w:name="Body Text Indent 3" w:uiPriority="99"/>
    <w:lsdException w:name="Hyperlink" w:uiPriority="99"/>
    <w:lsdException w:name="Strong" w:qFormat="1"/>
    <w:lsdException w:name="Emphasis" w:uiPriority="99" w:qFormat="1"/>
    <w:lsdException w:name="Document Map" w:uiPriority="99"/>
    <w:lsdException w:name="Plain Text" w:uiPriority="99"/>
    <w:lsdException w:name="HTML Preformatted" w:uiPriority="99"/>
    <w:lsdException w:name="HTML Typewriter" w:uiPriority="99"/>
    <w:lsdException w:name="annotation subject" w:uiPriority="99"/>
    <w:lsdException w:name="No List" w:uiPriority="99"/>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D1E5B"/>
    <w:rPr>
      <w:sz w:val="24"/>
    </w:rPr>
  </w:style>
  <w:style w:type="paragraph" w:styleId="Heading1">
    <w:name w:val="heading 1"/>
    <w:basedOn w:val="Normal"/>
    <w:next w:val="Normal"/>
    <w:link w:val="Heading1Char"/>
    <w:autoRedefine/>
    <w:uiPriority w:val="99"/>
    <w:qFormat/>
    <w:rsid w:val="0092322A"/>
    <w:pPr>
      <w:keepNext/>
      <w:widowControl w:val="0"/>
      <w:numPr>
        <w:numId w:val="2"/>
      </w:numPr>
      <w:autoSpaceDE w:val="0"/>
      <w:autoSpaceDN w:val="0"/>
      <w:adjustRightInd w:val="0"/>
      <w:spacing w:line="336" w:lineRule="atLeast"/>
      <w:outlineLvl w:val="0"/>
    </w:pPr>
    <w:rPr>
      <w:b/>
    </w:rPr>
  </w:style>
  <w:style w:type="paragraph" w:styleId="Heading2">
    <w:name w:val="heading 2"/>
    <w:basedOn w:val="Normal"/>
    <w:next w:val="Normal"/>
    <w:link w:val="Heading2Char"/>
    <w:autoRedefine/>
    <w:uiPriority w:val="99"/>
    <w:qFormat/>
    <w:rsid w:val="00344DF7"/>
    <w:pPr>
      <w:keepNext/>
      <w:widowControl w:val="0"/>
      <w:numPr>
        <w:ilvl w:val="1"/>
        <w:numId w:val="2"/>
      </w:numPr>
      <w:autoSpaceDE w:val="0"/>
      <w:autoSpaceDN w:val="0"/>
      <w:adjustRightInd w:val="0"/>
      <w:spacing w:before="120" w:line="384" w:lineRule="atLeast"/>
      <w:outlineLvl w:val="1"/>
    </w:pPr>
    <w:rPr>
      <w:rFonts w:cs="Arial"/>
      <w:b/>
      <w:i/>
    </w:rPr>
  </w:style>
  <w:style w:type="paragraph" w:styleId="Heading3">
    <w:name w:val="heading 3"/>
    <w:basedOn w:val="Normal"/>
    <w:next w:val="Normal"/>
    <w:link w:val="Heading3Char"/>
    <w:autoRedefine/>
    <w:uiPriority w:val="99"/>
    <w:qFormat/>
    <w:rsid w:val="00534FE0"/>
    <w:pPr>
      <w:keepNext/>
      <w:numPr>
        <w:ilvl w:val="2"/>
        <w:numId w:val="2"/>
      </w:numPr>
      <w:spacing w:before="240" w:after="60"/>
      <w:outlineLvl w:val="2"/>
    </w:pPr>
    <w:rPr>
      <w:b/>
      <w:szCs w:val="24"/>
    </w:rPr>
  </w:style>
  <w:style w:type="paragraph" w:styleId="Heading4">
    <w:name w:val="heading 4"/>
    <w:basedOn w:val="Normal"/>
    <w:next w:val="Normal"/>
    <w:link w:val="Heading4Char"/>
    <w:uiPriority w:val="99"/>
    <w:qFormat/>
    <w:rsid w:val="00211E9C"/>
    <w:pPr>
      <w:keepNext/>
      <w:numPr>
        <w:ilvl w:val="3"/>
        <w:numId w:val="2"/>
      </w:numPr>
      <w:spacing w:before="240" w:after="60"/>
      <w:outlineLvl w:val="3"/>
    </w:pPr>
    <w:rPr>
      <w:b/>
    </w:rPr>
  </w:style>
  <w:style w:type="paragraph" w:styleId="Heading5">
    <w:name w:val="heading 5"/>
    <w:basedOn w:val="Normal"/>
    <w:next w:val="Normal"/>
    <w:link w:val="Heading5Char"/>
    <w:uiPriority w:val="99"/>
    <w:qFormat/>
    <w:rsid w:val="00CE4F51"/>
    <w:pPr>
      <w:numPr>
        <w:ilvl w:val="4"/>
        <w:numId w:val="2"/>
      </w:numPr>
      <w:spacing w:before="240" w:after="60"/>
      <w:outlineLvl w:val="4"/>
    </w:pPr>
  </w:style>
  <w:style w:type="paragraph" w:styleId="Heading6">
    <w:name w:val="heading 6"/>
    <w:basedOn w:val="Normal"/>
    <w:next w:val="Normal"/>
    <w:link w:val="Heading6Char"/>
    <w:uiPriority w:val="99"/>
    <w:qFormat/>
    <w:rsid w:val="00177E00"/>
    <w:pPr>
      <w:numPr>
        <w:ilvl w:val="5"/>
        <w:numId w:val="2"/>
      </w:numPr>
      <w:spacing w:before="240" w:after="60"/>
      <w:outlineLvl w:val="5"/>
    </w:pPr>
    <w:rPr>
      <w:rFonts w:ascii="Times" w:hAnsi="Times"/>
      <w:sz w:val="22"/>
    </w:rPr>
  </w:style>
  <w:style w:type="paragraph" w:styleId="Heading7">
    <w:name w:val="heading 7"/>
    <w:basedOn w:val="Normal"/>
    <w:next w:val="Normal"/>
    <w:link w:val="Heading7Char"/>
    <w:uiPriority w:val="99"/>
    <w:qFormat/>
    <w:rsid w:val="00415279"/>
    <w:pPr>
      <w:numPr>
        <w:ilvl w:val="6"/>
        <w:numId w:val="2"/>
      </w:numPr>
      <w:spacing w:before="240" w:after="60"/>
      <w:outlineLvl w:val="6"/>
    </w:pPr>
    <w:rPr>
      <w:rFonts w:ascii="Times" w:hAnsi="Times"/>
    </w:rPr>
  </w:style>
  <w:style w:type="paragraph" w:styleId="Heading8">
    <w:name w:val="heading 8"/>
    <w:basedOn w:val="Normal"/>
    <w:next w:val="Normal"/>
    <w:link w:val="Heading8Char"/>
    <w:uiPriority w:val="99"/>
    <w:qFormat/>
    <w:rsid w:val="00415279"/>
    <w:pPr>
      <w:numPr>
        <w:ilvl w:val="7"/>
        <w:numId w:val="2"/>
      </w:numPr>
      <w:spacing w:before="240" w:after="60"/>
      <w:outlineLvl w:val="7"/>
    </w:pPr>
    <w:rPr>
      <w:rFonts w:ascii="Times" w:hAnsi="Times"/>
      <w:i/>
    </w:rPr>
  </w:style>
  <w:style w:type="paragraph" w:styleId="Heading9">
    <w:name w:val="heading 9"/>
    <w:basedOn w:val="Normal"/>
    <w:next w:val="Normal"/>
    <w:link w:val="Heading9Char"/>
    <w:uiPriority w:val="99"/>
    <w:qFormat/>
    <w:rsid w:val="00AD68FC"/>
    <w:pPr>
      <w:numPr>
        <w:numId w:val="1"/>
      </w:num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15279"/>
    <w:pPr>
      <w:tabs>
        <w:tab w:val="center" w:pos="4320"/>
        <w:tab w:val="right" w:pos="8640"/>
      </w:tabs>
    </w:pPr>
  </w:style>
  <w:style w:type="paragraph" w:styleId="Footer">
    <w:name w:val="footer"/>
    <w:basedOn w:val="Normal"/>
    <w:link w:val="FooterChar"/>
    <w:uiPriority w:val="99"/>
    <w:rsid w:val="009D5147"/>
    <w:pPr>
      <w:tabs>
        <w:tab w:val="center" w:pos="4320"/>
        <w:tab w:val="right" w:pos="8640"/>
      </w:tabs>
    </w:pPr>
    <w:rPr>
      <w:sz w:val="18"/>
    </w:rPr>
  </w:style>
  <w:style w:type="paragraph" w:styleId="BodyText">
    <w:name w:val="Body Text"/>
    <w:aliases w:val="Body Text Char Char Char,Body Text Char Char"/>
    <w:basedOn w:val="Normal"/>
    <w:link w:val="BodyTextChar"/>
    <w:qFormat/>
    <w:rsid w:val="00C240C5"/>
    <w:pPr>
      <w:widowControl w:val="0"/>
      <w:autoSpaceDE w:val="0"/>
      <w:autoSpaceDN w:val="0"/>
      <w:adjustRightInd w:val="0"/>
      <w:spacing w:before="120"/>
      <w:jc w:val="both"/>
    </w:pPr>
    <w:rPr>
      <w:sz w:val="22"/>
    </w:rPr>
  </w:style>
  <w:style w:type="paragraph" w:styleId="BodyTextIndent">
    <w:name w:val="Body Text Indent"/>
    <w:basedOn w:val="Normal"/>
    <w:link w:val="BodyTextIndentChar"/>
    <w:uiPriority w:val="99"/>
    <w:rsid w:val="00415279"/>
    <w:pPr>
      <w:widowControl w:val="0"/>
      <w:autoSpaceDE w:val="0"/>
      <w:autoSpaceDN w:val="0"/>
      <w:adjustRightInd w:val="0"/>
      <w:spacing w:line="249" w:lineRule="atLeast"/>
      <w:ind w:left="360"/>
    </w:pPr>
    <w:rPr>
      <w:sz w:val="22"/>
    </w:rPr>
  </w:style>
  <w:style w:type="paragraph" w:styleId="BodyText2">
    <w:name w:val="Body Text 2"/>
    <w:basedOn w:val="Normal"/>
    <w:link w:val="BodyText2Char"/>
    <w:uiPriority w:val="99"/>
    <w:rsid w:val="00415279"/>
    <w:pPr>
      <w:jc w:val="both"/>
    </w:pPr>
  </w:style>
  <w:style w:type="paragraph" w:styleId="Caption">
    <w:name w:val="caption"/>
    <w:basedOn w:val="Normal"/>
    <w:next w:val="Normal"/>
    <w:link w:val="CaptionChar"/>
    <w:autoRedefine/>
    <w:qFormat/>
    <w:rsid w:val="003F401B"/>
    <w:pPr>
      <w:spacing w:before="120" w:after="120"/>
      <w:jc w:val="center"/>
    </w:pPr>
    <w:rPr>
      <w:b/>
      <w:bCs/>
      <w:sz w:val="20"/>
    </w:rPr>
  </w:style>
  <w:style w:type="character" w:customStyle="1" w:styleId="CaptionChar">
    <w:name w:val="Caption Char"/>
    <w:basedOn w:val="DefaultParagraphFont"/>
    <w:link w:val="Caption"/>
    <w:rsid w:val="003F401B"/>
    <w:rPr>
      <w:b/>
      <w:bCs/>
      <w:lang w:val="en-US" w:eastAsia="en-US" w:bidi="ar-SA"/>
    </w:rPr>
  </w:style>
  <w:style w:type="paragraph" w:styleId="TOC1">
    <w:name w:val="toc 1"/>
    <w:basedOn w:val="Normal"/>
    <w:next w:val="Normal"/>
    <w:autoRedefine/>
    <w:uiPriority w:val="39"/>
    <w:rsid w:val="00415279"/>
  </w:style>
  <w:style w:type="paragraph" w:styleId="Title">
    <w:name w:val="Title"/>
    <w:basedOn w:val="Normal"/>
    <w:link w:val="TitleChar"/>
    <w:qFormat/>
    <w:rsid w:val="00415279"/>
    <w:pPr>
      <w:spacing w:before="240" w:after="60"/>
      <w:jc w:val="center"/>
      <w:outlineLvl w:val="0"/>
    </w:pPr>
    <w:rPr>
      <w:rFonts w:ascii="Helvetica" w:hAnsi="Helvetica"/>
      <w:b/>
      <w:kern w:val="28"/>
      <w:sz w:val="32"/>
    </w:rPr>
  </w:style>
  <w:style w:type="paragraph" w:styleId="TOC2">
    <w:name w:val="toc 2"/>
    <w:basedOn w:val="Normal"/>
    <w:next w:val="Normal"/>
    <w:autoRedefine/>
    <w:uiPriority w:val="39"/>
    <w:rsid w:val="00415279"/>
    <w:pPr>
      <w:ind w:left="240"/>
    </w:pPr>
  </w:style>
  <w:style w:type="paragraph" w:styleId="TOC3">
    <w:name w:val="toc 3"/>
    <w:basedOn w:val="Normal"/>
    <w:next w:val="Normal"/>
    <w:autoRedefine/>
    <w:uiPriority w:val="39"/>
    <w:rsid w:val="00415279"/>
    <w:pPr>
      <w:ind w:left="480"/>
    </w:pPr>
  </w:style>
  <w:style w:type="paragraph" w:styleId="TOC4">
    <w:name w:val="toc 4"/>
    <w:basedOn w:val="Normal"/>
    <w:next w:val="Normal"/>
    <w:autoRedefine/>
    <w:uiPriority w:val="39"/>
    <w:rsid w:val="00415279"/>
    <w:pPr>
      <w:ind w:left="720"/>
    </w:pPr>
  </w:style>
  <w:style w:type="paragraph" w:styleId="TOC5">
    <w:name w:val="toc 5"/>
    <w:basedOn w:val="Normal"/>
    <w:next w:val="Normal"/>
    <w:autoRedefine/>
    <w:uiPriority w:val="39"/>
    <w:rsid w:val="00415279"/>
    <w:pPr>
      <w:ind w:left="960"/>
    </w:pPr>
  </w:style>
  <w:style w:type="paragraph" w:styleId="TOC6">
    <w:name w:val="toc 6"/>
    <w:basedOn w:val="Normal"/>
    <w:next w:val="Normal"/>
    <w:autoRedefine/>
    <w:uiPriority w:val="39"/>
    <w:rsid w:val="00415279"/>
    <w:pPr>
      <w:ind w:left="1200"/>
    </w:pPr>
  </w:style>
  <w:style w:type="paragraph" w:styleId="TOC7">
    <w:name w:val="toc 7"/>
    <w:basedOn w:val="Normal"/>
    <w:next w:val="Normal"/>
    <w:autoRedefine/>
    <w:uiPriority w:val="39"/>
    <w:rsid w:val="00415279"/>
    <w:pPr>
      <w:ind w:left="1440"/>
    </w:pPr>
  </w:style>
  <w:style w:type="paragraph" w:styleId="TOC8">
    <w:name w:val="toc 8"/>
    <w:basedOn w:val="Normal"/>
    <w:next w:val="Normal"/>
    <w:autoRedefine/>
    <w:uiPriority w:val="39"/>
    <w:rsid w:val="00415279"/>
    <w:pPr>
      <w:ind w:left="1680"/>
    </w:pPr>
  </w:style>
  <w:style w:type="paragraph" w:styleId="TOC9">
    <w:name w:val="toc 9"/>
    <w:basedOn w:val="Normal"/>
    <w:next w:val="Normal"/>
    <w:autoRedefine/>
    <w:uiPriority w:val="39"/>
    <w:rsid w:val="00415279"/>
    <w:pPr>
      <w:ind w:left="1920"/>
    </w:pPr>
  </w:style>
  <w:style w:type="paragraph" w:styleId="TableofFigures">
    <w:name w:val="table of figures"/>
    <w:aliases w:val="Table of Tables"/>
    <w:basedOn w:val="Normal"/>
    <w:next w:val="Normal"/>
    <w:uiPriority w:val="99"/>
    <w:rsid w:val="00415279"/>
    <w:pPr>
      <w:ind w:left="480" w:hanging="480"/>
    </w:pPr>
  </w:style>
  <w:style w:type="paragraph" w:styleId="BodyTextIndent3">
    <w:name w:val="Body Text Indent 3"/>
    <w:basedOn w:val="Normal"/>
    <w:link w:val="BodyTextIndent3Char"/>
    <w:uiPriority w:val="99"/>
    <w:rsid w:val="00415279"/>
    <w:pPr>
      <w:widowControl w:val="0"/>
      <w:spacing w:line="259" w:lineRule="atLeast"/>
      <w:ind w:left="180"/>
      <w:jc w:val="both"/>
    </w:pPr>
  </w:style>
  <w:style w:type="paragraph" w:styleId="BodyText3">
    <w:name w:val="Body Text 3"/>
    <w:basedOn w:val="Normal"/>
    <w:link w:val="BodyText3Char"/>
    <w:rsid w:val="00415279"/>
    <w:pPr>
      <w:pBdr>
        <w:top w:val="single" w:sz="4" w:space="1" w:color="auto"/>
        <w:left w:val="single" w:sz="4" w:space="4" w:color="auto"/>
        <w:bottom w:val="single" w:sz="4" w:space="1" w:color="auto"/>
        <w:right w:val="single" w:sz="4" w:space="4" w:color="auto"/>
      </w:pBdr>
    </w:pPr>
  </w:style>
  <w:style w:type="character" w:styleId="PageNumber">
    <w:name w:val="page number"/>
    <w:basedOn w:val="DefaultParagraphFont"/>
    <w:rsid w:val="00415279"/>
  </w:style>
  <w:style w:type="paragraph" w:styleId="DocumentMap">
    <w:name w:val="Document Map"/>
    <w:basedOn w:val="Normal"/>
    <w:link w:val="DocumentMapChar"/>
    <w:uiPriority w:val="99"/>
    <w:rsid w:val="00415279"/>
    <w:pPr>
      <w:shd w:val="clear" w:color="auto" w:fill="000080"/>
    </w:pPr>
    <w:rPr>
      <w:rFonts w:ascii="Tahoma" w:hAnsi="Tahoma" w:cs="Tahoma"/>
    </w:rPr>
  </w:style>
  <w:style w:type="paragraph" w:styleId="BalloonText">
    <w:name w:val="Balloon Text"/>
    <w:basedOn w:val="Normal"/>
    <w:link w:val="BalloonTextChar"/>
    <w:rsid w:val="00213DCE"/>
    <w:rPr>
      <w:rFonts w:ascii="Lucida Grande" w:hAnsi="Lucida Grande"/>
      <w:sz w:val="18"/>
      <w:szCs w:val="18"/>
    </w:rPr>
  </w:style>
  <w:style w:type="character" w:styleId="Hyperlink">
    <w:name w:val="Hyperlink"/>
    <w:basedOn w:val="DefaultParagraphFont"/>
    <w:uiPriority w:val="99"/>
    <w:rsid w:val="004153B2"/>
    <w:rPr>
      <w:color w:val="0000FF"/>
      <w:u w:val="single"/>
    </w:rPr>
  </w:style>
  <w:style w:type="paragraph" w:customStyle="1" w:styleId="Style1">
    <w:name w:val="Style1"/>
    <w:basedOn w:val="Heading3"/>
    <w:rsid w:val="00443662"/>
  </w:style>
  <w:style w:type="paragraph" w:styleId="ListBullet2">
    <w:name w:val="List Bullet 2"/>
    <w:basedOn w:val="Normal"/>
    <w:uiPriority w:val="99"/>
    <w:rsid w:val="00A407D2"/>
    <w:pPr>
      <w:tabs>
        <w:tab w:val="num" w:pos="720"/>
      </w:tabs>
      <w:ind w:left="720" w:hanging="360"/>
    </w:pPr>
    <w:rPr>
      <w:szCs w:val="24"/>
    </w:rPr>
  </w:style>
  <w:style w:type="paragraph" w:styleId="ListBullet">
    <w:name w:val="List Bullet"/>
    <w:basedOn w:val="Normal"/>
    <w:uiPriority w:val="99"/>
    <w:rsid w:val="00CA67C4"/>
    <w:pPr>
      <w:tabs>
        <w:tab w:val="num" w:pos="360"/>
      </w:tabs>
      <w:ind w:left="360" w:hanging="360"/>
    </w:pPr>
  </w:style>
  <w:style w:type="paragraph" w:customStyle="1" w:styleId="NormalAfter6">
    <w:name w:val="Normal + After: 6"/>
    <w:basedOn w:val="Normal"/>
    <w:link w:val="NormalAfter6Char"/>
    <w:rsid w:val="00CA67C4"/>
    <w:pPr>
      <w:spacing w:after="120"/>
    </w:pPr>
  </w:style>
  <w:style w:type="character" w:customStyle="1" w:styleId="NormalAfter6Char">
    <w:name w:val="Normal + After: 6 Char"/>
    <w:basedOn w:val="DefaultParagraphFont"/>
    <w:link w:val="NormalAfter6"/>
    <w:rsid w:val="00CA67C4"/>
    <w:rPr>
      <w:sz w:val="24"/>
      <w:lang w:val="en-US" w:eastAsia="en-US" w:bidi="ar-SA"/>
    </w:rPr>
  </w:style>
  <w:style w:type="paragraph" w:styleId="BlockText">
    <w:name w:val="Block Text"/>
    <w:basedOn w:val="Normal"/>
    <w:rsid w:val="00D55C0A"/>
    <w:pPr>
      <w:spacing w:after="120"/>
      <w:ind w:left="1440" w:right="1440"/>
    </w:pPr>
    <w:rPr>
      <w:szCs w:val="24"/>
    </w:rPr>
  </w:style>
  <w:style w:type="paragraph" w:styleId="BodyTextFirstIndent">
    <w:name w:val="Body Text First Indent"/>
    <w:basedOn w:val="BodyText"/>
    <w:link w:val="BodyTextFirstIndentChar"/>
    <w:uiPriority w:val="99"/>
    <w:rsid w:val="00D55C0A"/>
    <w:pPr>
      <w:widowControl/>
      <w:autoSpaceDE/>
      <w:autoSpaceDN/>
      <w:adjustRightInd/>
      <w:spacing w:after="120"/>
      <w:ind w:firstLine="210"/>
      <w:jc w:val="left"/>
    </w:pPr>
    <w:rPr>
      <w:sz w:val="24"/>
      <w:szCs w:val="24"/>
    </w:rPr>
  </w:style>
  <w:style w:type="paragraph" w:styleId="BodyTextFirstIndent2">
    <w:name w:val="Body Text First Indent 2"/>
    <w:basedOn w:val="BodyTextIndent"/>
    <w:rsid w:val="00D55C0A"/>
    <w:pPr>
      <w:widowControl/>
      <w:autoSpaceDE/>
      <w:autoSpaceDN/>
      <w:adjustRightInd/>
      <w:spacing w:after="120" w:line="240" w:lineRule="auto"/>
      <w:ind w:firstLine="210"/>
    </w:pPr>
    <w:rPr>
      <w:sz w:val="24"/>
      <w:szCs w:val="24"/>
    </w:rPr>
  </w:style>
  <w:style w:type="paragraph" w:styleId="BodyTextIndent2">
    <w:name w:val="Body Text Indent 2"/>
    <w:basedOn w:val="Normal"/>
    <w:link w:val="BodyTextIndent2Char"/>
    <w:uiPriority w:val="99"/>
    <w:rsid w:val="00D55C0A"/>
    <w:pPr>
      <w:spacing w:after="120" w:line="480" w:lineRule="auto"/>
      <w:ind w:left="360"/>
    </w:pPr>
    <w:rPr>
      <w:szCs w:val="24"/>
    </w:rPr>
  </w:style>
  <w:style w:type="paragraph" w:styleId="Closing">
    <w:name w:val="Closing"/>
    <w:basedOn w:val="Normal"/>
    <w:rsid w:val="00D55C0A"/>
    <w:pPr>
      <w:ind w:left="4320"/>
    </w:pPr>
    <w:rPr>
      <w:szCs w:val="24"/>
    </w:rPr>
  </w:style>
  <w:style w:type="paragraph" w:styleId="Date">
    <w:name w:val="Date"/>
    <w:basedOn w:val="Normal"/>
    <w:next w:val="Normal"/>
    <w:rsid w:val="00D55C0A"/>
    <w:rPr>
      <w:szCs w:val="24"/>
    </w:rPr>
  </w:style>
  <w:style w:type="paragraph" w:styleId="E-mailSignature">
    <w:name w:val="E-mail Signature"/>
    <w:basedOn w:val="Normal"/>
    <w:rsid w:val="00D55C0A"/>
    <w:rPr>
      <w:szCs w:val="24"/>
    </w:rPr>
  </w:style>
  <w:style w:type="paragraph" w:styleId="EnvelopeAddress">
    <w:name w:val="envelope address"/>
    <w:basedOn w:val="Normal"/>
    <w:rsid w:val="00D55C0A"/>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D55C0A"/>
    <w:rPr>
      <w:rFonts w:ascii="Arial" w:hAnsi="Arial" w:cs="Arial"/>
      <w:sz w:val="20"/>
    </w:rPr>
  </w:style>
  <w:style w:type="paragraph" w:styleId="HTMLAddress">
    <w:name w:val="HTML Address"/>
    <w:basedOn w:val="Normal"/>
    <w:rsid w:val="00D55C0A"/>
    <w:rPr>
      <w:i/>
      <w:iCs/>
      <w:szCs w:val="24"/>
    </w:rPr>
  </w:style>
  <w:style w:type="paragraph" w:styleId="HTMLPreformatted">
    <w:name w:val="HTML Preformatted"/>
    <w:basedOn w:val="Normal"/>
    <w:link w:val="HTMLPreformattedChar"/>
    <w:uiPriority w:val="99"/>
    <w:rsid w:val="00D55C0A"/>
    <w:rPr>
      <w:rFonts w:ascii="Courier New" w:hAnsi="Courier New" w:cs="Courier New"/>
      <w:sz w:val="20"/>
    </w:rPr>
  </w:style>
  <w:style w:type="paragraph" w:styleId="Index1">
    <w:name w:val="index 1"/>
    <w:basedOn w:val="Normal"/>
    <w:next w:val="Normal"/>
    <w:autoRedefine/>
    <w:uiPriority w:val="99"/>
    <w:rsid w:val="00D55C0A"/>
    <w:pPr>
      <w:ind w:left="240" w:hanging="240"/>
    </w:pPr>
    <w:rPr>
      <w:szCs w:val="24"/>
    </w:rPr>
  </w:style>
  <w:style w:type="paragraph" w:styleId="List">
    <w:name w:val="List"/>
    <w:basedOn w:val="Normal"/>
    <w:uiPriority w:val="99"/>
    <w:rsid w:val="00D55C0A"/>
    <w:pPr>
      <w:ind w:left="360" w:hanging="360"/>
    </w:pPr>
    <w:rPr>
      <w:szCs w:val="24"/>
    </w:rPr>
  </w:style>
  <w:style w:type="paragraph" w:styleId="List2">
    <w:name w:val="List 2"/>
    <w:basedOn w:val="Normal"/>
    <w:rsid w:val="00D55C0A"/>
    <w:pPr>
      <w:ind w:left="720" w:hanging="360"/>
    </w:pPr>
    <w:rPr>
      <w:szCs w:val="24"/>
    </w:rPr>
  </w:style>
  <w:style w:type="paragraph" w:styleId="List3">
    <w:name w:val="List 3"/>
    <w:basedOn w:val="Normal"/>
    <w:rsid w:val="00D55C0A"/>
    <w:pPr>
      <w:ind w:left="1080" w:hanging="360"/>
    </w:pPr>
    <w:rPr>
      <w:szCs w:val="24"/>
    </w:rPr>
  </w:style>
  <w:style w:type="paragraph" w:styleId="List4">
    <w:name w:val="List 4"/>
    <w:basedOn w:val="Normal"/>
    <w:rsid w:val="00D55C0A"/>
    <w:pPr>
      <w:ind w:left="1440" w:hanging="360"/>
    </w:pPr>
    <w:rPr>
      <w:szCs w:val="24"/>
    </w:rPr>
  </w:style>
  <w:style w:type="paragraph" w:styleId="List5">
    <w:name w:val="List 5"/>
    <w:basedOn w:val="Normal"/>
    <w:rsid w:val="00D55C0A"/>
    <w:pPr>
      <w:ind w:left="1800" w:hanging="360"/>
    </w:pPr>
    <w:rPr>
      <w:szCs w:val="24"/>
    </w:rPr>
  </w:style>
  <w:style w:type="paragraph" w:styleId="ListBullet3">
    <w:name w:val="List Bullet 3"/>
    <w:basedOn w:val="Normal"/>
    <w:uiPriority w:val="99"/>
    <w:rsid w:val="00D55C0A"/>
    <w:pPr>
      <w:tabs>
        <w:tab w:val="num" w:pos="1080"/>
      </w:tabs>
      <w:ind w:left="1080" w:hanging="360"/>
    </w:pPr>
    <w:rPr>
      <w:szCs w:val="24"/>
    </w:rPr>
  </w:style>
  <w:style w:type="paragraph" w:styleId="ListBullet4">
    <w:name w:val="List Bullet 4"/>
    <w:basedOn w:val="Normal"/>
    <w:uiPriority w:val="99"/>
    <w:rsid w:val="00D55C0A"/>
    <w:pPr>
      <w:tabs>
        <w:tab w:val="num" w:pos="1440"/>
      </w:tabs>
      <w:ind w:left="1440" w:hanging="360"/>
    </w:pPr>
    <w:rPr>
      <w:szCs w:val="24"/>
    </w:rPr>
  </w:style>
  <w:style w:type="paragraph" w:styleId="ListBullet5">
    <w:name w:val="List Bullet 5"/>
    <w:basedOn w:val="Normal"/>
    <w:uiPriority w:val="99"/>
    <w:rsid w:val="00D55C0A"/>
    <w:pPr>
      <w:tabs>
        <w:tab w:val="num" w:pos="1800"/>
      </w:tabs>
      <w:ind w:left="1800" w:hanging="360"/>
    </w:pPr>
    <w:rPr>
      <w:szCs w:val="24"/>
    </w:rPr>
  </w:style>
  <w:style w:type="paragraph" w:styleId="ListContinue">
    <w:name w:val="List Continue"/>
    <w:basedOn w:val="Normal"/>
    <w:rsid w:val="00D55C0A"/>
    <w:pPr>
      <w:spacing w:after="120"/>
      <w:ind w:left="360"/>
    </w:pPr>
    <w:rPr>
      <w:szCs w:val="24"/>
    </w:rPr>
  </w:style>
  <w:style w:type="paragraph" w:styleId="ListContinue2">
    <w:name w:val="List Continue 2"/>
    <w:basedOn w:val="Normal"/>
    <w:rsid w:val="00D55C0A"/>
    <w:pPr>
      <w:spacing w:after="120"/>
      <w:ind w:left="720"/>
    </w:pPr>
    <w:rPr>
      <w:szCs w:val="24"/>
    </w:rPr>
  </w:style>
  <w:style w:type="paragraph" w:styleId="ListContinue3">
    <w:name w:val="List Continue 3"/>
    <w:basedOn w:val="Normal"/>
    <w:rsid w:val="00D55C0A"/>
    <w:pPr>
      <w:spacing w:after="120"/>
      <w:ind w:left="1080"/>
    </w:pPr>
    <w:rPr>
      <w:szCs w:val="24"/>
    </w:rPr>
  </w:style>
  <w:style w:type="paragraph" w:styleId="ListContinue4">
    <w:name w:val="List Continue 4"/>
    <w:basedOn w:val="Normal"/>
    <w:rsid w:val="00D55C0A"/>
    <w:pPr>
      <w:spacing w:after="120"/>
      <w:ind w:left="1440"/>
    </w:pPr>
    <w:rPr>
      <w:szCs w:val="24"/>
    </w:rPr>
  </w:style>
  <w:style w:type="paragraph" w:styleId="ListContinue5">
    <w:name w:val="List Continue 5"/>
    <w:basedOn w:val="Normal"/>
    <w:rsid w:val="00D55C0A"/>
    <w:pPr>
      <w:spacing w:after="120"/>
      <w:ind w:left="1800"/>
    </w:pPr>
    <w:rPr>
      <w:szCs w:val="24"/>
    </w:rPr>
  </w:style>
  <w:style w:type="paragraph" w:styleId="ListNumber">
    <w:name w:val="List Number"/>
    <w:basedOn w:val="Normal"/>
    <w:rsid w:val="00D55C0A"/>
    <w:pPr>
      <w:tabs>
        <w:tab w:val="num" w:pos="360"/>
      </w:tabs>
      <w:ind w:left="360" w:hanging="360"/>
    </w:pPr>
    <w:rPr>
      <w:szCs w:val="24"/>
    </w:rPr>
  </w:style>
  <w:style w:type="paragraph" w:styleId="ListNumber2">
    <w:name w:val="List Number 2"/>
    <w:basedOn w:val="Normal"/>
    <w:rsid w:val="00D55C0A"/>
    <w:pPr>
      <w:tabs>
        <w:tab w:val="num" w:pos="720"/>
      </w:tabs>
      <w:ind w:left="720" w:hanging="360"/>
    </w:pPr>
    <w:rPr>
      <w:szCs w:val="24"/>
    </w:rPr>
  </w:style>
  <w:style w:type="paragraph" w:styleId="ListNumber3">
    <w:name w:val="List Number 3"/>
    <w:basedOn w:val="Normal"/>
    <w:uiPriority w:val="99"/>
    <w:rsid w:val="00D55C0A"/>
    <w:pPr>
      <w:tabs>
        <w:tab w:val="num" w:pos="1080"/>
      </w:tabs>
      <w:ind w:left="1080" w:hanging="360"/>
    </w:pPr>
    <w:rPr>
      <w:szCs w:val="24"/>
    </w:rPr>
  </w:style>
  <w:style w:type="paragraph" w:styleId="ListNumber4">
    <w:name w:val="List Number 4"/>
    <w:basedOn w:val="Normal"/>
    <w:rsid w:val="00D55C0A"/>
    <w:pPr>
      <w:tabs>
        <w:tab w:val="num" w:pos="1440"/>
      </w:tabs>
      <w:ind w:left="1440" w:hanging="360"/>
    </w:pPr>
    <w:rPr>
      <w:szCs w:val="24"/>
    </w:rPr>
  </w:style>
  <w:style w:type="paragraph" w:styleId="ListNumber5">
    <w:name w:val="List Number 5"/>
    <w:basedOn w:val="Normal"/>
    <w:rsid w:val="00D55C0A"/>
    <w:pPr>
      <w:tabs>
        <w:tab w:val="num" w:pos="1800"/>
      </w:tabs>
      <w:ind w:left="1800" w:hanging="360"/>
    </w:pPr>
    <w:rPr>
      <w:szCs w:val="24"/>
    </w:rPr>
  </w:style>
  <w:style w:type="paragraph" w:styleId="MessageHeader">
    <w:name w:val="Message Header"/>
    <w:basedOn w:val="Normal"/>
    <w:rsid w:val="00D55C0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D55C0A"/>
    <w:rPr>
      <w:szCs w:val="24"/>
    </w:rPr>
  </w:style>
  <w:style w:type="paragraph" w:styleId="NormalIndent">
    <w:name w:val="Normal Indent"/>
    <w:basedOn w:val="Normal"/>
    <w:rsid w:val="00D55C0A"/>
    <w:pPr>
      <w:ind w:left="720"/>
    </w:pPr>
    <w:rPr>
      <w:szCs w:val="24"/>
    </w:rPr>
  </w:style>
  <w:style w:type="paragraph" w:styleId="NoteHeading">
    <w:name w:val="Note Heading"/>
    <w:basedOn w:val="Normal"/>
    <w:next w:val="Normal"/>
    <w:rsid w:val="00D55C0A"/>
    <w:rPr>
      <w:szCs w:val="24"/>
    </w:rPr>
  </w:style>
  <w:style w:type="paragraph" w:styleId="PlainText">
    <w:name w:val="Plain Text"/>
    <w:basedOn w:val="Normal"/>
    <w:link w:val="PlainTextChar"/>
    <w:uiPriority w:val="99"/>
    <w:rsid w:val="00D55C0A"/>
    <w:rPr>
      <w:rFonts w:ascii="Courier New" w:hAnsi="Courier New" w:cs="Courier New"/>
      <w:sz w:val="20"/>
    </w:rPr>
  </w:style>
  <w:style w:type="paragraph" w:styleId="Salutation">
    <w:name w:val="Salutation"/>
    <w:basedOn w:val="Normal"/>
    <w:next w:val="Normal"/>
    <w:rsid w:val="00D55C0A"/>
    <w:rPr>
      <w:szCs w:val="24"/>
    </w:rPr>
  </w:style>
  <w:style w:type="paragraph" w:styleId="Signature">
    <w:name w:val="Signature"/>
    <w:basedOn w:val="Normal"/>
    <w:rsid w:val="00D55C0A"/>
    <w:pPr>
      <w:ind w:left="4320"/>
    </w:pPr>
    <w:rPr>
      <w:szCs w:val="24"/>
    </w:rPr>
  </w:style>
  <w:style w:type="paragraph" w:styleId="Subtitle">
    <w:name w:val="Subtitle"/>
    <w:basedOn w:val="Normal"/>
    <w:link w:val="SubtitleChar"/>
    <w:uiPriority w:val="99"/>
    <w:qFormat/>
    <w:rsid w:val="00D55C0A"/>
    <w:pPr>
      <w:spacing w:after="60"/>
      <w:jc w:val="center"/>
      <w:outlineLvl w:val="1"/>
    </w:pPr>
    <w:rPr>
      <w:rFonts w:ascii="Arial" w:hAnsi="Arial" w:cs="Arial"/>
      <w:szCs w:val="24"/>
    </w:rPr>
  </w:style>
  <w:style w:type="paragraph" w:styleId="CommentText">
    <w:name w:val="annotation text"/>
    <w:basedOn w:val="Normal"/>
    <w:link w:val="CommentTextChar"/>
    <w:uiPriority w:val="99"/>
    <w:rsid w:val="00E33C05"/>
    <w:rPr>
      <w:sz w:val="20"/>
    </w:rPr>
  </w:style>
  <w:style w:type="paragraph" w:styleId="CommentSubject">
    <w:name w:val="annotation subject"/>
    <w:basedOn w:val="CommentText"/>
    <w:next w:val="CommentText"/>
    <w:link w:val="CommentSubjectChar"/>
    <w:uiPriority w:val="99"/>
    <w:rsid w:val="00E33C05"/>
    <w:rPr>
      <w:b/>
      <w:bCs/>
    </w:rPr>
  </w:style>
  <w:style w:type="paragraph" w:styleId="EndnoteText">
    <w:name w:val="endnote text"/>
    <w:basedOn w:val="Normal"/>
    <w:link w:val="EndnoteTextChar"/>
    <w:uiPriority w:val="99"/>
    <w:rsid w:val="00E33C05"/>
    <w:rPr>
      <w:sz w:val="20"/>
    </w:rPr>
  </w:style>
  <w:style w:type="paragraph" w:styleId="FootnoteText">
    <w:name w:val="footnote text"/>
    <w:aliases w:val="97"/>
    <w:basedOn w:val="Normal"/>
    <w:link w:val="FootnoteTextChar"/>
    <w:uiPriority w:val="99"/>
    <w:rsid w:val="00E33C05"/>
    <w:rPr>
      <w:sz w:val="20"/>
    </w:rPr>
  </w:style>
  <w:style w:type="paragraph" w:styleId="Index2">
    <w:name w:val="index 2"/>
    <w:basedOn w:val="Normal"/>
    <w:next w:val="Normal"/>
    <w:autoRedefine/>
    <w:uiPriority w:val="99"/>
    <w:rsid w:val="00E33C05"/>
    <w:pPr>
      <w:ind w:left="480" w:hanging="240"/>
    </w:pPr>
    <w:rPr>
      <w:szCs w:val="24"/>
    </w:rPr>
  </w:style>
  <w:style w:type="paragraph" w:styleId="Index3">
    <w:name w:val="index 3"/>
    <w:basedOn w:val="Normal"/>
    <w:next w:val="Normal"/>
    <w:autoRedefine/>
    <w:uiPriority w:val="99"/>
    <w:rsid w:val="00E33C05"/>
    <w:pPr>
      <w:ind w:left="720" w:hanging="240"/>
    </w:pPr>
    <w:rPr>
      <w:szCs w:val="24"/>
    </w:rPr>
  </w:style>
  <w:style w:type="paragraph" w:styleId="Index4">
    <w:name w:val="index 4"/>
    <w:basedOn w:val="Normal"/>
    <w:next w:val="Normal"/>
    <w:autoRedefine/>
    <w:uiPriority w:val="99"/>
    <w:rsid w:val="00E33C05"/>
    <w:pPr>
      <w:ind w:left="960" w:hanging="240"/>
    </w:pPr>
    <w:rPr>
      <w:szCs w:val="24"/>
    </w:rPr>
  </w:style>
  <w:style w:type="paragraph" w:styleId="Index5">
    <w:name w:val="index 5"/>
    <w:basedOn w:val="Normal"/>
    <w:next w:val="Normal"/>
    <w:autoRedefine/>
    <w:uiPriority w:val="99"/>
    <w:rsid w:val="00E33C05"/>
    <w:pPr>
      <w:ind w:left="1200" w:hanging="240"/>
    </w:pPr>
    <w:rPr>
      <w:szCs w:val="24"/>
    </w:rPr>
  </w:style>
  <w:style w:type="paragraph" w:styleId="Index6">
    <w:name w:val="index 6"/>
    <w:basedOn w:val="Normal"/>
    <w:next w:val="Normal"/>
    <w:autoRedefine/>
    <w:uiPriority w:val="99"/>
    <w:rsid w:val="00E33C05"/>
    <w:pPr>
      <w:ind w:left="1440" w:hanging="240"/>
    </w:pPr>
    <w:rPr>
      <w:szCs w:val="24"/>
    </w:rPr>
  </w:style>
  <w:style w:type="paragraph" w:styleId="Index7">
    <w:name w:val="index 7"/>
    <w:basedOn w:val="Normal"/>
    <w:next w:val="Normal"/>
    <w:autoRedefine/>
    <w:uiPriority w:val="99"/>
    <w:rsid w:val="00E33C05"/>
    <w:pPr>
      <w:ind w:left="1680" w:hanging="240"/>
    </w:pPr>
    <w:rPr>
      <w:szCs w:val="24"/>
    </w:rPr>
  </w:style>
  <w:style w:type="paragraph" w:styleId="Index8">
    <w:name w:val="index 8"/>
    <w:basedOn w:val="Normal"/>
    <w:next w:val="Normal"/>
    <w:autoRedefine/>
    <w:semiHidden/>
    <w:rsid w:val="00E33C05"/>
    <w:pPr>
      <w:ind w:left="1920" w:hanging="240"/>
    </w:pPr>
    <w:rPr>
      <w:szCs w:val="24"/>
    </w:rPr>
  </w:style>
  <w:style w:type="paragraph" w:styleId="Index9">
    <w:name w:val="index 9"/>
    <w:basedOn w:val="Normal"/>
    <w:next w:val="Normal"/>
    <w:autoRedefine/>
    <w:semiHidden/>
    <w:rsid w:val="00E33C05"/>
    <w:pPr>
      <w:ind w:left="2160" w:hanging="240"/>
    </w:pPr>
    <w:rPr>
      <w:szCs w:val="24"/>
    </w:rPr>
  </w:style>
  <w:style w:type="paragraph" w:styleId="IndexHeading">
    <w:name w:val="index heading"/>
    <w:basedOn w:val="Normal"/>
    <w:next w:val="Index1"/>
    <w:uiPriority w:val="99"/>
    <w:rsid w:val="00E33C05"/>
    <w:rPr>
      <w:rFonts w:ascii="Arial" w:hAnsi="Arial" w:cs="Arial"/>
      <w:b/>
      <w:bCs/>
      <w:szCs w:val="24"/>
    </w:rPr>
  </w:style>
  <w:style w:type="paragraph" w:styleId="MacroText">
    <w:name w:val="macro"/>
    <w:semiHidden/>
    <w:rsid w:val="00E33C0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E33C05"/>
    <w:pPr>
      <w:ind w:left="240" w:hanging="240"/>
    </w:pPr>
    <w:rPr>
      <w:szCs w:val="24"/>
    </w:rPr>
  </w:style>
  <w:style w:type="paragraph" w:styleId="TOAHeading">
    <w:name w:val="toa heading"/>
    <w:basedOn w:val="Normal"/>
    <w:next w:val="Normal"/>
    <w:rsid w:val="00E33C05"/>
    <w:pPr>
      <w:spacing w:before="120"/>
    </w:pPr>
    <w:rPr>
      <w:rFonts w:ascii="Arial" w:hAnsi="Arial" w:cs="Arial"/>
      <w:b/>
      <w:bCs/>
      <w:szCs w:val="24"/>
    </w:rPr>
  </w:style>
  <w:style w:type="paragraph" w:customStyle="1" w:styleId="TableText">
    <w:name w:val="Table Text"/>
    <w:basedOn w:val="Normal"/>
    <w:rsid w:val="009B748E"/>
    <w:pPr>
      <w:widowControl w:val="0"/>
      <w:spacing w:before="60" w:after="60"/>
    </w:pPr>
    <w:rPr>
      <w:rFonts w:ascii="Times" w:hAnsi="Times"/>
      <w:sz w:val="20"/>
    </w:rPr>
  </w:style>
  <w:style w:type="paragraph" w:customStyle="1" w:styleId="TOCTitle">
    <w:name w:val="TOC Title"/>
    <w:basedOn w:val="Normal"/>
    <w:rsid w:val="00272EFA"/>
    <w:pPr>
      <w:keepNext/>
      <w:keepLines/>
      <w:spacing w:before="240" w:after="240"/>
      <w:jc w:val="center"/>
    </w:pPr>
    <w:rPr>
      <w:szCs w:val="24"/>
    </w:rPr>
  </w:style>
  <w:style w:type="table" w:styleId="TableGrid">
    <w:name w:val="Table Grid"/>
    <w:basedOn w:val="TableNormal"/>
    <w:uiPriority w:val="99"/>
    <w:rsid w:val="00287A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t">
    <w:name w:val="Reqt"/>
    <w:basedOn w:val="Normal"/>
    <w:rsid w:val="005F2A52"/>
    <w:pPr>
      <w:tabs>
        <w:tab w:val="left" w:pos="3126"/>
        <w:tab w:val="left" w:pos="4657"/>
        <w:tab w:val="left" w:pos="9441"/>
      </w:tabs>
      <w:spacing w:after="200"/>
      <w:ind w:left="1022" w:hanging="1022"/>
    </w:pPr>
    <w:rPr>
      <w:color w:val="000000"/>
    </w:rPr>
  </w:style>
  <w:style w:type="paragraph" w:customStyle="1" w:styleId="Default">
    <w:name w:val="Default"/>
    <w:rsid w:val="003D300A"/>
    <w:pPr>
      <w:autoSpaceDE w:val="0"/>
      <w:autoSpaceDN w:val="0"/>
      <w:adjustRightInd w:val="0"/>
    </w:pPr>
    <w:rPr>
      <w:color w:val="000000"/>
      <w:sz w:val="24"/>
      <w:szCs w:val="24"/>
    </w:rPr>
  </w:style>
  <w:style w:type="paragraph" w:styleId="ListParagraph">
    <w:name w:val="List Paragraph"/>
    <w:basedOn w:val="Normal"/>
    <w:uiPriority w:val="34"/>
    <w:qFormat/>
    <w:rsid w:val="001838CE"/>
    <w:pPr>
      <w:ind w:left="720"/>
      <w:contextualSpacing/>
    </w:pPr>
  </w:style>
  <w:style w:type="character" w:customStyle="1" w:styleId="Heading1Char">
    <w:name w:val="Heading 1 Char"/>
    <w:basedOn w:val="DefaultParagraphFont"/>
    <w:link w:val="Heading1"/>
    <w:uiPriority w:val="99"/>
    <w:rsid w:val="0092322A"/>
    <w:rPr>
      <w:b/>
      <w:sz w:val="24"/>
    </w:rPr>
  </w:style>
  <w:style w:type="character" w:customStyle="1" w:styleId="Heading2Char">
    <w:name w:val="Heading 2 Char"/>
    <w:basedOn w:val="DefaultParagraphFont"/>
    <w:link w:val="Heading2"/>
    <w:uiPriority w:val="99"/>
    <w:rsid w:val="00344DF7"/>
    <w:rPr>
      <w:rFonts w:cs="Arial"/>
      <w:b/>
      <w:i/>
      <w:sz w:val="24"/>
    </w:rPr>
  </w:style>
  <w:style w:type="character" w:customStyle="1" w:styleId="Heading3Char">
    <w:name w:val="Heading 3 Char"/>
    <w:basedOn w:val="DefaultParagraphFont"/>
    <w:link w:val="Heading3"/>
    <w:uiPriority w:val="99"/>
    <w:rsid w:val="00A63683"/>
    <w:rPr>
      <w:b/>
      <w:sz w:val="24"/>
      <w:szCs w:val="24"/>
    </w:rPr>
  </w:style>
  <w:style w:type="character" w:customStyle="1" w:styleId="Heading4Char">
    <w:name w:val="Heading 4 Char"/>
    <w:basedOn w:val="DefaultParagraphFont"/>
    <w:link w:val="Heading4"/>
    <w:uiPriority w:val="99"/>
    <w:rsid w:val="00211E9C"/>
    <w:rPr>
      <w:b/>
      <w:sz w:val="24"/>
    </w:rPr>
  </w:style>
  <w:style w:type="character" w:customStyle="1" w:styleId="Heading5Char">
    <w:name w:val="Heading 5 Char"/>
    <w:basedOn w:val="DefaultParagraphFont"/>
    <w:link w:val="Heading5"/>
    <w:uiPriority w:val="99"/>
    <w:rsid w:val="00A63683"/>
    <w:rPr>
      <w:sz w:val="24"/>
    </w:rPr>
  </w:style>
  <w:style w:type="character" w:customStyle="1" w:styleId="Heading6Char">
    <w:name w:val="Heading 6 Char"/>
    <w:basedOn w:val="DefaultParagraphFont"/>
    <w:link w:val="Heading6"/>
    <w:uiPriority w:val="99"/>
    <w:rsid w:val="00A63683"/>
    <w:rPr>
      <w:rFonts w:ascii="Times" w:hAnsi="Times"/>
      <w:sz w:val="22"/>
    </w:rPr>
  </w:style>
  <w:style w:type="character" w:customStyle="1" w:styleId="Heading7Char">
    <w:name w:val="Heading 7 Char"/>
    <w:basedOn w:val="DefaultParagraphFont"/>
    <w:link w:val="Heading7"/>
    <w:uiPriority w:val="99"/>
    <w:rsid w:val="00A63683"/>
    <w:rPr>
      <w:rFonts w:ascii="Times" w:hAnsi="Times"/>
      <w:sz w:val="24"/>
    </w:rPr>
  </w:style>
  <w:style w:type="character" w:customStyle="1" w:styleId="Heading8Char">
    <w:name w:val="Heading 8 Char"/>
    <w:basedOn w:val="DefaultParagraphFont"/>
    <w:link w:val="Heading8"/>
    <w:uiPriority w:val="99"/>
    <w:rsid w:val="00A63683"/>
    <w:rPr>
      <w:rFonts w:ascii="Times" w:hAnsi="Times"/>
      <w:i/>
      <w:sz w:val="24"/>
    </w:rPr>
  </w:style>
  <w:style w:type="character" w:customStyle="1" w:styleId="Heading9Char">
    <w:name w:val="Heading 9 Char"/>
    <w:basedOn w:val="DefaultParagraphFont"/>
    <w:link w:val="Heading9"/>
    <w:uiPriority w:val="99"/>
    <w:rsid w:val="00A63683"/>
    <w:rPr>
      <w:b/>
      <w:sz w:val="24"/>
    </w:rPr>
  </w:style>
  <w:style w:type="character" w:customStyle="1" w:styleId="FootnoteTextChar">
    <w:name w:val="Footnote Text Char"/>
    <w:aliases w:val="97 Char"/>
    <w:basedOn w:val="DefaultParagraphFont"/>
    <w:link w:val="FootnoteText"/>
    <w:uiPriority w:val="99"/>
    <w:rsid w:val="00A63683"/>
  </w:style>
  <w:style w:type="character" w:styleId="FootnoteReference">
    <w:name w:val="footnote reference"/>
    <w:aliases w:val="96"/>
    <w:basedOn w:val="DefaultParagraphFont"/>
    <w:uiPriority w:val="99"/>
    <w:rsid w:val="00A63683"/>
    <w:rPr>
      <w:vertAlign w:val="superscript"/>
    </w:rPr>
  </w:style>
  <w:style w:type="character" w:customStyle="1" w:styleId="HeaderChar">
    <w:name w:val="Header Char"/>
    <w:basedOn w:val="DefaultParagraphFont"/>
    <w:link w:val="Header"/>
    <w:uiPriority w:val="99"/>
    <w:rsid w:val="00A63683"/>
    <w:rPr>
      <w:sz w:val="24"/>
    </w:rPr>
  </w:style>
  <w:style w:type="character" w:customStyle="1" w:styleId="FooterChar">
    <w:name w:val="Footer Char"/>
    <w:basedOn w:val="DefaultParagraphFont"/>
    <w:link w:val="Footer"/>
    <w:uiPriority w:val="99"/>
    <w:rsid w:val="00A63683"/>
    <w:rPr>
      <w:sz w:val="18"/>
    </w:rPr>
  </w:style>
  <w:style w:type="paragraph" w:customStyle="1" w:styleId="MyTitle">
    <w:name w:val="MyTitle"/>
    <w:basedOn w:val="Title"/>
    <w:uiPriority w:val="99"/>
    <w:rsid w:val="009F06F6"/>
    <w:rPr>
      <w:rFonts w:ascii="Times New Roman" w:hAnsi="Times New Roman"/>
      <w:szCs w:val="24"/>
    </w:rPr>
  </w:style>
  <w:style w:type="paragraph" w:customStyle="1" w:styleId="Body">
    <w:name w:val="Body"/>
    <w:basedOn w:val="Normal"/>
    <w:rsid w:val="009F06F6"/>
    <w:pPr>
      <w:spacing w:after="120"/>
    </w:pPr>
    <w:rPr>
      <w:rFonts w:cs="Arial"/>
      <w:szCs w:val="24"/>
    </w:rPr>
  </w:style>
  <w:style w:type="character" w:customStyle="1" w:styleId="BodyTextChar">
    <w:name w:val="Body Text Char"/>
    <w:aliases w:val="Body Text Char Char Char Char,Body Text Char Char Char1"/>
    <w:basedOn w:val="DefaultParagraphFont"/>
    <w:link w:val="BodyText"/>
    <w:rsid w:val="009F06F6"/>
    <w:rPr>
      <w:sz w:val="22"/>
    </w:rPr>
  </w:style>
  <w:style w:type="character" w:customStyle="1" w:styleId="BodyTextIndentChar">
    <w:name w:val="Body Text Indent Char"/>
    <w:basedOn w:val="DefaultParagraphFont"/>
    <w:link w:val="BodyTextIndent"/>
    <w:uiPriority w:val="99"/>
    <w:rsid w:val="009F06F6"/>
    <w:rPr>
      <w:sz w:val="22"/>
    </w:rPr>
  </w:style>
  <w:style w:type="character" w:styleId="FollowedHyperlink">
    <w:name w:val="FollowedHyperlink"/>
    <w:basedOn w:val="DefaultParagraphFont"/>
    <w:rsid w:val="009F06F6"/>
    <w:rPr>
      <w:color w:val="800080"/>
      <w:u w:val="single"/>
    </w:rPr>
  </w:style>
  <w:style w:type="character" w:customStyle="1" w:styleId="EmailStyle122">
    <w:name w:val="EmailStyle1221"/>
    <w:aliases w:val="EmailStyle1221"/>
    <w:basedOn w:val="DefaultParagraphFont"/>
    <w:personal/>
    <w:rsid w:val="009F06F6"/>
    <w:rPr>
      <w:rFonts w:ascii="Arial" w:hAnsi="Arial" w:cs="Arial"/>
      <w:color w:val="auto"/>
      <w:sz w:val="20"/>
    </w:rPr>
  </w:style>
  <w:style w:type="character" w:customStyle="1" w:styleId="BalloonTextChar">
    <w:name w:val="Balloon Text Char"/>
    <w:basedOn w:val="DefaultParagraphFont"/>
    <w:link w:val="BalloonText"/>
    <w:rsid w:val="009F06F6"/>
    <w:rPr>
      <w:rFonts w:ascii="Lucida Grande" w:hAnsi="Lucida Grande"/>
      <w:sz w:val="18"/>
      <w:szCs w:val="18"/>
    </w:rPr>
  </w:style>
  <w:style w:type="character" w:customStyle="1" w:styleId="EmailStyle124">
    <w:name w:val="EmailStyle1241"/>
    <w:aliases w:val="EmailStyle1241"/>
    <w:basedOn w:val="DefaultParagraphFont"/>
    <w:personal/>
    <w:rsid w:val="009F06F6"/>
    <w:rPr>
      <w:rFonts w:ascii="Arial" w:hAnsi="Arial" w:cs="Arial"/>
      <w:color w:val="auto"/>
      <w:sz w:val="20"/>
    </w:rPr>
  </w:style>
  <w:style w:type="paragraph" w:customStyle="1" w:styleId="FigureTitle">
    <w:name w:val="Figure Title"/>
    <w:basedOn w:val="Normal"/>
    <w:rsid w:val="009F06F6"/>
    <w:pPr>
      <w:spacing w:before="60" w:after="60"/>
      <w:jc w:val="center"/>
    </w:pPr>
    <w:rPr>
      <w:b/>
      <w:szCs w:val="24"/>
    </w:rPr>
  </w:style>
  <w:style w:type="paragraph" w:customStyle="1" w:styleId="TableTitle">
    <w:name w:val="Table Title"/>
    <w:basedOn w:val="FigureTitle"/>
    <w:qFormat/>
    <w:rsid w:val="009F06F6"/>
  </w:style>
  <w:style w:type="paragraph" w:customStyle="1" w:styleId="Tabletext0">
    <w:name w:val="Tabletext"/>
    <w:basedOn w:val="Normal"/>
    <w:rsid w:val="009F06F6"/>
    <w:pPr>
      <w:keepLines/>
      <w:widowControl w:val="0"/>
      <w:spacing w:before="60" w:after="60"/>
    </w:pPr>
    <w:rPr>
      <w:szCs w:val="24"/>
    </w:rPr>
  </w:style>
  <w:style w:type="paragraph" w:customStyle="1" w:styleId="Heading13">
    <w:name w:val="Heading 13"/>
    <w:basedOn w:val="Normal"/>
    <w:rsid w:val="009F06F6"/>
    <w:pPr>
      <w:spacing w:line="240" w:lineRule="exact"/>
    </w:pPr>
    <w:rPr>
      <w:rFonts w:ascii="Courier" w:hAnsi="Courier"/>
      <w:b/>
      <w:szCs w:val="24"/>
      <w:u w:val="single"/>
    </w:rPr>
  </w:style>
  <w:style w:type="character" w:customStyle="1" w:styleId="TitleChar">
    <w:name w:val="Title Char"/>
    <w:basedOn w:val="DefaultParagraphFont"/>
    <w:link w:val="Title"/>
    <w:rsid w:val="009F06F6"/>
    <w:rPr>
      <w:rFonts w:ascii="Helvetica" w:hAnsi="Helvetica"/>
      <w:b/>
      <w:kern w:val="28"/>
      <w:sz w:val="32"/>
    </w:rPr>
  </w:style>
  <w:style w:type="character" w:customStyle="1" w:styleId="BodyText3Char">
    <w:name w:val="Body Text 3 Char"/>
    <w:basedOn w:val="DefaultParagraphFont"/>
    <w:link w:val="BodyText3"/>
    <w:rsid w:val="009F06F6"/>
    <w:rPr>
      <w:sz w:val="24"/>
    </w:rPr>
  </w:style>
  <w:style w:type="character" w:customStyle="1" w:styleId="BodyText2Char">
    <w:name w:val="Body Text 2 Char"/>
    <w:basedOn w:val="DefaultParagraphFont"/>
    <w:link w:val="BodyText2"/>
    <w:uiPriority w:val="99"/>
    <w:rsid w:val="009F06F6"/>
    <w:rPr>
      <w:sz w:val="24"/>
    </w:rPr>
  </w:style>
  <w:style w:type="paragraph" w:customStyle="1" w:styleId="CellBody">
    <w:name w:val="Cell Body"/>
    <w:uiPriority w:val="99"/>
    <w:rsid w:val="009F06F6"/>
    <w:pPr>
      <w:keepNext/>
      <w:keepLines/>
      <w:widowControl w:val="0"/>
      <w:autoSpaceDE w:val="0"/>
      <w:autoSpaceDN w:val="0"/>
      <w:adjustRightInd w:val="0"/>
    </w:pPr>
    <w:rPr>
      <w:sz w:val="24"/>
      <w:szCs w:val="24"/>
    </w:rPr>
  </w:style>
  <w:style w:type="paragraph" w:customStyle="1" w:styleId="TableHeading">
    <w:name w:val="Table Heading"/>
    <w:uiPriority w:val="99"/>
    <w:rsid w:val="009F06F6"/>
    <w:pPr>
      <w:pageBreakBefore/>
      <w:widowControl w:val="0"/>
      <w:autoSpaceDE w:val="0"/>
      <w:autoSpaceDN w:val="0"/>
      <w:adjustRightInd w:val="0"/>
      <w:spacing w:before="120" w:after="120"/>
      <w:jc w:val="center"/>
    </w:pPr>
    <w:rPr>
      <w:b/>
      <w:bCs/>
      <w:sz w:val="24"/>
      <w:szCs w:val="24"/>
    </w:rPr>
  </w:style>
  <w:style w:type="character" w:styleId="CommentReference">
    <w:name w:val="annotation reference"/>
    <w:basedOn w:val="DefaultParagraphFont"/>
    <w:uiPriority w:val="99"/>
    <w:rsid w:val="009F06F6"/>
    <w:rPr>
      <w:rFonts w:cs="Times New Roman"/>
      <w:sz w:val="16"/>
    </w:rPr>
  </w:style>
  <w:style w:type="character" w:customStyle="1" w:styleId="CommentTextChar">
    <w:name w:val="Comment Text Char"/>
    <w:basedOn w:val="DefaultParagraphFont"/>
    <w:link w:val="CommentText"/>
    <w:uiPriority w:val="99"/>
    <w:rsid w:val="009F06F6"/>
  </w:style>
  <w:style w:type="character" w:customStyle="1" w:styleId="CommentSubjectChar">
    <w:name w:val="Comment Subject Char"/>
    <w:basedOn w:val="CommentTextChar"/>
    <w:link w:val="CommentSubject"/>
    <w:uiPriority w:val="99"/>
    <w:rsid w:val="009F06F6"/>
    <w:rPr>
      <w:b/>
      <w:bCs/>
    </w:rPr>
  </w:style>
  <w:style w:type="character" w:customStyle="1" w:styleId="BodyTextFirstIndentChar">
    <w:name w:val="Body Text First Indent Char"/>
    <w:basedOn w:val="BodyTextChar"/>
    <w:link w:val="BodyTextFirstIndent"/>
    <w:uiPriority w:val="99"/>
    <w:rsid w:val="009F06F6"/>
    <w:rPr>
      <w:sz w:val="24"/>
      <w:szCs w:val="24"/>
    </w:rPr>
  </w:style>
  <w:style w:type="paragraph" w:customStyle="1" w:styleId="tblcolheading">
    <w:name w:val="tbl col heading"/>
    <w:basedOn w:val="Normal"/>
    <w:rsid w:val="009F06F6"/>
    <w:pPr>
      <w:suppressAutoHyphens/>
      <w:spacing w:before="40" w:after="40" w:line="240" w:lineRule="atLeast"/>
      <w:jc w:val="center"/>
    </w:pPr>
    <w:rPr>
      <w:rFonts w:ascii="Helvetica" w:hAnsi="Helvetica"/>
      <w:b/>
      <w:szCs w:val="24"/>
      <w:lang w:eastAsia="ar-SA"/>
    </w:rPr>
  </w:style>
  <w:style w:type="paragraph" w:customStyle="1" w:styleId="tbltext">
    <w:name w:val="tbl text"/>
    <w:basedOn w:val="Normal"/>
    <w:rsid w:val="009F06F6"/>
    <w:pPr>
      <w:suppressAutoHyphens/>
      <w:spacing w:before="20" w:after="20" w:line="240" w:lineRule="atLeast"/>
    </w:pPr>
    <w:rPr>
      <w:rFonts w:ascii="Helvetica" w:hAnsi="Helvetica"/>
      <w:szCs w:val="24"/>
      <w:lang w:eastAsia="ar-SA"/>
    </w:rPr>
  </w:style>
  <w:style w:type="character" w:styleId="LineNumber">
    <w:name w:val="line number"/>
    <w:basedOn w:val="DefaultParagraphFont"/>
    <w:uiPriority w:val="99"/>
    <w:rsid w:val="009F06F6"/>
    <w:rPr>
      <w:rFonts w:cs="Times New Roman"/>
      <w:sz w:val="20"/>
    </w:rPr>
  </w:style>
  <w:style w:type="character" w:customStyle="1" w:styleId="FootnoteCharacters">
    <w:name w:val="Footnote Characters"/>
    <w:uiPriority w:val="99"/>
    <w:rsid w:val="009F06F6"/>
  </w:style>
  <w:style w:type="character" w:styleId="Emphasis">
    <w:name w:val="Emphasis"/>
    <w:basedOn w:val="DefaultParagraphFont"/>
    <w:uiPriority w:val="99"/>
    <w:qFormat/>
    <w:rsid w:val="009F06F6"/>
    <w:rPr>
      <w:rFonts w:cs="Times New Roman"/>
      <w:i/>
      <w:iCs/>
    </w:rPr>
  </w:style>
  <w:style w:type="paragraph" w:customStyle="1" w:styleId="Caption1">
    <w:name w:val="Caption1"/>
    <w:basedOn w:val="Normal"/>
    <w:uiPriority w:val="99"/>
    <w:rsid w:val="009F06F6"/>
    <w:pPr>
      <w:suppressLineNumbers/>
      <w:suppressAutoHyphens/>
      <w:spacing w:before="120" w:after="120"/>
    </w:pPr>
    <w:rPr>
      <w:rFonts w:cs="Tahoma"/>
      <w:i/>
      <w:iCs/>
      <w:sz w:val="20"/>
      <w:szCs w:val="24"/>
      <w:lang w:eastAsia="ar-SA"/>
    </w:rPr>
  </w:style>
  <w:style w:type="paragraph" w:customStyle="1" w:styleId="Index">
    <w:name w:val="Index"/>
    <w:basedOn w:val="Normal"/>
    <w:uiPriority w:val="99"/>
    <w:rsid w:val="009F06F6"/>
    <w:pPr>
      <w:suppressLineNumbers/>
      <w:suppressAutoHyphens/>
    </w:pPr>
    <w:rPr>
      <w:rFonts w:cs="Tahoma"/>
      <w:szCs w:val="24"/>
      <w:lang w:eastAsia="ar-SA"/>
    </w:rPr>
  </w:style>
  <w:style w:type="paragraph" w:customStyle="1" w:styleId="Heading">
    <w:name w:val="Heading"/>
    <w:basedOn w:val="Normal"/>
    <w:next w:val="BodyText"/>
    <w:rsid w:val="009F06F6"/>
    <w:pPr>
      <w:keepNext/>
      <w:suppressAutoHyphens/>
      <w:spacing w:before="240" w:after="120"/>
    </w:pPr>
    <w:rPr>
      <w:rFonts w:ascii="Bitstream Vera Sans" w:hAnsi="Bitstream Vera Sans" w:cs="Tahoma"/>
      <w:sz w:val="28"/>
      <w:szCs w:val="28"/>
      <w:lang w:eastAsia="ar-SA"/>
    </w:rPr>
  </w:style>
  <w:style w:type="character" w:customStyle="1" w:styleId="SubtitleChar">
    <w:name w:val="Subtitle Char"/>
    <w:basedOn w:val="DefaultParagraphFont"/>
    <w:link w:val="Subtitle"/>
    <w:uiPriority w:val="99"/>
    <w:rsid w:val="009F06F6"/>
    <w:rPr>
      <w:rFonts w:ascii="Arial" w:hAnsi="Arial" w:cs="Arial"/>
      <w:sz w:val="24"/>
      <w:szCs w:val="24"/>
    </w:rPr>
  </w:style>
  <w:style w:type="paragraph" w:customStyle="1" w:styleId="TitleDate">
    <w:name w:val="Title Date"/>
    <w:basedOn w:val="Normal"/>
    <w:uiPriority w:val="99"/>
    <w:rsid w:val="009F06F6"/>
    <w:pPr>
      <w:widowControl w:val="0"/>
      <w:suppressAutoHyphens/>
      <w:jc w:val="center"/>
    </w:pPr>
    <w:rPr>
      <w:b/>
      <w:sz w:val="36"/>
      <w:szCs w:val="24"/>
      <w:lang w:eastAsia="ar-SA"/>
    </w:rPr>
  </w:style>
  <w:style w:type="paragraph" w:customStyle="1" w:styleId="ColumnTitle">
    <w:name w:val="Column Title"/>
    <w:basedOn w:val="BodyText"/>
    <w:uiPriority w:val="99"/>
    <w:rsid w:val="009F06F6"/>
    <w:pPr>
      <w:keepLines/>
      <w:suppressAutoHyphens/>
      <w:autoSpaceDN/>
      <w:adjustRightInd/>
      <w:spacing w:after="120"/>
      <w:jc w:val="center"/>
    </w:pPr>
    <w:rPr>
      <w:b/>
      <w:i/>
      <w:sz w:val="24"/>
      <w:szCs w:val="24"/>
      <w:lang w:eastAsia="ar-SA"/>
    </w:rPr>
  </w:style>
  <w:style w:type="paragraph" w:customStyle="1" w:styleId="Note">
    <w:name w:val="Note"/>
    <w:basedOn w:val="BodyText"/>
    <w:uiPriority w:val="99"/>
    <w:rsid w:val="009F06F6"/>
    <w:pPr>
      <w:keepNext/>
      <w:keepLines/>
      <w:suppressAutoHyphens/>
      <w:autoSpaceDN/>
      <w:adjustRightInd/>
      <w:spacing w:after="200"/>
      <w:jc w:val="left"/>
    </w:pPr>
    <w:rPr>
      <w:i/>
      <w:sz w:val="24"/>
      <w:szCs w:val="24"/>
      <w:lang w:eastAsia="ar-SA"/>
    </w:rPr>
  </w:style>
  <w:style w:type="character" w:customStyle="1" w:styleId="EndnoteTextChar">
    <w:name w:val="Endnote Text Char"/>
    <w:basedOn w:val="DefaultParagraphFont"/>
    <w:link w:val="EndnoteText"/>
    <w:uiPriority w:val="99"/>
    <w:rsid w:val="009F06F6"/>
  </w:style>
  <w:style w:type="paragraph" w:customStyle="1" w:styleId="Appendix">
    <w:name w:val="Appendix"/>
    <w:basedOn w:val="Normal"/>
    <w:next w:val="BodyText"/>
    <w:uiPriority w:val="99"/>
    <w:rsid w:val="009F06F6"/>
    <w:pPr>
      <w:suppressAutoHyphens/>
      <w:spacing w:before="240"/>
    </w:pPr>
    <w:rPr>
      <w:b/>
      <w:szCs w:val="24"/>
      <w:lang w:eastAsia="ar-SA"/>
    </w:rPr>
  </w:style>
  <w:style w:type="paragraph" w:customStyle="1" w:styleId="heading1rule">
    <w:name w:val="heading 1 rule"/>
    <w:basedOn w:val="Normal"/>
    <w:next w:val="Normal"/>
    <w:uiPriority w:val="99"/>
    <w:rsid w:val="009F06F6"/>
    <w:pPr>
      <w:pBdr>
        <w:bottom w:val="single" w:sz="2" w:space="0" w:color="000000"/>
      </w:pBdr>
      <w:suppressAutoHyphens/>
      <w:spacing w:before="70" w:after="360" w:line="40" w:lineRule="atLeast"/>
      <w:jc w:val="right"/>
    </w:pPr>
    <w:rPr>
      <w:rFonts w:ascii="Helvetica" w:hAnsi="Helvetica"/>
      <w:b/>
      <w:sz w:val="8"/>
      <w:szCs w:val="24"/>
      <w:lang w:eastAsia="ar-SA"/>
    </w:rPr>
  </w:style>
  <w:style w:type="paragraph" w:customStyle="1" w:styleId="logo">
    <w:name w:val="logo"/>
    <w:basedOn w:val="Normal"/>
    <w:uiPriority w:val="99"/>
    <w:rsid w:val="009F06F6"/>
    <w:pPr>
      <w:suppressAutoHyphens/>
      <w:spacing w:line="360" w:lineRule="atLeast"/>
    </w:pPr>
    <w:rPr>
      <w:rFonts w:ascii="Helvetica" w:hAnsi="Helvetica"/>
      <w:szCs w:val="24"/>
      <w:lang w:eastAsia="ar-SA"/>
    </w:rPr>
  </w:style>
  <w:style w:type="paragraph" w:customStyle="1" w:styleId="compname">
    <w:name w:val="comp name"/>
    <w:basedOn w:val="logo"/>
    <w:uiPriority w:val="99"/>
    <w:rsid w:val="009F06F6"/>
    <w:pPr>
      <w:jc w:val="center"/>
    </w:pPr>
    <w:rPr>
      <w:sz w:val="28"/>
    </w:rPr>
  </w:style>
  <w:style w:type="paragraph" w:customStyle="1" w:styleId="signaturerule">
    <w:name w:val="signature rule"/>
    <w:basedOn w:val="Normal"/>
    <w:next w:val="Normal"/>
    <w:uiPriority w:val="99"/>
    <w:rsid w:val="009F06F6"/>
    <w:pPr>
      <w:pBdr>
        <w:bottom w:val="single" w:sz="2" w:space="0" w:color="000000"/>
      </w:pBdr>
      <w:suppressAutoHyphens/>
      <w:spacing w:before="120" w:after="40" w:line="280" w:lineRule="atLeast"/>
      <w:ind w:left="1440" w:right="1440"/>
      <w:jc w:val="right"/>
    </w:pPr>
    <w:rPr>
      <w:szCs w:val="24"/>
      <w:lang w:eastAsia="ar-SA"/>
    </w:rPr>
  </w:style>
  <w:style w:type="paragraph" w:customStyle="1" w:styleId="HAIS">
    <w:name w:val="HAIS"/>
    <w:basedOn w:val="Normal"/>
    <w:uiPriority w:val="99"/>
    <w:rsid w:val="009F06F6"/>
    <w:pPr>
      <w:suppressAutoHyphens/>
      <w:spacing w:line="240" w:lineRule="atLeast"/>
      <w:jc w:val="center"/>
    </w:pPr>
    <w:rPr>
      <w:szCs w:val="24"/>
      <w:lang w:eastAsia="ar-SA"/>
    </w:rPr>
  </w:style>
  <w:style w:type="paragraph" w:customStyle="1" w:styleId="Rqmts">
    <w:name w:val="Rqmts"/>
    <w:basedOn w:val="Normal"/>
    <w:uiPriority w:val="99"/>
    <w:rsid w:val="009F06F6"/>
    <w:pPr>
      <w:keepLines/>
      <w:suppressAutoHyphens/>
      <w:spacing w:before="160"/>
      <w:ind w:left="1800" w:hanging="1620"/>
    </w:pPr>
    <w:rPr>
      <w:szCs w:val="24"/>
      <w:lang w:eastAsia="ar-SA"/>
    </w:rPr>
  </w:style>
  <w:style w:type="paragraph" w:customStyle="1" w:styleId="textabove">
    <w:name w:val="text above"/>
    <w:basedOn w:val="Normal"/>
    <w:next w:val="signaturerule"/>
    <w:uiPriority w:val="99"/>
    <w:rsid w:val="009F06F6"/>
    <w:pPr>
      <w:suppressAutoHyphens/>
      <w:spacing w:after="70" w:line="280" w:lineRule="atLeast"/>
      <w:ind w:left="1440"/>
      <w:jc w:val="both"/>
    </w:pPr>
    <w:rPr>
      <w:b/>
      <w:szCs w:val="24"/>
      <w:lang w:eastAsia="ar-SA"/>
    </w:rPr>
  </w:style>
  <w:style w:type="paragraph" w:customStyle="1" w:styleId="textbelow">
    <w:name w:val="text below"/>
    <w:basedOn w:val="textabove"/>
    <w:next w:val="textabove"/>
    <w:uiPriority w:val="99"/>
    <w:rsid w:val="009F06F6"/>
    <w:pPr>
      <w:tabs>
        <w:tab w:val="right" w:pos="7200"/>
      </w:tabs>
      <w:spacing w:after="1080"/>
    </w:pPr>
    <w:rPr>
      <w:b w:val="0"/>
    </w:rPr>
  </w:style>
  <w:style w:type="paragraph" w:customStyle="1" w:styleId="GSFC">
    <w:name w:val="GSFC"/>
    <w:basedOn w:val="Normal"/>
    <w:uiPriority w:val="99"/>
    <w:rsid w:val="009F06F6"/>
    <w:pPr>
      <w:suppressAutoHyphens/>
      <w:spacing w:line="240" w:lineRule="atLeast"/>
      <w:jc w:val="center"/>
    </w:pPr>
    <w:rPr>
      <w:szCs w:val="24"/>
      <w:lang w:eastAsia="ar-SA"/>
    </w:rPr>
  </w:style>
  <w:style w:type="paragraph" w:customStyle="1" w:styleId="NOCHANGEBAR">
    <w:name w:val="NO CHANGE BAR"/>
    <w:basedOn w:val="Normal"/>
    <w:uiPriority w:val="99"/>
    <w:rsid w:val="009F06F6"/>
    <w:pPr>
      <w:suppressAutoHyphens/>
      <w:ind w:left="9440" w:right="-800"/>
    </w:pPr>
    <w:rPr>
      <w:szCs w:val="24"/>
      <w:lang w:eastAsia="ar-SA"/>
    </w:rPr>
  </w:style>
  <w:style w:type="paragraph" w:customStyle="1" w:styleId="copyright">
    <w:name w:val="copyright"/>
    <w:basedOn w:val="Normal"/>
    <w:uiPriority w:val="99"/>
    <w:rsid w:val="009F06F6"/>
    <w:pPr>
      <w:pageBreakBefore/>
      <w:suppressAutoHyphens/>
      <w:spacing w:before="6400" w:line="280" w:lineRule="atLeast"/>
      <w:jc w:val="center"/>
    </w:pPr>
    <w:rPr>
      <w:szCs w:val="24"/>
      <w:lang w:eastAsia="ar-SA"/>
    </w:rPr>
  </w:style>
  <w:style w:type="paragraph" w:customStyle="1" w:styleId="no-style">
    <w:name w:val="no-style"/>
    <w:basedOn w:val="Normal"/>
    <w:uiPriority w:val="99"/>
    <w:rsid w:val="009F06F6"/>
    <w:pPr>
      <w:suppressAutoHyphens/>
      <w:jc w:val="both"/>
    </w:pPr>
    <w:rPr>
      <w:szCs w:val="24"/>
      <w:lang w:eastAsia="ar-SA"/>
    </w:rPr>
  </w:style>
  <w:style w:type="paragraph" w:customStyle="1" w:styleId="FileID">
    <w:name w:val="File ID"/>
    <w:basedOn w:val="Footer"/>
    <w:uiPriority w:val="99"/>
    <w:rsid w:val="009F06F6"/>
    <w:pPr>
      <w:tabs>
        <w:tab w:val="center" w:pos="4680"/>
        <w:tab w:val="right" w:pos="9360"/>
      </w:tabs>
      <w:suppressAutoHyphens/>
    </w:pPr>
    <w:rPr>
      <w:rFonts w:ascii="Helvetica" w:hAnsi="Helvetica"/>
      <w:sz w:val="24"/>
      <w:szCs w:val="24"/>
      <w:lang w:eastAsia="ar-SA"/>
    </w:rPr>
  </w:style>
  <w:style w:type="paragraph" w:customStyle="1" w:styleId="changebar">
    <w:name w:val="change bar"/>
    <w:basedOn w:val="Normal"/>
    <w:uiPriority w:val="99"/>
    <w:rsid w:val="009F06F6"/>
    <w:pPr>
      <w:pBdr>
        <w:left w:val="single" w:sz="2" w:space="0" w:color="000000"/>
      </w:pBdr>
      <w:suppressAutoHyphens/>
      <w:spacing w:after="40" w:line="240" w:lineRule="exact"/>
      <w:ind w:left="9720"/>
      <w:jc w:val="both"/>
    </w:pPr>
    <w:rPr>
      <w:sz w:val="18"/>
      <w:szCs w:val="24"/>
      <w:lang w:eastAsia="ar-SA"/>
    </w:rPr>
  </w:style>
  <w:style w:type="paragraph" w:customStyle="1" w:styleId="changebarholder">
    <w:name w:val="change bar holder"/>
    <w:basedOn w:val="changebar"/>
    <w:uiPriority w:val="99"/>
    <w:rsid w:val="009F06F6"/>
    <w:pPr>
      <w:pBdr>
        <w:left w:val="none" w:sz="0" w:space="0" w:color="auto"/>
      </w:pBdr>
      <w:spacing w:before="40" w:line="280" w:lineRule="exact"/>
    </w:pPr>
    <w:rPr>
      <w:sz w:val="24"/>
    </w:rPr>
  </w:style>
  <w:style w:type="paragraph" w:customStyle="1" w:styleId="indent">
    <w:name w:val="indent"/>
    <w:basedOn w:val="Normal"/>
    <w:uiPriority w:val="99"/>
    <w:rsid w:val="009F06F6"/>
    <w:pPr>
      <w:suppressAutoHyphens/>
    </w:pPr>
    <w:rPr>
      <w:szCs w:val="24"/>
      <w:lang w:eastAsia="ar-SA"/>
    </w:rPr>
  </w:style>
  <w:style w:type="paragraph" w:customStyle="1" w:styleId="FootnoteStyle">
    <w:name w:val="Footnote Style"/>
    <w:basedOn w:val="Normal"/>
    <w:uiPriority w:val="99"/>
    <w:rsid w:val="009F06F6"/>
    <w:pPr>
      <w:tabs>
        <w:tab w:val="left" w:pos="760"/>
        <w:tab w:val="left" w:pos="1480"/>
        <w:tab w:val="left" w:pos="7240"/>
      </w:tabs>
      <w:suppressAutoHyphens/>
      <w:spacing w:line="320" w:lineRule="atLeast"/>
      <w:ind w:left="40" w:right="360"/>
    </w:pPr>
    <w:rPr>
      <w:szCs w:val="24"/>
      <w:lang w:eastAsia="ar-SA"/>
    </w:rPr>
  </w:style>
  <w:style w:type="paragraph" w:customStyle="1" w:styleId="toc">
    <w:name w:val="toc"/>
    <w:basedOn w:val="Normal"/>
    <w:next w:val="TOC2"/>
    <w:uiPriority w:val="99"/>
    <w:rsid w:val="009F06F6"/>
    <w:pPr>
      <w:keepLines/>
      <w:suppressAutoHyphens/>
      <w:spacing w:before="360" w:after="140" w:line="400" w:lineRule="atLeast"/>
      <w:jc w:val="center"/>
    </w:pPr>
    <w:rPr>
      <w:rFonts w:ascii="Helvetica" w:hAnsi="Helvetica"/>
      <w:b/>
      <w:sz w:val="28"/>
      <w:szCs w:val="24"/>
      <w:lang w:eastAsia="ar-SA"/>
    </w:rPr>
  </w:style>
  <w:style w:type="paragraph" w:customStyle="1" w:styleId="FootnoteStyl">
    <w:name w:val="Footnote Styl"/>
    <w:basedOn w:val="Normal"/>
    <w:uiPriority w:val="99"/>
    <w:rsid w:val="009F06F6"/>
    <w:pPr>
      <w:tabs>
        <w:tab w:val="left" w:pos="760"/>
        <w:tab w:val="left" w:pos="1480"/>
        <w:tab w:val="left" w:pos="7240"/>
      </w:tabs>
      <w:suppressAutoHyphens/>
      <w:spacing w:line="320" w:lineRule="atLeast"/>
      <w:ind w:left="40" w:right="360"/>
    </w:pPr>
    <w:rPr>
      <w:szCs w:val="24"/>
      <w:lang w:eastAsia="ar-SA"/>
    </w:rPr>
  </w:style>
  <w:style w:type="paragraph" w:customStyle="1" w:styleId="test">
    <w:name w:val="test"/>
    <w:basedOn w:val="Normal"/>
    <w:uiPriority w:val="99"/>
    <w:rsid w:val="009F06F6"/>
    <w:pPr>
      <w:tabs>
        <w:tab w:val="left" w:pos="2160"/>
        <w:tab w:val="left" w:pos="2520"/>
        <w:tab w:val="left" w:pos="2880"/>
        <w:tab w:val="left" w:pos="3600"/>
        <w:tab w:val="left" w:pos="4320"/>
        <w:tab w:val="left" w:pos="4680"/>
        <w:tab w:val="left" w:pos="5040"/>
        <w:tab w:val="left" w:pos="5400"/>
        <w:tab w:val="left" w:pos="5760"/>
      </w:tabs>
      <w:suppressAutoHyphens/>
    </w:pPr>
    <w:rPr>
      <w:szCs w:val="24"/>
      <w:lang w:eastAsia="ar-SA"/>
    </w:rPr>
  </w:style>
  <w:style w:type="paragraph" w:customStyle="1" w:styleId="strike">
    <w:name w:val="strike"/>
    <w:basedOn w:val="Normal"/>
    <w:uiPriority w:val="99"/>
    <w:rsid w:val="009F06F6"/>
    <w:pPr>
      <w:tabs>
        <w:tab w:val="left" w:pos="2160"/>
        <w:tab w:val="left" w:pos="2520"/>
        <w:tab w:val="left" w:pos="2880"/>
        <w:tab w:val="left" w:pos="3600"/>
        <w:tab w:val="left" w:pos="4320"/>
        <w:tab w:val="left" w:pos="4680"/>
        <w:tab w:val="left" w:pos="5040"/>
        <w:tab w:val="left" w:pos="5400"/>
        <w:tab w:val="left" w:pos="5760"/>
      </w:tabs>
      <w:suppressAutoHyphens/>
      <w:ind w:left="2160"/>
      <w:jc w:val="both"/>
    </w:pPr>
    <w:rPr>
      <w:strike/>
      <w:color w:val="FF0000"/>
      <w:szCs w:val="24"/>
      <w:lang w:eastAsia="ar-SA"/>
    </w:rPr>
  </w:style>
  <w:style w:type="paragraph" w:customStyle="1" w:styleId="number">
    <w:name w:val="number"/>
    <w:basedOn w:val="Normal"/>
    <w:uiPriority w:val="99"/>
    <w:rsid w:val="009F06F6"/>
    <w:pPr>
      <w:suppressAutoHyphens/>
      <w:ind w:hanging="540"/>
    </w:pPr>
    <w:rPr>
      <w:szCs w:val="24"/>
      <w:lang w:eastAsia="ar-SA"/>
    </w:rPr>
  </w:style>
  <w:style w:type="paragraph" w:customStyle="1" w:styleId="HeaderStyle">
    <w:name w:val="Header Style"/>
    <w:basedOn w:val="Normal"/>
    <w:uiPriority w:val="99"/>
    <w:rsid w:val="009F06F6"/>
    <w:pPr>
      <w:tabs>
        <w:tab w:val="left" w:pos="760"/>
        <w:tab w:val="left" w:pos="1480"/>
        <w:tab w:val="left" w:pos="7240"/>
      </w:tabs>
      <w:suppressAutoHyphens/>
      <w:spacing w:line="320" w:lineRule="atLeast"/>
      <w:ind w:left="40" w:right="360"/>
      <w:jc w:val="center"/>
    </w:pPr>
    <w:rPr>
      <w:szCs w:val="24"/>
      <w:lang w:eastAsia="ar-SA"/>
    </w:rPr>
  </w:style>
  <w:style w:type="paragraph" w:customStyle="1" w:styleId="FooterStyle">
    <w:name w:val="Footer Style"/>
    <w:basedOn w:val="Normal"/>
    <w:uiPriority w:val="99"/>
    <w:rsid w:val="009F06F6"/>
    <w:pPr>
      <w:tabs>
        <w:tab w:val="left" w:pos="760"/>
        <w:tab w:val="left" w:pos="1480"/>
        <w:tab w:val="left" w:pos="7240"/>
      </w:tabs>
      <w:suppressAutoHyphens/>
      <w:spacing w:line="320" w:lineRule="atLeast"/>
      <w:ind w:left="40" w:right="360"/>
      <w:jc w:val="center"/>
    </w:pPr>
    <w:rPr>
      <w:szCs w:val="24"/>
      <w:lang w:eastAsia="ar-SA"/>
    </w:rPr>
  </w:style>
  <w:style w:type="paragraph" w:customStyle="1" w:styleId="hangingindent">
    <w:name w:val="hanging indent"/>
    <w:basedOn w:val="Normal"/>
    <w:uiPriority w:val="99"/>
    <w:rsid w:val="009F06F6"/>
    <w:pPr>
      <w:suppressAutoHyphens/>
      <w:ind w:left="1800" w:hanging="1440"/>
      <w:jc w:val="both"/>
    </w:pPr>
    <w:rPr>
      <w:szCs w:val="24"/>
      <w:lang w:eastAsia="ar-SA"/>
    </w:rPr>
  </w:style>
  <w:style w:type="paragraph" w:customStyle="1" w:styleId="hangingindent2">
    <w:name w:val="hanging indent 2"/>
    <w:basedOn w:val="hangingindent"/>
    <w:uiPriority w:val="99"/>
    <w:rsid w:val="009F06F6"/>
    <w:pPr>
      <w:ind w:left="1080" w:hanging="360"/>
    </w:pPr>
  </w:style>
  <w:style w:type="paragraph" w:customStyle="1" w:styleId="Text2">
    <w:name w:val="Text2"/>
    <w:basedOn w:val="Normal"/>
    <w:uiPriority w:val="99"/>
    <w:rsid w:val="009F06F6"/>
    <w:pPr>
      <w:suppressAutoHyphens/>
      <w:spacing w:before="240"/>
    </w:pPr>
    <w:rPr>
      <w:szCs w:val="24"/>
      <w:lang w:eastAsia="ar-SA"/>
    </w:rPr>
  </w:style>
  <w:style w:type="paragraph" w:customStyle="1" w:styleId="Text3">
    <w:name w:val="Text3"/>
    <w:basedOn w:val="Text2"/>
    <w:uiPriority w:val="99"/>
    <w:rsid w:val="009F06F6"/>
    <w:pPr>
      <w:ind w:left="720" w:hanging="360"/>
    </w:pPr>
  </w:style>
  <w:style w:type="paragraph" w:customStyle="1" w:styleId="Bullet">
    <w:name w:val="Bullet"/>
    <w:basedOn w:val="Text3"/>
    <w:uiPriority w:val="99"/>
    <w:rsid w:val="009F06F6"/>
    <w:pPr>
      <w:tabs>
        <w:tab w:val="left" w:pos="1440"/>
      </w:tabs>
      <w:ind w:left="1440"/>
    </w:pPr>
  </w:style>
  <w:style w:type="paragraph" w:customStyle="1" w:styleId="Text4">
    <w:name w:val="Text4"/>
    <w:basedOn w:val="Normal"/>
    <w:uiPriority w:val="99"/>
    <w:rsid w:val="009F06F6"/>
    <w:pPr>
      <w:suppressAutoHyphens/>
      <w:spacing w:before="120"/>
      <w:ind w:left="720"/>
    </w:pPr>
    <w:rPr>
      <w:szCs w:val="24"/>
      <w:lang w:eastAsia="ar-SA"/>
    </w:rPr>
  </w:style>
  <w:style w:type="paragraph" w:customStyle="1" w:styleId="Table">
    <w:name w:val="Table"/>
    <w:basedOn w:val="Caption1"/>
    <w:uiPriority w:val="99"/>
    <w:rsid w:val="009F06F6"/>
  </w:style>
  <w:style w:type="paragraph" w:customStyle="1" w:styleId="footnote">
    <w:name w:val="footnote*"/>
    <w:basedOn w:val="Normal"/>
    <w:uiPriority w:val="99"/>
    <w:rsid w:val="009F06F6"/>
    <w:pPr>
      <w:keepLines/>
      <w:tabs>
        <w:tab w:val="center" w:pos="4320"/>
        <w:tab w:val="right" w:pos="8640"/>
      </w:tabs>
      <w:suppressAutoHyphens/>
      <w:spacing w:line="240" w:lineRule="atLeast"/>
      <w:ind w:left="240" w:hanging="240"/>
      <w:jc w:val="both"/>
    </w:pPr>
    <w:rPr>
      <w:sz w:val="22"/>
      <w:szCs w:val="24"/>
      <w:lang w:eastAsia="ar-SA"/>
    </w:rPr>
  </w:style>
  <w:style w:type="paragraph" w:customStyle="1" w:styleId="footnote1">
    <w:name w:val="footnote1"/>
    <w:basedOn w:val="footnote"/>
    <w:uiPriority w:val="99"/>
    <w:rsid w:val="009F06F6"/>
    <w:pPr>
      <w:tabs>
        <w:tab w:val="left" w:pos="240"/>
      </w:tabs>
    </w:pPr>
  </w:style>
  <w:style w:type="paragraph" w:customStyle="1" w:styleId="Tablefootnote">
    <w:name w:val="Table footnote"/>
    <w:basedOn w:val="Normal"/>
    <w:uiPriority w:val="99"/>
    <w:rsid w:val="009F06F6"/>
    <w:pPr>
      <w:suppressAutoHyphens/>
      <w:spacing w:before="40" w:line="200" w:lineRule="atLeast"/>
    </w:pPr>
    <w:rPr>
      <w:rFonts w:ascii="Times" w:hAnsi="Times"/>
      <w:sz w:val="20"/>
      <w:szCs w:val="24"/>
      <w:lang w:eastAsia="ar-SA"/>
    </w:rPr>
  </w:style>
  <w:style w:type="paragraph" w:customStyle="1" w:styleId="Paragraph">
    <w:name w:val="Paragraph"/>
    <w:basedOn w:val="Normal"/>
    <w:uiPriority w:val="99"/>
    <w:rsid w:val="009F06F6"/>
    <w:pPr>
      <w:suppressAutoHyphens/>
      <w:spacing w:before="40" w:after="60"/>
      <w:jc w:val="both"/>
    </w:pPr>
    <w:rPr>
      <w:szCs w:val="24"/>
      <w:lang w:eastAsia="ar-SA"/>
    </w:rPr>
  </w:style>
  <w:style w:type="paragraph" w:customStyle="1" w:styleId="heading0">
    <w:name w:val="heading"/>
    <w:basedOn w:val="Normal"/>
    <w:uiPriority w:val="99"/>
    <w:rsid w:val="009F06F6"/>
    <w:pPr>
      <w:suppressAutoHyphens/>
    </w:pPr>
    <w:rPr>
      <w:b/>
      <w:caps/>
      <w:szCs w:val="24"/>
      <w:u w:val="single"/>
      <w:lang w:eastAsia="ar-SA"/>
    </w:rPr>
  </w:style>
  <w:style w:type="paragraph" w:customStyle="1" w:styleId="subsub">
    <w:name w:val="subsub"/>
    <w:basedOn w:val="Normal"/>
    <w:uiPriority w:val="99"/>
    <w:rsid w:val="009F06F6"/>
    <w:pPr>
      <w:suppressAutoHyphens/>
    </w:pPr>
    <w:rPr>
      <w:b/>
      <w:caps/>
      <w:szCs w:val="24"/>
      <w:lang w:eastAsia="ar-SA"/>
    </w:rPr>
  </w:style>
  <w:style w:type="paragraph" w:customStyle="1" w:styleId="header3">
    <w:name w:val="header 3"/>
    <w:basedOn w:val="Normal"/>
    <w:uiPriority w:val="99"/>
    <w:rsid w:val="009F06F6"/>
    <w:pPr>
      <w:keepNext/>
      <w:tabs>
        <w:tab w:val="center" w:pos="4320"/>
        <w:tab w:val="right" w:pos="8640"/>
      </w:tabs>
      <w:suppressAutoHyphens/>
      <w:spacing w:after="240"/>
      <w:ind w:left="1080" w:hanging="1080"/>
    </w:pPr>
    <w:rPr>
      <w:b/>
      <w:spacing w:val="-30"/>
      <w:szCs w:val="24"/>
      <w:lang w:eastAsia="ar-SA"/>
    </w:rPr>
  </w:style>
  <w:style w:type="paragraph" w:customStyle="1" w:styleId="hangingindent1">
    <w:name w:val="hanging indent 1"/>
    <w:basedOn w:val="Normal"/>
    <w:uiPriority w:val="99"/>
    <w:rsid w:val="009F06F6"/>
    <w:pPr>
      <w:suppressAutoHyphens/>
      <w:ind w:left="1800" w:hanging="1440"/>
      <w:jc w:val="both"/>
    </w:pPr>
    <w:rPr>
      <w:szCs w:val="24"/>
      <w:lang w:eastAsia="ar-SA"/>
    </w:rPr>
  </w:style>
  <w:style w:type="paragraph" w:customStyle="1" w:styleId="draft">
    <w:name w:val="draft"/>
    <w:basedOn w:val="Normal"/>
    <w:uiPriority w:val="99"/>
    <w:rsid w:val="009F06F6"/>
    <w:pPr>
      <w:suppressAutoHyphens/>
      <w:spacing w:line="280" w:lineRule="atLeast"/>
      <w:jc w:val="center"/>
    </w:pPr>
    <w:rPr>
      <w:sz w:val="28"/>
      <w:szCs w:val="24"/>
      <w:lang w:eastAsia="ar-SA"/>
    </w:rPr>
  </w:style>
  <w:style w:type="paragraph" w:customStyle="1" w:styleId="Leveltop">
    <w:name w:val="Level top"/>
    <w:basedOn w:val="Normal"/>
    <w:uiPriority w:val="99"/>
    <w:rsid w:val="009F06F6"/>
    <w:pPr>
      <w:suppressAutoHyphens/>
      <w:ind w:left="360" w:hanging="360"/>
    </w:pPr>
    <w:rPr>
      <w:szCs w:val="24"/>
      <w:lang w:eastAsia="ar-SA"/>
    </w:rPr>
  </w:style>
  <w:style w:type="paragraph" w:customStyle="1" w:styleId="FootnoteStyle1">
    <w:name w:val="Footnote Style1"/>
    <w:basedOn w:val="Normal"/>
    <w:uiPriority w:val="99"/>
    <w:rsid w:val="009F06F6"/>
    <w:pPr>
      <w:tabs>
        <w:tab w:val="left" w:pos="760"/>
        <w:tab w:val="left" w:pos="1480"/>
        <w:tab w:val="left" w:pos="7240"/>
      </w:tabs>
      <w:suppressAutoHyphens/>
      <w:spacing w:line="320" w:lineRule="atLeast"/>
      <w:ind w:left="40" w:right="360"/>
    </w:pPr>
    <w:rPr>
      <w:szCs w:val="24"/>
      <w:lang w:eastAsia="ar-SA"/>
    </w:rPr>
  </w:style>
  <w:style w:type="paragraph" w:customStyle="1" w:styleId="FootnoteStyl1">
    <w:name w:val="Footnote Styl1"/>
    <w:basedOn w:val="Normal"/>
    <w:uiPriority w:val="99"/>
    <w:rsid w:val="009F06F6"/>
    <w:pPr>
      <w:tabs>
        <w:tab w:val="left" w:pos="760"/>
        <w:tab w:val="left" w:pos="1480"/>
        <w:tab w:val="left" w:pos="7240"/>
      </w:tabs>
      <w:suppressAutoHyphens/>
      <w:spacing w:line="320" w:lineRule="atLeast"/>
      <w:ind w:left="40" w:right="360"/>
    </w:pPr>
    <w:rPr>
      <w:szCs w:val="24"/>
      <w:lang w:eastAsia="ar-SA"/>
    </w:rPr>
  </w:style>
  <w:style w:type="paragraph" w:customStyle="1" w:styleId="Indent0">
    <w:name w:val="Indent"/>
    <w:basedOn w:val="Normal"/>
    <w:uiPriority w:val="99"/>
    <w:rsid w:val="009F06F6"/>
    <w:pPr>
      <w:suppressAutoHyphens/>
    </w:pPr>
    <w:rPr>
      <w:szCs w:val="24"/>
      <w:lang w:eastAsia="ar-SA"/>
    </w:rPr>
  </w:style>
  <w:style w:type="paragraph" w:customStyle="1" w:styleId="left-border">
    <w:name w:val="left-border"/>
    <w:basedOn w:val="Normal"/>
    <w:uiPriority w:val="99"/>
    <w:rsid w:val="009F06F6"/>
    <w:pPr>
      <w:pBdr>
        <w:left w:val="single" w:sz="2" w:space="0" w:color="000000"/>
      </w:pBdr>
      <w:suppressAutoHyphens/>
      <w:ind w:left="1080"/>
      <w:jc w:val="both"/>
    </w:pPr>
    <w:rPr>
      <w:szCs w:val="24"/>
      <w:lang w:eastAsia="ar-SA"/>
    </w:rPr>
  </w:style>
  <w:style w:type="paragraph" w:customStyle="1" w:styleId="TableCaption">
    <w:name w:val="Table Caption"/>
    <w:basedOn w:val="Normal"/>
    <w:uiPriority w:val="99"/>
    <w:rsid w:val="009F06F6"/>
    <w:pPr>
      <w:keepNext/>
      <w:keepLines/>
      <w:suppressAutoHyphens/>
      <w:spacing w:before="240" w:after="240"/>
      <w:jc w:val="center"/>
    </w:pPr>
    <w:rPr>
      <w:rFonts w:ascii="Times" w:hAnsi="Times"/>
      <w:b/>
      <w:szCs w:val="24"/>
      <w:lang w:eastAsia="ar-SA"/>
    </w:rPr>
  </w:style>
  <w:style w:type="paragraph" w:customStyle="1" w:styleId="TableContents">
    <w:name w:val="Table Contents"/>
    <w:basedOn w:val="BodyText"/>
    <w:uiPriority w:val="99"/>
    <w:rsid w:val="009F06F6"/>
    <w:pPr>
      <w:suppressLineNumbers/>
      <w:suppressAutoHyphens/>
      <w:autoSpaceDN/>
      <w:adjustRightInd/>
      <w:spacing w:before="0" w:after="200"/>
      <w:jc w:val="left"/>
    </w:pPr>
    <w:rPr>
      <w:sz w:val="24"/>
      <w:szCs w:val="24"/>
      <w:lang w:eastAsia="ar-SA"/>
    </w:rPr>
  </w:style>
  <w:style w:type="paragraph" w:customStyle="1" w:styleId="Caption2">
    <w:name w:val="Caption_2"/>
    <w:basedOn w:val="Normal"/>
    <w:uiPriority w:val="99"/>
    <w:rsid w:val="009F06F6"/>
    <w:pPr>
      <w:suppressAutoHyphens/>
      <w:spacing w:before="240" w:after="120"/>
      <w:jc w:val="center"/>
    </w:pPr>
    <w:rPr>
      <w:rFonts w:ascii="Times" w:hAnsi="Times"/>
      <w:b/>
      <w:szCs w:val="24"/>
      <w:lang w:eastAsia="ar-SA"/>
    </w:rPr>
  </w:style>
  <w:style w:type="paragraph" w:customStyle="1" w:styleId="AppendixSubhead">
    <w:name w:val="Appendix Subhead"/>
    <w:basedOn w:val="Appendix"/>
    <w:next w:val="BodyText"/>
    <w:uiPriority w:val="99"/>
    <w:rsid w:val="009F06F6"/>
    <w:pPr>
      <w:tabs>
        <w:tab w:val="left" w:pos="360"/>
      </w:tabs>
    </w:pPr>
  </w:style>
  <w:style w:type="character" w:customStyle="1" w:styleId="DocumentMapChar">
    <w:name w:val="Document Map Char"/>
    <w:basedOn w:val="DefaultParagraphFont"/>
    <w:link w:val="DocumentMap"/>
    <w:uiPriority w:val="99"/>
    <w:rsid w:val="009F06F6"/>
    <w:rPr>
      <w:rFonts w:ascii="Tahoma" w:hAnsi="Tahoma" w:cs="Tahoma"/>
      <w:sz w:val="24"/>
      <w:shd w:val="clear" w:color="auto" w:fill="000080"/>
    </w:rPr>
  </w:style>
  <w:style w:type="character" w:customStyle="1" w:styleId="BodyTextIndent2Char">
    <w:name w:val="Body Text Indent 2 Char"/>
    <w:basedOn w:val="DefaultParagraphFont"/>
    <w:link w:val="BodyTextIndent2"/>
    <w:uiPriority w:val="99"/>
    <w:rsid w:val="009F06F6"/>
    <w:rPr>
      <w:sz w:val="24"/>
      <w:szCs w:val="24"/>
    </w:rPr>
  </w:style>
  <w:style w:type="character" w:customStyle="1" w:styleId="BodyTextIndent3Char">
    <w:name w:val="Body Text Indent 3 Char"/>
    <w:basedOn w:val="DefaultParagraphFont"/>
    <w:link w:val="BodyTextIndent3"/>
    <w:uiPriority w:val="99"/>
    <w:rsid w:val="009F06F6"/>
    <w:rPr>
      <w:sz w:val="24"/>
    </w:rPr>
  </w:style>
  <w:style w:type="character" w:customStyle="1" w:styleId="PlainTextChar">
    <w:name w:val="Plain Text Char"/>
    <w:basedOn w:val="DefaultParagraphFont"/>
    <w:link w:val="PlainText"/>
    <w:uiPriority w:val="99"/>
    <w:rsid w:val="009F06F6"/>
    <w:rPr>
      <w:rFonts w:ascii="Courier New" w:hAnsi="Courier New" w:cs="Courier New"/>
    </w:rPr>
  </w:style>
  <w:style w:type="character" w:customStyle="1" w:styleId="HTMLPreformattedChar">
    <w:name w:val="HTML Preformatted Char"/>
    <w:basedOn w:val="DefaultParagraphFont"/>
    <w:link w:val="HTMLPreformatted"/>
    <w:uiPriority w:val="99"/>
    <w:rsid w:val="009F06F6"/>
    <w:rPr>
      <w:rFonts w:ascii="Courier New" w:hAnsi="Courier New" w:cs="Courier New"/>
    </w:rPr>
  </w:style>
  <w:style w:type="character" w:styleId="HTMLTypewriter">
    <w:name w:val="HTML Typewriter"/>
    <w:basedOn w:val="DefaultParagraphFont"/>
    <w:uiPriority w:val="99"/>
    <w:rsid w:val="009F06F6"/>
    <w:rPr>
      <w:rFonts w:ascii="Courier New" w:hAnsi="Courier New" w:cs="Courier New"/>
      <w:sz w:val="20"/>
    </w:rPr>
  </w:style>
  <w:style w:type="paragraph" w:customStyle="1" w:styleId="NoSpacing1">
    <w:name w:val="No Spacing1"/>
    <w:uiPriority w:val="99"/>
    <w:qFormat/>
    <w:rsid w:val="009F06F6"/>
    <w:rPr>
      <w:rFonts w:ascii="Cambria" w:hAnsi="Cambria"/>
      <w:sz w:val="22"/>
      <w:szCs w:val="22"/>
    </w:rPr>
  </w:style>
  <w:style w:type="numbering" w:customStyle="1" w:styleId="SOWList">
    <w:name w:val="SOW List"/>
    <w:basedOn w:val="NoList"/>
    <w:rsid w:val="009F06F6"/>
    <w:pPr>
      <w:numPr>
        <w:numId w:val="23"/>
      </w:numPr>
    </w:pPr>
  </w:style>
  <w:style w:type="paragraph" w:customStyle="1" w:styleId="TBL1Bold">
    <w:name w:val="TBL1Bold"/>
    <w:basedOn w:val="tbltext"/>
    <w:qFormat/>
    <w:rsid w:val="009F06F6"/>
    <w:pPr>
      <w:spacing w:line="220" w:lineRule="atLeast"/>
    </w:pPr>
    <w:rPr>
      <w:rFonts w:ascii="Times New Roman" w:hAnsi="Times New Roman"/>
      <w:b/>
      <w:sz w:val="18"/>
      <w:szCs w:val="20"/>
    </w:rPr>
  </w:style>
  <w:style w:type="paragraph" w:customStyle="1" w:styleId="TBL2Bold">
    <w:name w:val="TBL2Bold"/>
    <w:basedOn w:val="tbltext"/>
    <w:qFormat/>
    <w:rsid w:val="009F06F6"/>
    <w:pPr>
      <w:spacing w:line="220" w:lineRule="atLeast"/>
      <w:ind w:left="576"/>
    </w:pPr>
    <w:rPr>
      <w:rFonts w:ascii="Times New Roman" w:hAnsi="Times New Roman"/>
      <w:b/>
      <w:sz w:val="18"/>
      <w:szCs w:val="20"/>
    </w:rPr>
  </w:style>
  <w:style w:type="paragraph" w:customStyle="1" w:styleId="TBL3Bold">
    <w:name w:val="TBL3Bold"/>
    <w:basedOn w:val="tbltext"/>
    <w:qFormat/>
    <w:rsid w:val="009F06F6"/>
    <w:pPr>
      <w:spacing w:line="220" w:lineRule="atLeast"/>
      <w:ind w:left="1152"/>
    </w:pPr>
    <w:rPr>
      <w:rFonts w:ascii="Times New Roman" w:hAnsi="Times New Roman"/>
      <w:b/>
      <w:sz w:val="18"/>
      <w:szCs w:val="20"/>
    </w:rPr>
  </w:style>
  <w:style w:type="paragraph" w:customStyle="1" w:styleId="TBL4Bold">
    <w:name w:val="TBL4Bold"/>
    <w:basedOn w:val="tbltext"/>
    <w:qFormat/>
    <w:rsid w:val="009F06F6"/>
    <w:pPr>
      <w:spacing w:line="220" w:lineRule="atLeast"/>
      <w:ind w:left="1639"/>
    </w:pPr>
    <w:rPr>
      <w:rFonts w:ascii="Times New Roman" w:hAnsi="Times New Roman"/>
      <w:b/>
      <w:sz w:val="18"/>
      <w:szCs w:val="20"/>
    </w:rPr>
  </w:style>
  <w:style w:type="paragraph" w:customStyle="1" w:styleId="TBL5Bold">
    <w:name w:val="TBL5Bold"/>
    <w:basedOn w:val="tbltext"/>
    <w:qFormat/>
    <w:rsid w:val="009F06F6"/>
    <w:pPr>
      <w:spacing w:line="220" w:lineRule="atLeast"/>
      <w:ind w:left="2088"/>
    </w:pPr>
    <w:rPr>
      <w:rFonts w:ascii="Times New Roman" w:hAnsi="Times New Roman"/>
      <w:b/>
      <w:sz w:val="18"/>
      <w:szCs w:val="20"/>
    </w:rPr>
  </w:style>
  <w:style w:type="paragraph" w:customStyle="1" w:styleId="TBL6Bold">
    <w:name w:val="TBL6Bold"/>
    <w:basedOn w:val="tbltext"/>
    <w:qFormat/>
    <w:rsid w:val="009F06F6"/>
    <w:pPr>
      <w:spacing w:line="220" w:lineRule="atLeast"/>
      <w:ind w:left="2628"/>
    </w:pPr>
    <w:rPr>
      <w:rFonts w:ascii="Times New Roman" w:hAnsi="Times New Roman"/>
      <w:b/>
      <w:sz w:val="18"/>
      <w:szCs w:val="20"/>
    </w:rPr>
  </w:style>
  <w:style w:type="paragraph" w:customStyle="1" w:styleId="TBL7Bold">
    <w:name w:val="TBL7Bold"/>
    <w:basedOn w:val="tbltext"/>
    <w:qFormat/>
    <w:rsid w:val="009F06F6"/>
    <w:pPr>
      <w:snapToGrid w:val="0"/>
      <w:spacing w:line="220" w:lineRule="atLeast"/>
      <w:ind w:left="3067"/>
    </w:pPr>
    <w:rPr>
      <w:rFonts w:ascii="Times New Roman" w:hAnsi="Times New Roman"/>
      <w:b/>
      <w:sz w:val="18"/>
      <w:szCs w:val="20"/>
    </w:rPr>
  </w:style>
  <w:style w:type="paragraph" w:customStyle="1" w:styleId="TBL8Bold">
    <w:name w:val="TBL8Bold"/>
    <w:basedOn w:val="tbltext"/>
    <w:qFormat/>
    <w:rsid w:val="009F06F6"/>
    <w:pPr>
      <w:snapToGrid w:val="0"/>
      <w:spacing w:line="220" w:lineRule="atLeast"/>
      <w:ind w:left="3607"/>
    </w:pPr>
    <w:rPr>
      <w:rFonts w:ascii="Times New Roman" w:hAnsi="Times New Roman"/>
      <w:b/>
      <w:sz w:val="18"/>
      <w:szCs w:val="20"/>
    </w:rPr>
  </w:style>
  <w:style w:type="paragraph" w:customStyle="1" w:styleId="TBL9Bold">
    <w:name w:val="TBL9Bold"/>
    <w:basedOn w:val="tbltext"/>
    <w:qFormat/>
    <w:rsid w:val="009F06F6"/>
    <w:pPr>
      <w:spacing w:line="220" w:lineRule="atLeast"/>
      <w:ind w:left="4032"/>
    </w:pPr>
    <w:rPr>
      <w:rFonts w:ascii="Times New Roman" w:hAnsi="Times New Roman"/>
      <w:b/>
      <w:sz w:val="18"/>
      <w:szCs w:val="20"/>
    </w:rPr>
  </w:style>
  <w:style w:type="paragraph" w:customStyle="1" w:styleId="TBLText0">
    <w:name w:val="TBLText"/>
    <w:basedOn w:val="BodyText"/>
    <w:qFormat/>
    <w:rsid w:val="009F06F6"/>
    <w:pPr>
      <w:widowControl/>
      <w:autoSpaceDE/>
      <w:autoSpaceDN/>
      <w:adjustRightInd/>
      <w:spacing w:before="60" w:after="60"/>
      <w:jc w:val="left"/>
    </w:pPr>
    <w:rPr>
      <w:szCs w:val="24"/>
    </w:rPr>
  </w:style>
  <w:style w:type="paragraph" w:customStyle="1" w:styleId="TBLSmallText">
    <w:name w:val="TBLSmallText"/>
    <w:basedOn w:val="Normal"/>
    <w:qFormat/>
    <w:rsid w:val="009F06F6"/>
    <w:pPr>
      <w:keepNext/>
    </w:pPr>
    <w:rPr>
      <w:rFonts w:cs="Arial"/>
      <w:sz w:val="22"/>
      <w:szCs w:val="24"/>
    </w:rPr>
  </w:style>
  <w:style w:type="paragraph" w:customStyle="1" w:styleId="FieldBody1">
    <w:name w:val="FieldBody1"/>
    <w:basedOn w:val="Normal"/>
    <w:qFormat/>
    <w:rsid w:val="009F06F6"/>
    <w:pPr>
      <w:tabs>
        <w:tab w:val="left" w:pos="1710"/>
        <w:tab w:val="left" w:pos="1987"/>
        <w:tab w:val="left" w:pos="2016"/>
        <w:tab w:val="left" w:pos="2088"/>
        <w:tab w:val="left" w:pos="2160"/>
        <w:tab w:val="left" w:pos="3456"/>
      </w:tabs>
      <w:suppressAutoHyphens/>
      <w:spacing w:before="80" w:after="80"/>
      <w:ind w:left="1710" w:hanging="1170"/>
    </w:pPr>
    <w:rPr>
      <w:szCs w:val="24"/>
    </w:rPr>
  </w:style>
  <w:style w:type="paragraph" w:customStyle="1" w:styleId="FieldBullet1">
    <w:name w:val="FieldBullet1"/>
    <w:basedOn w:val="Normal"/>
    <w:qFormat/>
    <w:rsid w:val="009F06F6"/>
    <w:pPr>
      <w:numPr>
        <w:ilvl w:val="1"/>
        <w:numId w:val="21"/>
      </w:numPr>
      <w:tabs>
        <w:tab w:val="clear" w:pos="1620"/>
        <w:tab w:val="left" w:pos="2160"/>
        <w:tab w:val="left" w:pos="3384"/>
      </w:tabs>
      <w:suppressAutoHyphens/>
      <w:spacing w:before="80" w:after="80"/>
      <w:ind w:left="2160"/>
    </w:pPr>
    <w:rPr>
      <w:szCs w:val="24"/>
    </w:rPr>
  </w:style>
  <w:style w:type="paragraph" w:customStyle="1" w:styleId="FieldBullet2">
    <w:name w:val="FieldBullet2"/>
    <w:basedOn w:val="Normal"/>
    <w:qFormat/>
    <w:rsid w:val="009F06F6"/>
    <w:pPr>
      <w:numPr>
        <w:numId w:val="22"/>
      </w:numPr>
      <w:suppressAutoHyphens/>
      <w:spacing w:before="80" w:after="80"/>
      <w:ind w:left="2700"/>
    </w:pPr>
    <w:rPr>
      <w:szCs w:val="24"/>
    </w:rPr>
  </w:style>
  <w:style w:type="character" w:customStyle="1" w:styleId="EmailStyle223">
    <w:name w:val="EmailStyle2231"/>
    <w:aliases w:val="EmailStyle2231"/>
    <w:basedOn w:val="DefaultParagraphFont"/>
    <w:personal/>
    <w:rsid w:val="009F06F6"/>
    <w:rPr>
      <w:rFonts w:ascii="Arial" w:hAnsi="Arial" w:cs="Arial"/>
      <w:color w:val="auto"/>
      <w:sz w:val="20"/>
    </w:rPr>
  </w:style>
  <w:style w:type="character" w:customStyle="1" w:styleId="EmailStyle224">
    <w:name w:val="EmailStyle2241"/>
    <w:aliases w:val="EmailStyle2241"/>
    <w:basedOn w:val="DefaultParagraphFont"/>
    <w:personal/>
    <w:rsid w:val="009F06F6"/>
    <w:rPr>
      <w:rFonts w:ascii="Arial" w:hAnsi="Arial" w:cs="Arial"/>
      <w:color w:val="auto"/>
      <w:sz w:val="20"/>
    </w:rPr>
  </w:style>
  <w:style w:type="paragraph" w:customStyle="1" w:styleId="Heading7modified">
    <w:name w:val="Heading7 modified"/>
    <w:basedOn w:val="Heading6"/>
    <w:rsid w:val="009F06F6"/>
    <w:pPr>
      <w:keepNext/>
      <w:keepLines/>
      <w:numPr>
        <w:numId w:val="1"/>
      </w:numPr>
      <w:spacing w:before="0" w:after="120"/>
    </w:pPr>
    <w:rPr>
      <w:rFonts w:ascii="Times New Roman" w:hAnsi="Times New Roman"/>
      <w:b/>
      <w:bCs/>
      <w:sz w:val="24"/>
      <w:szCs w:val="22"/>
    </w:rPr>
  </w:style>
  <w:style w:type="paragraph" w:customStyle="1" w:styleId="ColorfulList-Accent11">
    <w:name w:val="Colorful List - Accent 11"/>
    <w:basedOn w:val="Normal"/>
    <w:uiPriority w:val="34"/>
    <w:qFormat/>
    <w:rsid w:val="009F06F6"/>
    <w:pPr>
      <w:ind w:left="720"/>
    </w:pPr>
    <w:rPr>
      <w:szCs w:val="24"/>
    </w:rPr>
  </w:style>
</w:styles>
</file>

<file path=word/webSettings.xml><?xml version="1.0" encoding="utf-8"?>
<w:webSettings xmlns:r="http://schemas.openxmlformats.org/officeDocument/2006/relationships" xmlns:w="http://schemas.openxmlformats.org/wordprocessingml/2006/main">
  <w:divs>
    <w:div w:id="69475104">
      <w:bodyDiv w:val="1"/>
      <w:marLeft w:val="0"/>
      <w:marRight w:val="0"/>
      <w:marTop w:val="0"/>
      <w:marBottom w:val="0"/>
      <w:divBdr>
        <w:top w:val="none" w:sz="0" w:space="0" w:color="auto"/>
        <w:left w:val="none" w:sz="0" w:space="0" w:color="auto"/>
        <w:bottom w:val="none" w:sz="0" w:space="0" w:color="auto"/>
        <w:right w:val="none" w:sz="0" w:space="0" w:color="auto"/>
      </w:divBdr>
    </w:div>
    <w:div w:id="242299321">
      <w:bodyDiv w:val="1"/>
      <w:marLeft w:val="0"/>
      <w:marRight w:val="0"/>
      <w:marTop w:val="0"/>
      <w:marBottom w:val="0"/>
      <w:divBdr>
        <w:top w:val="none" w:sz="0" w:space="0" w:color="auto"/>
        <w:left w:val="none" w:sz="0" w:space="0" w:color="auto"/>
        <w:bottom w:val="none" w:sz="0" w:space="0" w:color="auto"/>
        <w:right w:val="none" w:sz="0" w:space="0" w:color="auto"/>
      </w:divBdr>
      <w:divsChild>
        <w:div w:id="631444093">
          <w:marLeft w:val="1166"/>
          <w:marRight w:val="0"/>
          <w:marTop w:val="0"/>
          <w:marBottom w:val="143"/>
          <w:divBdr>
            <w:top w:val="none" w:sz="0" w:space="0" w:color="auto"/>
            <w:left w:val="none" w:sz="0" w:space="0" w:color="auto"/>
            <w:bottom w:val="none" w:sz="0" w:space="0" w:color="auto"/>
            <w:right w:val="none" w:sz="0" w:space="0" w:color="auto"/>
          </w:divBdr>
        </w:div>
        <w:div w:id="1691027336">
          <w:marLeft w:val="1166"/>
          <w:marRight w:val="0"/>
          <w:marTop w:val="0"/>
          <w:marBottom w:val="143"/>
          <w:divBdr>
            <w:top w:val="none" w:sz="0" w:space="0" w:color="auto"/>
            <w:left w:val="none" w:sz="0" w:space="0" w:color="auto"/>
            <w:bottom w:val="none" w:sz="0" w:space="0" w:color="auto"/>
            <w:right w:val="none" w:sz="0" w:space="0" w:color="auto"/>
          </w:divBdr>
        </w:div>
        <w:div w:id="2012831374">
          <w:marLeft w:val="1166"/>
          <w:marRight w:val="0"/>
          <w:marTop w:val="0"/>
          <w:marBottom w:val="143"/>
          <w:divBdr>
            <w:top w:val="none" w:sz="0" w:space="0" w:color="auto"/>
            <w:left w:val="none" w:sz="0" w:space="0" w:color="auto"/>
            <w:bottom w:val="none" w:sz="0" w:space="0" w:color="auto"/>
            <w:right w:val="none" w:sz="0" w:space="0" w:color="auto"/>
          </w:divBdr>
        </w:div>
        <w:div w:id="23750724">
          <w:marLeft w:val="1166"/>
          <w:marRight w:val="0"/>
          <w:marTop w:val="0"/>
          <w:marBottom w:val="143"/>
          <w:divBdr>
            <w:top w:val="none" w:sz="0" w:space="0" w:color="auto"/>
            <w:left w:val="none" w:sz="0" w:space="0" w:color="auto"/>
            <w:bottom w:val="none" w:sz="0" w:space="0" w:color="auto"/>
            <w:right w:val="none" w:sz="0" w:space="0" w:color="auto"/>
          </w:divBdr>
        </w:div>
      </w:divsChild>
    </w:div>
    <w:div w:id="305203067">
      <w:bodyDiv w:val="1"/>
      <w:marLeft w:val="0"/>
      <w:marRight w:val="0"/>
      <w:marTop w:val="0"/>
      <w:marBottom w:val="0"/>
      <w:divBdr>
        <w:top w:val="none" w:sz="0" w:space="0" w:color="auto"/>
        <w:left w:val="none" w:sz="0" w:space="0" w:color="auto"/>
        <w:bottom w:val="none" w:sz="0" w:space="0" w:color="auto"/>
        <w:right w:val="none" w:sz="0" w:space="0" w:color="auto"/>
      </w:divBdr>
      <w:divsChild>
        <w:div w:id="1170099526">
          <w:marLeft w:val="547"/>
          <w:marRight w:val="0"/>
          <w:marTop w:val="86"/>
          <w:marBottom w:val="173"/>
          <w:divBdr>
            <w:top w:val="none" w:sz="0" w:space="0" w:color="auto"/>
            <w:left w:val="none" w:sz="0" w:space="0" w:color="auto"/>
            <w:bottom w:val="none" w:sz="0" w:space="0" w:color="auto"/>
            <w:right w:val="none" w:sz="0" w:space="0" w:color="auto"/>
          </w:divBdr>
        </w:div>
        <w:div w:id="523522140">
          <w:marLeft w:val="547"/>
          <w:marRight w:val="0"/>
          <w:marTop w:val="86"/>
          <w:marBottom w:val="173"/>
          <w:divBdr>
            <w:top w:val="none" w:sz="0" w:space="0" w:color="auto"/>
            <w:left w:val="none" w:sz="0" w:space="0" w:color="auto"/>
            <w:bottom w:val="none" w:sz="0" w:space="0" w:color="auto"/>
            <w:right w:val="none" w:sz="0" w:space="0" w:color="auto"/>
          </w:divBdr>
        </w:div>
        <w:div w:id="2142527797">
          <w:marLeft w:val="547"/>
          <w:marRight w:val="0"/>
          <w:marTop w:val="86"/>
          <w:marBottom w:val="173"/>
          <w:divBdr>
            <w:top w:val="none" w:sz="0" w:space="0" w:color="auto"/>
            <w:left w:val="none" w:sz="0" w:space="0" w:color="auto"/>
            <w:bottom w:val="none" w:sz="0" w:space="0" w:color="auto"/>
            <w:right w:val="none" w:sz="0" w:space="0" w:color="auto"/>
          </w:divBdr>
        </w:div>
        <w:div w:id="1308509032">
          <w:marLeft w:val="547"/>
          <w:marRight w:val="0"/>
          <w:marTop w:val="86"/>
          <w:marBottom w:val="173"/>
          <w:divBdr>
            <w:top w:val="none" w:sz="0" w:space="0" w:color="auto"/>
            <w:left w:val="none" w:sz="0" w:space="0" w:color="auto"/>
            <w:bottom w:val="none" w:sz="0" w:space="0" w:color="auto"/>
            <w:right w:val="none" w:sz="0" w:space="0" w:color="auto"/>
          </w:divBdr>
        </w:div>
      </w:divsChild>
    </w:div>
    <w:div w:id="465777716">
      <w:bodyDiv w:val="1"/>
      <w:marLeft w:val="0"/>
      <w:marRight w:val="0"/>
      <w:marTop w:val="0"/>
      <w:marBottom w:val="0"/>
      <w:divBdr>
        <w:top w:val="none" w:sz="0" w:space="0" w:color="auto"/>
        <w:left w:val="none" w:sz="0" w:space="0" w:color="auto"/>
        <w:bottom w:val="none" w:sz="0" w:space="0" w:color="auto"/>
        <w:right w:val="none" w:sz="0" w:space="0" w:color="auto"/>
      </w:divBdr>
    </w:div>
    <w:div w:id="474757880">
      <w:bodyDiv w:val="1"/>
      <w:marLeft w:val="0"/>
      <w:marRight w:val="0"/>
      <w:marTop w:val="0"/>
      <w:marBottom w:val="0"/>
      <w:divBdr>
        <w:top w:val="none" w:sz="0" w:space="0" w:color="auto"/>
        <w:left w:val="none" w:sz="0" w:space="0" w:color="auto"/>
        <w:bottom w:val="none" w:sz="0" w:space="0" w:color="auto"/>
        <w:right w:val="none" w:sz="0" w:space="0" w:color="auto"/>
      </w:divBdr>
    </w:div>
    <w:div w:id="513806717">
      <w:bodyDiv w:val="1"/>
      <w:marLeft w:val="0"/>
      <w:marRight w:val="0"/>
      <w:marTop w:val="0"/>
      <w:marBottom w:val="0"/>
      <w:divBdr>
        <w:top w:val="none" w:sz="0" w:space="0" w:color="auto"/>
        <w:left w:val="none" w:sz="0" w:space="0" w:color="auto"/>
        <w:bottom w:val="none" w:sz="0" w:space="0" w:color="auto"/>
        <w:right w:val="none" w:sz="0" w:space="0" w:color="auto"/>
      </w:divBdr>
    </w:div>
    <w:div w:id="537742924">
      <w:bodyDiv w:val="1"/>
      <w:marLeft w:val="0"/>
      <w:marRight w:val="0"/>
      <w:marTop w:val="0"/>
      <w:marBottom w:val="0"/>
      <w:divBdr>
        <w:top w:val="none" w:sz="0" w:space="0" w:color="auto"/>
        <w:left w:val="none" w:sz="0" w:space="0" w:color="auto"/>
        <w:bottom w:val="none" w:sz="0" w:space="0" w:color="auto"/>
        <w:right w:val="none" w:sz="0" w:space="0" w:color="auto"/>
      </w:divBdr>
      <w:divsChild>
        <w:div w:id="1376463754">
          <w:marLeft w:val="1166"/>
          <w:marRight w:val="0"/>
          <w:marTop w:val="0"/>
          <w:marBottom w:val="126"/>
          <w:divBdr>
            <w:top w:val="none" w:sz="0" w:space="0" w:color="auto"/>
            <w:left w:val="none" w:sz="0" w:space="0" w:color="auto"/>
            <w:bottom w:val="none" w:sz="0" w:space="0" w:color="auto"/>
            <w:right w:val="none" w:sz="0" w:space="0" w:color="auto"/>
          </w:divBdr>
        </w:div>
        <w:div w:id="1585261378">
          <w:marLeft w:val="1166"/>
          <w:marRight w:val="0"/>
          <w:marTop w:val="0"/>
          <w:marBottom w:val="126"/>
          <w:divBdr>
            <w:top w:val="none" w:sz="0" w:space="0" w:color="auto"/>
            <w:left w:val="none" w:sz="0" w:space="0" w:color="auto"/>
            <w:bottom w:val="none" w:sz="0" w:space="0" w:color="auto"/>
            <w:right w:val="none" w:sz="0" w:space="0" w:color="auto"/>
          </w:divBdr>
        </w:div>
      </w:divsChild>
    </w:div>
    <w:div w:id="537817065">
      <w:bodyDiv w:val="1"/>
      <w:marLeft w:val="0"/>
      <w:marRight w:val="0"/>
      <w:marTop w:val="0"/>
      <w:marBottom w:val="0"/>
      <w:divBdr>
        <w:top w:val="none" w:sz="0" w:space="0" w:color="auto"/>
        <w:left w:val="none" w:sz="0" w:space="0" w:color="auto"/>
        <w:bottom w:val="none" w:sz="0" w:space="0" w:color="auto"/>
        <w:right w:val="none" w:sz="0" w:space="0" w:color="auto"/>
      </w:divBdr>
    </w:div>
    <w:div w:id="594245707">
      <w:bodyDiv w:val="1"/>
      <w:marLeft w:val="0"/>
      <w:marRight w:val="0"/>
      <w:marTop w:val="0"/>
      <w:marBottom w:val="0"/>
      <w:divBdr>
        <w:top w:val="none" w:sz="0" w:space="0" w:color="auto"/>
        <w:left w:val="none" w:sz="0" w:space="0" w:color="auto"/>
        <w:bottom w:val="none" w:sz="0" w:space="0" w:color="auto"/>
        <w:right w:val="none" w:sz="0" w:space="0" w:color="auto"/>
      </w:divBdr>
    </w:div>
    <w:div w:id="776409042">
      <w:bodyDiv w:val="1"/>
      <w:marLeft w:val="0"/>
      <w:marRight w:val="0"/>
      <w:marTop w:val="0"/>
      <w:marBottom w:val="0"/>
      <w:divBdr>
        <w:top w:val="none" w:sz="0" w:space="0" w:color="auto"/>
        <w:left w:val="none" w:sz="0" w:space="0" w:color="auto"/>
        <w:bottom w:val="none" w:sz="0" w:space="0" w:color="auto"/>
        <w:right w:val="none" w:sz="0" w:space="0" w:color="auto"/>
      </w:divBdr>
      <w:divsChild>
        <w:div w:id="932205799">
          <w:marLeft w:val="1166"/>
          <w:marRight w:val="0"/>
          <w:marTop w:val="0"/>
          <w:marBottom w:val="151"/>
          <w:divBdr>
            <w:top w:val="none" w:sz="0" w:space="0" w:color="auto"/>
            <w:left w:val="none" w:sz="0" w:space="0" w:color="auto"/>
            <w:bottom w:val="none" w:sz="0" w:space="0" w:color="auto"/>
            <w:right w:val="none" w:sz="0" w:space="0" w:color="auto"/>
          </w:divBdr>
        </w:div>
        <w:div w:id="1300526363">
          <w:marLeft w:val="1166"/>
          <w:marRight w:val="0"/>
          <w:marTop w:val="0"/>
          <w:marBottom w:val="151"/>
          <w:divBdr>
            <w:top w:val="none" w:sz="0" w:space="0" w:color="auto"/>
            <w:left w:val="none" w:sz="0" w:space="0" w:color="auto"/>
            <w:bottom w:val="none" w:sz="0" w:space="0" w:color="auto"/>
            <w:right w:val="none" w:sz="0" w:space="0" w:color="auto"/>
          </w:divBdr>
        </w:div>
      </w:divsChild>
    </w:div>
    <w:div w:id="941956525">
      <w:bodyDiv w:val="1"/>
      <w:marLeft w:val="0"/>
      <w:marRight w:val="0"/>
      <w:marTop w:val="0"/>
      <w:marBottom w:val="0"/>
      <w:divBdr>
        <w:top w:val="none" w:sz="0" w:space="0" w:color="auto"/>
        <w:left w:val="none" w:sz="0" w:space="0" w:color="auto"/>
        <w:bottom w:val="none" w:sz="0" w:space="0" w:color="auto"/>
        <w:right w:val="none" w:sz="0" w:space="0" w:color="auto"/>
      </w:divBdr>
    </w:div>
    <w:div w:id="1225532064">
      <w:bodyDiv w:val="1"/>
      <w:marLeft w:val="0"/>
      <w:marRight w:val="0"/>
      <w:marTop w:val="0"/>
      <w:marBottom w:val="0"/>
      <w:divBdr>
        <w:top w:val="none" w:sz="0" w:space="0" w:color="auto"/>
        <w:left w:val="none" w:sz="0" w:space="0" w:color="auto"/>
        <w:bottom w:val="none" w:sz="0" w:space="0" w:color="auto"/>
        <w:right w:val="none" w:sz="0" w:space="0" w:color="auto"/>
      </w:divBdr>
      <w:divsChild>
        <w:div w:id="1736396446">
          <w:marLeft w:val="1166"/>
          <w:marRight w:val="0"/>
          <w:marTop w:val="0"/>
          <w:marBottom w:val="151"/>
          <w:divBdr>
            <w:top w:val="none" w:sz="0" w:space="0" w:color="auto"/>
            <w:left w:val="none" w:sz="0" w:space="0" w:color="auto"/>
            <w:bottom w:val="none" w:sz="0" w:space="0" w:color="auto"/>
            <w:right w:val="none" w:sz="0" w:space="0" w:color="auto"/>
          </w:divBdr>
        </w:div>
        <w:div w:id="326324885">
          <w:marLeft w:val="1166"/>
          <w:marRight w:val="0"/>
          <w:marTop w:val="0"/>
          <w:marBottom w:val="151"/>
          <w:divBdr>
            <w:top w:val="none" w:sz="0" w:space="0" w:color="auto"/>
            <w:left w:val="none" w:sz="0" w:space="0" w:color="auto"/>
            <w:bottom w:val="none" w:sz="0" w:space="0" w:color="auto"/>
            <w:right w:val="none" w:sz="0" w:space="0" w:color="auto"/>
          </w:divBdr>
        </w:div>
        <w:div w:id="770704483">
          <w:marLeft w:val="1166"/>
          <w:marRight w:val="0"/>
          <w:marTop w:val="0"/>
          <w:marBottom w:val="151"/>
          <w:divBdr>
            <w:top w:val="none" w:sz="0" w:space="0" w:color="auto"/>
            <w:left w:val="none" w:sz="0" w:space="0" w:color="auto"/>
            <w:bottom w:val="none" w:sz="0" w:space="0" w:color="auto"/>
            <w:right w:val="none" w:sz="0" w:space="0" w:color="auto"/>
          </w:divBdr>
        </w:div>
      </w:divsChild>
    </w:div>
    <w:div w:id="1368024740">
      <w:bodyDiv w:val="1"/>
      <w:marLeft w:val="0"/>
      <w:marRight w:val="0"/>
      <w:marTop w:val="0"/>
      <w:marBottom w:val="0"/>
      <w:divBdr>
        <w:top w:val="none" w:sz="0" w:space="0" w:color="auto"/>
        <w:left w:val="none" w:sz="0" w:space="0" w:color="auto"/>
        <w:bottom w:val="none" w:sz="0" w:space="0" w:color="auto"/>
        <w:right w:val="none" w:sz="0" w:space="0" w:color="auto"/>
      </w:divBdr>
    </w:div>
    <w:div w:id="1389261153">
      <w:bodyDiv w:val="1"/>
      <w:marLeft w:val="0"/>
      <w:marRight w:val="0"/>
      <w:marTop w:val="0"/>
      <w:marBottom w:val="0"/>
      <w:divBdr>
        <w:top w:val="none" w:sz="0" w:space="0" w:color="auto"/>
        <w:left w:val="none" w:sz="0" w:space="0" w:color="auto"/>
        <w:bottom w:val="none" w:sz="0" w:space="0" w:color="auto"/>
        <w:right w:val="none" w:sz="0" w:space="0" w:color="auto"/>
      </w:divBdr>
      <w:divsChild>
        <w:div w:id="1779182936">
          <w:marLeft w:val="1166"/>
          <w:marRight w:val="0"/>
          <w:marTop w:val="0"/>
          <w:marBottom w:val="143"/>
          <w:divBdr>
            <w:top w:val="none" w:sz="0" w:space="0" w:color="auto"/>
            <w:left w:val="none" w:sz="0" w:space="0" w:color="auto"/>
            <w:bottom w:val="none" w:sz="0" w:space="0" w:color="auto"/>
            <w:right w:val="none" w:sz="0" w:space="0" w:color="auto"/>
          </w:divBdr>
        </w:div>
        <w:div w:id="731461001">
          <w:marLeft w:val="1166"/>
          <w:marRight w:val="0"/>
          <w:marTop w:val="0"/>
          <w:marBottom w:val="143"/>
          <w:divBdr>
            <w:top w:val="none" w:sz="0" w:space="0" w:color="auto"/>
            <w:left w:val="none" w:sz="0" w:space="0" w:color="auto"/>
            <w:bottom w:val="none" w:sz="0" w:space="0" w:color="auto"/>
            <w:right w:val="none" w:sz="0" w:space="0" w:color="auto"/>
          </w:divBdr>
        </w:div>
      </w:divsChild>
    </w:div>
    <w:div w:id="1533766873">
      <w:bodyDiv w:val="1"/>
      <w:marLeft w:val="0"/>
      <w:marRight w:val="0"/>
      <w:marTop w:val="0"/>
      <w:marBottom w:val="0"/>
      <w:divBdr>
        <w:top w:val="none" w:sz="0" w:space="0" w:color="auto"/>
        <w:left w:val="none" w:sz="0" w:space="0" w:color="auto"/>
        <w:bottom w:val="none" w:sz="0" w:space="0" w:color="auto"/>
        <w:right w:val="none" w:sz="0" w:space="0" w:color="auto"/>
      </w:divBdr>
    </w:div>
    <w:div w:id="1617640882">
      <w:bodyDiv w:val="1"/>
      <w:marLeft w:val="0"/>
      <w:marRight w:val="0"/>
      <w:marTop w:val="0"/>
      <w:marBottom w:val="0"/>
      <w:divBdr>
        <w:top w:val="none" w:sz="0" w:space="0" w:color="auto"/>
        <w:left w:val="none" w:sz="0" w:space="0" w:color="auto"/>
        <w:bottom w:val="none" w:sz="0" w:space="0" w:color="auto"/>
        <w:right w:val="none" w:sz="0" w:space="0" w:color="auto"/>
      </w:divBdr>
    </w:div>
    <w:div w:id="1620918873">
      <w:bodyDiv w:val="1"/>
      <w:marLeft w:val="0"/>
      <w:marRight w:val="0"/>
      <w:marTop w:val="0"/>
      <w:marBottom w:val="0"/>
      <w:divBdr>
        <w:top w:val="none" w:sz="0" w:space="0" w:color="auto"/>
        <w:left w:val="none" w:sz="0" w:space="0" w:color="auto"/>
        <w:bottom w:val="none" w:sz="0" w:space="0" w:color="auto"/>
        <w:right w:val="none" w:sz="0" w:space="0" w:color="auto"/>
      </w:divBdr>
    </w:div>
    <w:div w:id="1705859075">
      <w:bodyDiv w:val="1"/>
      <w:marLeft w:val="0"/>
      <w:marRight w:val="0"/>
      <w:marTop w:val="0"/>
      <w:marBottom w:val="0"/>
      <w:divBdr>
        <w:top w:val="none" w:sz="0" w:space="0" w:color="auto"/>
        <w:left w:val="none" w:sz="0" w:space="0" w:color="auto"/>
        <w:bottom w:val="none" w:sz="0" w:space="0" w:color="auto"/>
        <w:right w:val="none" w:sz="0" w:space="0" w:color="auto"/>
      </w:divBdr>
    </w:div>
    <w:div w:id="1743211142">
      <w:bodyDiv w:val="1"/>
      <w:marLeft w:val="0"/>
      <w:marRight w:val="0"/>
      <w:marTop w:val="0"/>
      <w:marBottom w:val="0"/>
      <w:divBdr>
        <w:top w:val="none" w:sz="0" w:space="0" w:color="auto"/>
        <w:left w:val="none" w:sz="0" w:space="0" w:color="auto"/>
        <w:bottom w:val="none" w:sz="0" w:space="0" w:color="auto"/>
        <w:right w:val="none" w:sz="0" w:space="0" w:color="auto"/>
      </w:divBdr>
    </w:div>
    <w:div w:id="1789004045">
      <w:bodyDiv w:val="1"/>
      <w:marLeft w:val="0"/>
      <w:marRight w:val="0"/>
      <w:marTop w:val="0"/>
      <w:marBottom w:val="0"/>
      <w:divBdr>
        <w:top w:val="none" w:sz="0" w:space="0" w:color="auto"/>
        <w:left w:val="none" w:sz="0" w:space="0" w:color="auto"/>
        <w:bottom w:val="none" w:sz="0" w:space="0" w:color="auto"/>
        <w:right w:val="none" w:sz="0" w:space="0" w:color="auto"/>
      </w:divBdr>
    </w:div>
    <w:div w:id="1863933448">
      <w:bodyDiv w:val="1"/>
      <w:marLeft w:val="0"/>
      <w:marRight w:val="0"/>
      <w:marTop w:val="0"/>
      <w:marBottom w:val="0"/>
      <w:divBdr>
        <w:top w:val="none" w:sz="0" w:space="0" w:color="auto"/>
        <w:left w:val="none" w:sz="0" w:space="0" w:color="auto"/>
        <w:bottom w:val="none" w:sz="0" w:space="0" w:color="auto"/>
        <w:right w:val="none" w:sz="0" w:space="0" w:color="auto"/>
      </w:divBdr>
    </w:div>
    <w:div w:id="1949266573">
      <w:bodyDiv w:val="1"/>
      <w:marLeft w:val="0"/>
      <w:marRight w:val="0"/>
      <w:marTop w:val="0"/>
      <w:marBottom w:val="0"/>
      <w:divBdr>
        <w:top w:val="none" w:sz="0" w:space="0" w:color="auto"/>
        <w:left w:val="none" w:sz="0" w:space="0" w:color="auto"/>
        <w:bottom w:val="none" w:sz="0" w:space="0" w:color="auto"/>
        <w:right w:val="none" w:sz="0" w:space="0" w:color="auto"/>
      </w:divBdr>
    </w:div>
    <w:div w:id="1993286488">
      <w:bodyDiv w:val="1"/>
      <w:marLeft w:val="0"/>
      <w:marRight w:val="0"/>
      <w:marTop w:val="0"/>
      <w:marBottom w:val="0"/>
      <w:divBdr>
        <w:top w:val="none" w:sz="0" w:space="0" w:color="auto"/>
        <w:left w:val="none" w:sz="0" w:space="0" w:color="auto"/>
        <w:bottom w:val="none" w:sz="0" w:space="0" w:color="auto"/>
        <w:right w:val="none" w:sz="0" w:space="0" w:color="auto"/>
      </w:divBdr>
    </w:div>
    <w:div w:id="1995058891">
      <w:bodyDiv w:val="1"/>
      <w:marLeft w:val="0"/>
      <w:marRight w:val="0"/>
      <w:marTop w:val="0"/>
      <w:marBottom w:val="0"/>
      <w:divBdr>
        <w:top w:val="none" w:sz="0" w:space="0" w:color="auto"/>
        <w:left w:val="none" w:sz="0" w:space="0" w:color="auto"/>
        <w:bottom w:val="none" w:sz="0" w:space="0" w:color="auto"/>
        <w:right w:val="none" w:sz="0" w:space="0" w:color="auto"/>
      </w:divBdr>
    </w:div>
    <w:div w:id="2020039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yperlink" Target="http://physics.nist.gov/cuu/Units/binary.html" TargetMode="External"/><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hyperlink" Target="http://physics.nist.gov/cuu/Units/units.html" TargetMode="External"/><Relationship Id="rId23" Type="http://schemas.openxmlformats.org/officeDocument/2006/relationships/image" Target="media/image6.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oleObject" Target="embeddings/oleObject4.bin"/><Relationship Id="rId27" Type="http://schemas.openxmlformats.org/officeDocument/2006/relationships/hyperlink" Target="http://archive.stsci.edu/hlsp/hlsp_guidelin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IBM\Rational\DOORS\9.2\lib\dxl\addins\Publisher\Templates\DMS_req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32C75-CA4B-43A7-B9C3-25C79918C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DMS_reqs.dot</Template>
  <TotalTime>53</TotalTime>
  <Pages>1</Pages>
  <Words>36361</Words>
  <Characters>207260</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JWST DMS Document</vt:lpstr>
    </vt:vector>
  </TitlesOfParts>
  <Manager/>
  <Company/>
  <LinksUpToDate>false</LinksUpToDate>
  <CharactersWithSpaces>243135</CharactersWithSpaces>
  <SharedDoc>false</SharedDoc>
  <HLinks>
    <vt:vector size="360" baseType="variant">
      <vt:variant>
        <vt:i4>5242894</vt:i4>
      </vt:variant>
      <vt:variant>
        <vt:i4>360</vt:i4>
      </vt:variant>
      <vt:variant>
        <vt:i4>0</vt:i4>
      </vt:variant>
      <vt:variant>
        <vt:i4>5</vt:i4>
      </vt:variant>
      <vt:variant>
        <vt:lpwstr>http://physics.nist.gov/cuu/Units/binary.html</vt:lpwstr>
      </vt:variant>
      <vt:variant>
        <vt:lpwstr/>
      </vt:variant>
      <vt:variant>
        <vt:i4>524352</vt:i4>
      </vt:variant>
      <vt:variant>
        <vt:i4>357</vt:i4>
      </vt:variant>
      <vt:variant>
        <vt:i4>0</vt:i4>
      </vt:variant>
      <vt:variant>
        <vt:i4>5</vt:i4>
      </vt:variant>
      <vt:variant>
        <vt:lpwstr>http://physics.nist.gov/cuu/Units/units.html</vt:lpwstr>
      </vt:variant>
      <vt:variant>
        <vt:lpwstr/>
      </vt:variant>
      <vt:variant>
        <vt:i4>7602221</vt:i4>
      </vt:variant>
      <vt:variant>
        <vt:i4>354</vt:i4>
      </vt:variant>
      <vt:variant>
        <vt:i4>0</vt:i4>
      </vt:variant>
      <vt:variant>
        <vt:i4>5</vt:i4>
      </vt:variant>
      <vt:variant>
        <vt:lpwstr>http://fits.gsfc.nasa.gov/</vt:lpwstr>
      </vt:variant>
      <vt:variant>
        <vt:lpwstr/>
      </vt:variant>
      <vt:variant>
        <vt:i4>2031666</vt:i4>
      </vt:variant>
      <vt:variant>
        <vt:i4>347</vt:i4>
      </vt:variant>
      <vt:variant>
        <vt:i4>0</vt:i4>
      </vt:variant>
      <vt:variant>
        <vt:i4>5</vt:i4>
      </vt:variant>
      <vt:variant>
        <vt:lpwstr/>
      </vt:variant>
      <vt:variant>
        <vt:lpwstr>_Toc271926300</vt:lpwstr>
      </vt:variant>
      <vt:variant>
        <vt:i4>1441843</vt:i4>
      </vt:variant>
      <vt:variant>
        <vt:i4>341</vt:i4>
      </vt:variant>
      <vt:variant>
        <vt:i4>0</vt:i4>
      </vt:variant>
      <vt:variant>
        <vt:i4>5</vt:i4>
      </vt:variant>
      <vt:variant>
        <vt:lpwstr/>
      </vt:variant>
      <vt:variant>
        <vt:lpwstr>_Toc271926299</vt:lpwstr>
      </vt:variant>
      <vt:variant>
        <vt:i4>1769523</vt:i4>
      </vt:variant>
      <vt:variant>
        <vt:i4>332</vt:i4>
      </vt:variant>
      <vt:variant>
        <vt:i4>0</vt:i4>
      </vt:variant>
      <vt:variant>
        <vt:i4>5</vt:i4>
      </vt:variant>
      <vt:variant>
        <vt:lpwstr/>
      </vt:variant>
      <vt:variant>
        <vt:lpwstr>_Toc271926246</vt:lpwstr>
      </vt:variant>
      <vt:variant>
        <vt:i4>1769523</vt:i4>
      </vt:variant>
      <vt:variant>
        <vt:i4>326</vt:i4>
      </vt:variant>
      <vt:variant>
        <vt:i4>0</vt:i4>
      </vt:variant>
      <vt:variant>
        <vt:i4>5</vt:i4>
      </vt:variant>
      <vt:variant>
        <vt:lpwstr/>
      </vt:variant>
      <vt:variant>
        <vt:lpwstr>_Toc271926245</vt:lpwstr>
      </vt:variant>
      <vt:variant>
        <vt:i4>1769523</vt:i4>
      </vt:variant>
      <vt:variant>
        <vt:i4>320</vt:i4>
      </vt:variant>
      <vt:variant>
        <vt:i4>0</vt:i4>
      </vt:variant>
      <vt:variant>
        <vt:i4>5</vt:i4>
      </vt:variant>
      <vt:variant>
        <vt:lpwstr/>
      </vt:variant>
      <vt:variant>
        <vt:lpwstr>_Toc271926244</vt:lpwstr>
      </vt:variant>
      <vt:variant>
        <vt:i4>1769523</vt:i4>
      </vt:variant>
      <vt:variant>
        <vt:i4>314</vt:i4>
      </vt:variant>
      <vt:variant>
        <vt:i4>0</vt:i4>
      </vt:variant>
      <vt:variant>
        <vt:i4>5</vt:i4>
      </vt:variant>
      <vt:variant>
        <vt:lpwstr/>
      </vt:variant>
      <vt:variant>
        <vt:lpwstr>_Toc271926243</vt:lpwstr>
      </vt:variant>
      <vt:variant>
        <vt:i4>1703988</vt:i4>
      </vt:variant>
      <vt:variant>
        <vt:i4>305</vt:i4>
      </vt:variant>
      <vt:variant>
        <vt:i4>0</vt:i4>
      </vt:variant>
      <vt:variant>
        <vt:i4>5</vt:i4>
      </vt:variant>
      <vt:variant>
        <vt:lpwstr/>
      </vt:variant>
      <vt:variant>
        <vt:lpwstr>_Toc271927545</vt:lpwstr>
      </vt:variant>
      <vt:variant>
        <vt:i4>1703988</vt:i4>
      </vt:variant>
      <vt:variant>
        <vt:i4>299</vt:i4>
      </vt:variant>
      <vt:variant>
        <vt:i4>0</vt:i4>
      </vt:variant>
      <vt:variant>
        <vt:i4>5</vt:i4>
      </vt:variant>
      <vt:variant>
        <vt:lpwstr/>
      </vt:variant>
      <vt:variant>
        <vt:lpwstr>_Toc271927544</vt:lpwstr>
      </vt:variant>
      <vt:variant>
        <vt:i4>1703988</vt:i4>
      </vt:variant>
      <vt:variant>
        <vt:i4>293</vt:i4>
      </vt:variant>
      <vt:variant>
        <vt:i4>0</vt:i4>
      </vt:variant>
      <vt:variant>
        <vt:i4>5</vt:i4>
      </vt:variant>
      <vt:variant>
        <vt:lpwstr/>
      </vt:variant>
      <vt:variant>
        <vt:lpwstr>_Toc271927543</vt:lpwstr>
      </vt:variant>
      <vt:variant>
        <vt:i4>1703988</vt:i4>
      </vt:variant>
      <vt:variant>
        <vt:i4>287</vt:i4>
      </vt:variant>
      <vt:variant>
        <vt:i4>0</vt:i4>
      </vt:variant>
      <vt:variant>
        <vt:i4>5</vt:i4>
      </vt:variant>
      <vt:variant>
        <vt:lpwstr/>
      </vt:variant>
      <vt:variant>
        <vt:lpwstr>_Toc271927542</vt:lpwstr>
      </vt:variant>
      <vt:variant>
        <vt:i4>1703988</vt:i4>
      </vt:variant>
      <vt:variant>
        <vt:i4>281</vt:i4>
      </vt:variant>
      <vt:variant>
        <vt:i4>0</vt:i4>
      </vt:variant>
      <vt:variant>
        <vt:i4>5</vt:i4>
      </vt:variant>
      <vt:variant>
        <vt:lpwstr/>
      </vt:variant>
      <vt:variant>
        <vt:lpwstr>_Toc271927541</vt:lpwstr>
      </vt:variant>
      <vt:variant>
        <vt:i4>1703988</vt:i4>
      </vt:variant>
      <vt:variant>
        <vt:i4>275</vt:i4>
      </vt:variant>
      <vt:variant>
        <vt:i4>0</vt:i4>
      </vt:variant>
      <vt:variant>
        <vt:i4>5</vt:i4>
      </vt:variant>
      <vt:variant>
        <vt:lpwstr/>
      </vt:variant>
      <vt:variant>
        <vt:lpwstr>_Toc271927540</vt:lpwstr>
      </vt:variant>
      <vt:variant>
        <vt:i4>1900596</vt:i4>
      </vt:variant>
      <vt:variant>
        <vt:i4>269</vt:i4>
      </vt:variant>
      <vt:variant>
        <vt:i4>0</vt:i4>
      </vt:variant>
      <vt:variant>
        <vt:i4>5</vt:i4>
      </vt:variant>
      <vt:variant>
        <vt:lpwstr/>
      </vt:variant>
      <vt:variant>
        <vt:lpwstr>_Toc271927539</vt:lpwstr>
      </vt:variant>
      <vt:variant>
        <vt:i4>1900596</vt:i4>
      </vt:variant>
      <vt:variant>
        <vt:i4>263</vt:i4>
      </vt:variant>
      <vt:variant>
        <vt:i4>0</vt:i4>
      </vt:variant>
      <vt:variant>
        <vt:i4>5</vt:i4>
      </vt:variant>
      <vt:variant>
        <vt:lpwstr/>
      </vt:variant>
      <vt:variant>
        <vt:lpwstr>_Toc271927538</vt:lpwstr>
      </vt:variant>
      <vt:variant>
        <vt:i4>1900596</vt:i4>
      </vt:variant>
      <vt:variant>
        <vt:i4>257</vt:i4>
      </vt:variant>
      <vt:variant>
        <vt:i4>0</vt:i4>
      </vt:variant>
      <vt:variant>
        <vt:i4>5</vt:i4>
      </vt:variant>
      <vt:variant>
        <vt:lpwstr/>
      </vt:variant>
      <vt:variant>
        <vt:lpwstr>_Toc271927537</vt:lpwstr>
      </vt:variant>
      <vt:variant>
        <vt:i4>1900596</vt:i4>
      </vt:variant>
      <vt:variant>
        <vt:i4>251</vt:i4>
      </vt:variant>
      <vt:variant>
        <vt:i4>0</vt:i4>
      </vt:variant>
      <vt:variant>
        <vt:i4>5</vt:i4>
      </vt:variant>
      <vt:variant>
        <vt:lpwstr/>
      </vt:variant>
      <vt:variant>
        <vt:lpwstr>_Toc271927536</vt:lpwstr>
      </vt:variant>
      <vt:variant>
        <vt:i4>1900596</vt:i4>
      </vt:variant>
      <vt:variant>
        <vt:i4>245</vt:i4>
      </vt:variant>
      <vt:variant>
        <vt:i4>0</vt:i4>
      </vt:variant>
      <vt:variant>
        <vt:i4>5</vt:i4>
      </vt:variant>
      <vt:variant>
        <vt:lpwstr/>
      </vt:variant>
      <vt:variant>
        <vt:lpwstr>_Toc271927535</vt:lpwstr>
      </vt:variant>
      <vt:variant>
        <vt:i4>1900596</vt:i4>
      </vt:variant>
      <vt:variant>
        <vt:i4>239</vt:i4>
      </vt:variant>
      <vt:variant>
        <vt:i4>0</vt:i4>
      </vt:variant>
      <vt:variant>
        <vt:i4>5</vt:i4>
      </vt:variant>
      <vt:variant>
        <vt:lpwstr/>
      </vt:variant>
      <vt:variant>
        <vt:lpwstr>_Toc271927534</vt:lpwstr>
      </vt:variant>
      <vt:variant>
        <vt:i4>1900596</vt:i4>
      </vt:variant>
      <vt:variant>
        <vt:i4>233</vt:i4>
      </vt:variant>
      <vt:variant>
        <vt:i4>0</vt:i4>
      </vt:variant>
      <vt:variant>
        <vt:i4>5</vt:i4>
      </vt:variant>
      <vt:variant>
        <vt:lpwstr/>
      </vt:variant>
      <vt:variant>
        <vt:lpwstr>_Toc271927533</vt:lpwstr>
      </vt:variant>
      <vt:variant>
        <vt:i4>1900596</vt:i4>
      </vt:variant>
      <vt:variant>
        <vt:i4>227</vt:i4>
      </vt:variant>
      <vt:variant>
        <vt:i4>0</vt:i4>
      </vt:variant>
      <vt:variant>
        <vt:i4>5</vt:i4>
      </vt:variant>
      <vt:variant>
        <vt:lpwstr/>
      </vt:variant>
      <vt:variant>
        <vt:lpwstr>_Toc271927532</vt:lpwstr>
      </vt:variant>
      <vt:variant>
        <vt:i4>1900596</vt:i4>
      </vt:variant>
      <vt:variant>
        <vt:i4>221</vt:i4>
      </vt:variant>
      <vt:variant>
        <vt:i4>0</vt:i4>
      </vt:variant>
      <vt:variant>
        <vt:i4>5</vt:i4>
      </vt:variant>
      <vt:variant>
        <vt:lpwstr/>
      </vt:variant>
      <vt:variant>
        <vt:lpwstr>_Toc271927531</vt:lpwstr>
      </vt:variant>
      <vt:variant>
        <vt:i4>1900596</vt:i4>
      </vt:variant>
      <vt:variant>
        <vt:i4>215</vt:i4>
      </vt:variant>
      <vt:variant>
        <vt:i4>0</vt:i4>
      </vt:variant>
      <vt:variant>
        <vt:i4>5</vt:i4>
      </vt:variant>
      <vt:variant>
        <vt:lpwstr/>
      </vt:variant>
      <vt:variant>
        <vt:lpwstr>_Toc271927530</vt:lpwstr>
      </vt:variant>
      <vt:variant>
        <vt:i4>1835060</vt:i4>
      </vt:variant>
      <vt:variant>
        <vt:i4>209</vt:i4>
      </vt:variant>
      <vt:variant>
        <vt:i4>0</vt:i4>
      </vt:variant>
      <vt:variant>
        <vt:i4>5</vt:i4>
      </vt:variant>
      <vt:variant>
        <vt:lpwstr/>
      </vt:variant>
      <vt:variant>
        <vt:lpwstr>_Toc271927529</vt:lpwstr>
      </vt:variant>
      <vt:variant>
        <vt:i4>1835060</vt:i4>
      </vt:variant>
      <vt:variant>
        <vt:i4>203</vt:i4>
      </vt:variant>
      <vt:variant>
        <vt:i4>0</vt:i4>
      </vt:variant>
      <vt:variant>
        <vt:i4>5</vt:i4>
      </vt:variant>
      <vt:variant>
        <vt:lpwstr/>
      </vt:variant>
      <vt:variant>
        <vt:lpwstr>_Toc271927528</vt:lpwstr>
      </vt:variant>
      <vt:variant>
        <vt:i4>1835060</vt:i4>
      </vt:variant>
      <vt:variant>
        <vt:i4>197</vt:i4>
      </vt:variant>
      <vt:variant>
        <vt:i4>0</vt:i4>
      </vt:variant>
      <vt:variant>
        <vt:i4>5</vt:i4>
      </vt:variant>
      <vt:variant>
        <vt:lpwstr/>
      </vt:variant>
      <vt:variant>
        <vt:lpwstr>_Toc271927527</vt:lpwstr>
      </vt:variant>
      <vt:variant>
        <vt:i4>1835060</vt:i4>
      </vt:variant>
      <vt:variant>
        <vt:i4>191</vt:i4>
      </vt:variant>
      <vt:variant>
        <vt:i4>0</vt:i4>
      </vt:variant>
      <vt:variant>
        <vt:i4>5</vt:i4>
      </vt:variant>
      <vt:variant>
        <vt:lpwstr/>
      </vt:variant>
      <vt:variant>
        <vt:lpwstr>_Toc271927526</vt:lpwstr>
      </vt:variant>
      <vt:variant>
        <vt:i4>1835060</vt:i4>
      </vt:variant>
      <vt:variant>
        <vt:i4>185</vt:i4>
      </vt:variant>
      <vt:variant>
        <vt:i4>0</vt:i4>
      </vt:variant>
      <vt:variant>
        <vt:i4>5</vt:i4>
      </vt:variant>
      <vt:variant>
        <vt:lpwstr/>
      </vt:variant>
      <vt:variant>
        <vt:lpwstr>_Toc271927525</vt:lpwstr>
      </vt:variant>
      <vt:variant>
        <vt:i4>1835060</vt:i4>
      </vt:variant>
      <vt:variant>
        <vt:i4>179</vt:i4>
      </vt:variant>
      <vt:variant>
        <vt:i4>0</vt:i4>
      </vt:variant>
      <vt:variant>
        <vt:i4>5</vt:i4>
      </vt:variant>
      <vt:variant>
        <vt:lpwstr/>
      </vt:variant>
      <vt:variant>
        <vt:lpwstr>_Toc271927524</vt:lpwstr>
      </vt:variant>
      <vt:variant>
        <vt:i4>1835060</vt:i4>
      </vt:variant>
      <vt:variant>
        <vt:i4>173</vt:i4>
      </vt:variant>
      <vt:variant>
        <vt:i4>0</vt:i4>
      </vt:variant>
      <vt:variant>
        <vt:i4>5</vt:i4>
      </vt:variant>
      <vt:variant>
        <vt:lpwstr/>
      </vt:variant>
      <vt:variant>
        <vt:lpwstr>_Toc271927523</vt:lpwstr>
      </vt:variant>
      <vt:variant>
        <vt:i4>1835060</vt:i4>
      </vt:variant>
      <vt:variant>
        <vt:i4>167</vt:i4>
      </vt:variant>
      <vt:variant>
        <vt:i4>0</vt:i4>
      </vt:variant>
      <vt:variant>
        <vt:i4>5</vt:i4>
      </vt:variant>
      <vt:variant>
        <vt:lpwstr/>
      </vt:variant>
      <vt:variant>
        <vt:lpwstr>_Toc271927522</vt:lpwstr>
      </vt:variant>
      <vt:variant>
        <vt:i4>1835060</vt:i4>
      </vt:variant>
      <vt:variant>
        <vt:i4>161</vt:i4>
      </vt:variant>
      <vt:variant>
        <vt:i4>0</vt:i4>
      </vt:variant>
      <vt:variant>
        <vt:i4>5</vt:i4>
      </vt:variant>
      <vt:variant>
        <vt:lpwstr/>
      </vt:variant>
      <vt:variant>
        <vt:lpwstr>_Toc271927521</vt:lpwstr>
      </vt:variant>
      <vt:variant>
        <vt:i4>1835060</vt:i4>
      </vt:variant>
      <vt:variant>
        <vt:i4>155</vt:i4>
      </vt:variant>
      <vt:variant>
        <vt:i4>0</vt:i4>
      </vt:variant>
      <vt:variant>
        <vt:i4>5</vt:i4>
      </vt:variant>
      <vt:variant>
        <vt:lpwstr/>
      </vt:variant>
      <vt:variant>
        <vt:lpwstr>_Toc271927520</vt:lpwstr>
      </vt:variant>
      <vt:variant>
        <vt:i4>2031668</vt:i4>
      </vt:variant>
      <vt:variant>
        <vt:i4>149</vt:i4>
      </vt:variant>
      <vt:variant>
        <vt:i4>0</vt:i4>
      </vt:variant>
      <vt:variant>
        <vt:i4>5</vt:i4>
      </vt:variant>
      <vt:variant>
        <vt:lpwstr/>
      </vt:variant>
      <vt:variant>
        <vt:lpwstr>_Toc271927519</vt:lpwstr>
      </vt:variant>
      <vt:variant>
        <vt:i4>2031668</vt:i4>
      </vt:variant>
      <vt:variant>
        <vt:i4>143</vt:i4>
      </vt:variant>
      <vt:variant>
        <vt:i4>0</vt:i4>
      </vt:variant>
      <vt:variant>
        <vt:i4>5</vt:i4>
      </vt:variant>
      <vt:variant>
        <vt:lpwstr/>
      </vt:variant>
      <vt:variant>
        <vt:lpwstr>_Toc271927518</vt:lpwstr>
      </vt:variant>
      <vt:variant>
        <vt:i4>2031668</vt:i4>
      </vt:variant>
      <vt:variant>
        <vt:i4>137</vt:i4>
      </vt:variant>
      <vt:variant>
        <vt:i4>0</vt:i4>
      </vt:variant>
      <vt:variant>
        <vt:i4>5</vt:i4>
      </vt:variant>
      <vt:variant>
        <vt:lpwstr/>
      </vt:variant>
      <vt:variant>
        <vt:lpwstr>_Toc271927517</vt:lpwstr>
      </vt:variant>
      <vt:variant>
        <vt:i4>2031668</vt:i4>
      </vt:variant>
      <vt:variant>
        <vt:i4>131</vt:i4>
      </vt:variant>
      <vt:variant>
        <vt:i4>0</vt:i4>
      </vt:variant>
      <vt:variant>
        <vt:i4>5</vt:i4>
      </vt:variant>
      <vt:variant>
        <vt:lpwstr/>
      </vt:variant>
      <vt:variant>
        <vt:lpwstr>_Toc271927516</vt:lpwstr>
      </vt:variant>
      <vt:variant>
        <vt:i4>2031668</vt:i4>
      </vt:variant>
      <vt:variant>
        <vt:i4>125</vt:i4>
      </vt:variant>
      <vt:variant>
        <vt:i4>0</vt:i4>
      </vt:variant>
      <vt:variant>
        <vt:i4>5</vt:i4>
      </vt:variant>
      <vt:variant>
        <vt:lpwstr/>
      </vt:variant>
      <vt:variant>
        <vt:lpwstr>_Toc271927515</vt:lpwstr>
      </vt:variant>
      <vt:variant>
        <vt:i4>2031668</vt:i4>
      </vt:variant>
      <vt:variant>
        <vt:i4>119</vt:i4>
      </vt:variant>
      <vt:variant>
        <vt:i4>0</vt:i4>
      </vt:variant>
      <vt:variant>
        <vt:i4>5</vt:i4>
      </vt:variant>
      <vt:variant>
        <vt:lpwstr/>
      </vt:variant>
      <vt:variant>
        <vt:lpwstr>_Toc271927514</vt:lpwstr>
      </vt:variant>
      <vt:variant>
        <vt:i4>2031668</vt:i4>
      </vt:variant>
      <vt:variant>
        <vt:i4>113</vt:i4>
      </vt:variant>
      <vt:variant>
        <vt:i4>0</vt:i4>
      </vt:variant>
      <vt:variant>
        <vt:i4>5</vt:i4>
      </vt:variant>
      <vt:variant>
        <vt:lpwstr/>
      </vt:variant>
      <vt:variant>
        <vt:lpwstr>_Toc271927513</vt:lpwstr>
      </vt:variant>
      <vt:variant>
        <vt:i4>2031668</vt:i4>
      </vt:variant>
      <vt:variant>
        <vt:i4>107</vt:i4>
      </vt:variant>
      <vt:variant>
        <vt:i4>0</vt:i4>
      </vt:variant>
      <vt:variant>
        <vt:i4>5</vt:i4>
      </vt:variant>
      <vt:variant>
        <vt:lpwstr/>
      </vt:variant>
      <vt:variant>
        <vt:lpwstr>_Toc271927512</vt:lpwstr>
      </vt:variant>
      <vt:variant>
        <vt:i4>2031668</vt:i4>
      </vt:variant>
      <vt:variant>
        <vt:i4>101</vt:i4>
      </vt:variant>
      <vt:variant>
        <vt:i4>0</vt:i4>
      </vt:variant>
      <vt:variant>
        <vt:i4>5</vt:i4>
      </vt:variant>
      <vt:variant>
        <vt:lpwstr/>
      </vt:variant>
      <vt:variant>
        <vt:lpwstr>_Toc271927511</vt:lpwstr>
      </vt:variant>
      <vt:variant>
        <vt:i4>2031668</vt:i4>
      </vt:variant>
      <vt:variant>
        <vt:i4>95</vt:i4>
      </vt:variant>
      <vt:variant>
        <vt:i4>0</vt:i4>
      </vt:variant>
      <vt:variant>
        <vt:i4>5</vt:i4>
      </vt:variant>
      <vt:variant>
        <vt:lpwstr/>
      </vt:variant>
      <vt:variant>
        <vt:lpwstr>_Toc271927510</vt:lpwstr>
      </vt:variant>
      <vt:variant>
        <vt:i4>1966132</vt:i4>
      </vt:variant>
      <vt:variant>
        <vt:i4>89</vt:i4>
      </vt:variant>
      <vt:variant>
        <vt:i4>0</vt:i4>
      </vt:variant>
      <vt:variant>
        <vt:i4>5</vt:i4>
      </vt:variant>
      <vt:variant>
        <vt:lpwstr/>
      </vt:variant>
      <vt:variant>
        <vt:lpwstr>_Toc271927509</vt:lpwstr>
      </vt:variant>
      <vt:variant>
        <vt:i4>1966132</vt:i4>
      </vt:variant>
      <vt:variant>
        <vt:i4>83</vt:i4>
      </vt:variant>
      <vt:variant>
        <vt:i4>0</vt:i4>
      </vt:variant>
      <vt:variant>
        <vt:i4>5</vt:i4>
      </vt:variant>
      <vt:variant>
        <vt:lpwstr/>
      </vt:variant>
      <vt:variant>
        <vt:lpwstr>_Toc271927508</vt:lpwstr>
      </vt:variant>
      <vt:variant>
        <vt:i4>1966132</vt:i4>
      </vt:variant>
      <vt:variant>
        <vt:i4>77</vt:i4>
      </vt:variant>
      <vt:variant>
        <vt:i4>0</vt:i4>
      </vt:variant>
      <vt:variant>
        <vt:i4>5</vt:i4>
      </vt:variant>
      <vt:variant>
        <vt:lpwstr/>
      </vt:variant>
      <vt:variant>
        <vt:lpwstr>_Toc271927507</vt:lpwstr>
      </vt:variant>
      <vt:variant>
        <vt:i4>1966132</vt:i4>
      </vt:variant>
      <vt:variant>
        <vt:i4>71</vt:i4>
      </vt:variant>
      <vt:variant>
        <vt:i4>0</vt:i4>
      </vt:variant>
      <vt:variant>
        <vt:i4>5</vt:i4>
      </vt:variant>
      <vt:variant>
        <vt:lpwstr/>
      </vt:variant>
      <vt:variant>
        <vt:lpwstr>_Toc271927506</vt:lpwstr>
      </vt:variant>
      <vt:variant>
        <vt:i4>1966132</vt:i4>
      </vt:variant>
      <vt:variant>
        <vt:i4>65</vt:i4>
      </vt:variant>
      <vt:variant>
        <vt:i4>0</vt:i4>
      </vt:variant>
      <vt:variant>
        <vt:i4>5</vt:i4>
      </vt:variant>
      <vt:variant>
        <vt:lpwstr/>
      </vt:variant>
      <vt:variant>
        <vt:lpwstr>_Toc271927505</vt:lpwstr>
      </vt:variant>
      <vt:variant>
        <vt:i4>1966132</vt:i4>
      </vt:variant>
      <vt:variant>
        <vt:i4>59</vt:i4>
      </vt:variant>
      <vt:variant>
        <vt:i4>0</vt:i4>
      </vt:variant>
      <vt:variant>
        <vt:i4>5</vt:i4>
      </vt:variant>
      <vt:variant>
        <vt:lpwstr/>
      </vt:variant>
      <vt:variant>
        <vt:lpwstr>_Toc271927504</vt:lpwstr>
      </vt:variant>
      <vt:variant>
        <vt:i4>1966132</vt:i4>
      </vt:variant>
      <vt:variant>
        <vt:i4>53</vt:i4>
      </vt:variant>
      <vt:variant>
        <vt:i4>0</vt:i4>
      </vt:variant>
      <vt:variant>
        <vt:i4>5</vt:i4>
      </vt:variant>
      <vt:variant>
        <vt:lpwstr/>
      </vt:variant>
      <vt:variant>
        <vt:lpwstr>_Toc271927503</vt:lpwstr>
      </vt:variant>
      <vt:variant>
        <vt:i4>1966132</vt:i4>
      </vt:variant>
      <vt:variant>
        <vt:i4>47</vt:i4>
      </vt:variant>
      <vt:variant>
        <vt:i4>0</vt:i4>
      </vt:variant>
      <vt:variant>
        <vt:i4>5</vt:i4>
      </vt:variant>
      <vt:variant>
        <vt:lpwstr/>
      </vt:variant>
      <vt:variant>
        <vt:lpwstr>_Toc271927502</vt:lpwstr>
      </vt:variant>
      <vt:variant>
        <vt:i4>1966132</vt:i4>
      </vt:variant>
      <vt:variant>
        <vt:i4>41</vt:i4>
      </vt:variant>
      <vt:variant>
        <vt:i4>0</vt:i4>
      </vt:variant>
      <vt:variant>
        <vt:i4>5</vt:i4>
      </vt:variant>
      <vt:variant>
        <vt:lpwstr/>
      </vt:variant>
      <vt:variant>
        <vt:lpwstr>_Toc271927501</vt:lpwstr>
      </vt:variant>
      <vt:variant>
        <vt:i4>1966132</vt:i4>
      </vt:variant>
      <vt:variant>
        <vt:i4>35</vt:i4>
      </vt:variant>
      <vt:variant>
        <vt:i4>0</vt:i4>
      </vt:variant>
      <vt:variant>
        <vt:i4>5</vt:i4>
      </vt:variant>
      <vt:variant>
        <vt:lpwstr/>
      </vt:variant>
      <vt:variant>
        <vt:lpwstr>_Toc271927500</vt:lpwstr>
      </vt:variant>
      <vt:variant>
        <vt:i4>1507381</vt:i4>
      </vt:variant>
      <vt:variant>
        <vt:i4>29</vt:i4>
      </vt:variant>
      <vt:variant>
        <vt:i4>0</vt:i4>
      </vt:variant>
      <vt:variant>
        <vt:i4>5</vt:i4>
      </vt:variant>
      <vt:variant>
        <vt:lpwstr/>
      </vt:variant>
      <vt:variant>
        <vt:lpwstr>_Toc271927499</vt:lpwstr>
      </vt:variant>
      <vt:variant>
        <vt:i4>1507381</vt:i4>
      </vt:variant>
      <vt:variant>
        <vt:i4>23</vt:i4>
      </vt:variant>
      <vt:variant>
        <vt:i4>0</vt:i4>
      </vt:variant>
      <vt:variant>
        <vt:i4>5</vt:i4>
      </vt:variant>
      <vt:variant>
        <vt:lpwstr/>
      </vt:variant>
      <vt:variant>
        <vt:lpwstr>_Toc271927498</vt:lpwstr>
      </vt:variant>
      <vt:variant>
        <vt:i4>1507381</vt:i4>
      </vt:variant>
      <vt:variant>
        <vt:i4>17</vt:i4>
      </vt:variant>
      <vt:variant>
        <vt:i4>0</vt:i4>
      </vt:variant>
      <vt:variant>
        <vt:i4>5</vt:i4>
      </vt:variant>
      <vt:variant>
        <vt:lpwstr/>
      </vt:variant>
      <vt:variant>
        <vt:lpwstr>_Toc271927497</vt:lpwstr>
      </vt:variant>
      <vt:variant>
        <vt:i4>1507381</vt:i4>
      </vt:variant>
      <vt:variant>
        <vt:i4>11</vt:i4>
      </vt:variant>
      <vt:variant>
        <vt:i4>0</vt:i4>
      </vt:variant>
      <vt:variant>
        <vt:i4>5</vt:i4>
      </vt:variant>
      <vt:variant>
        <vt:lpwstr/>
      </vt:variant>
      <vt:variant>
        <vt:lpwstr>_Toc271927496</vt:lpwstr>
      </vt:variant>
      <vt:variant>
        <vt:i4>1507381</vt:i4>
      </vt:variant>
      <vt:variant>
        <vt:i4>5</vt:i4>
      </vt:variant>
      <vt:variant>
        <vt:i4>0</vt:i4>
      </vt:variant>
      <vt:variant>
        <vt:i4>5</vt:i4>
      </vt:variant>
      <vt:variant>
        <vt:lpwstr/>
      </vt:variant>
      <vt:variant>
        <vt:lpwstr>_Toc271927495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JWST DMS Document</dc:title>
  <dc:subject/>
  <dc:creator>Alex MacDonald</dc:creator>
  <cp:keywords/>
  <cp:lastModifiedBy>Daryl Swade</cp:lastModifiedBy>
  <cp:revision>9</cp:revision>
  <cp:lastPrinted>2010-12-16T20:32:00Z</cp:lastPrinted>
  <dcterms:created xsi:type="dcterms:W3CDTF">2010-12-16T19:31:00Z</dcterms:created>
  <dcterms:modified xsi:type="dcterms:W3CDTF">2010-12-16T20:45:00Z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
  </property>
  <property fmtid="{D5CDD505-2E9C-101B-9397-08002B2CF9AE}" pid="3" name="doc_effective_date">
    <vt:lpwstr/>
  </property>
  <property fmtid="{D5CDD505-2E9C-101B-9397-08002B2CF9AE}" pid="4" name="doc_expiration_date">
    <vt:lpwstr/>
  </property>
  <property fmtid="{D5CDD505-2E9C-101B-9397-08002B2CF9AE}" pid="5" name="doc_name">
    <vt:lpwstr/>
  </property>
  <property fmtid="{D5CDD505-2E9C-101B-9397-08002B2CF9AE}" pid="6" name="doc_number">
    <vt:lpwstr/>
  </property>
  <property fmtid="{D5CDD505-2E9C-101B-9397-08002B2CF9AE}" pid="7" name="doc_rev">
    <vt:lpwstr/>
  </property>
</Properties>
</file>